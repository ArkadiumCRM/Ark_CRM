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016BF2CD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7BC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7E71AF88" w14:textId="6FB2B28F" w:rsidR="007910E9" w:rsidRPr="007910E9" w:rsidRDefault="007910E9" w:rsidP="007910E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Euer Vertrauen in unsere Dienstleistung. Wir schätzen </w:t>
      </w:r>
      <w:permStart w:id="1395227147" w:edGrp="everyone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>die / der NA-ME UNTERNEHMUNG</w:t>
      </w:r>
      <w:permEnd w:id="1395227147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Im Zusammenhang mit der Anstellung von </w:t>
      </w:r>
      <w:permStart w:id="91359425" w:edGrp="everyone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Herrn / Frau vollständiger Name Kandidat </w:t>
      </w:r>
      <w:permEnd w:id="91359425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steht noch eine Zahlung aus. Wir haben Dir dazu bereits ein Rechnungsschreiben zugestellt, das sicherlich in der Hektik des Alltags unterging. </w:t>
      </w:r>
    </w:p>
    <w:p w14:paraId="6A67FC66" w14:textId="77777777" w:rsidR="007910E9" w:rsidRPr="007910E9" w:rsidRDefault="007910E9" w:rsidP="007910E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Aufgrund der bereits überfälligen Zahlung bitten wir Dich, die ausstehende Mahnung um-gehend zu begleichen. Wir erwarten den Zahlungseingang in den nächsten </w:t>
      </w:r>
      <w:permStart w:id="31405432" w:edGrp="everyone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>5 Tagen</w:t>
      </w:r>
      <w:permEnd w:id="31405432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 bis zum </w:t>
      </w:r>
      <w:permStart w:id="1868724965" w:edGrp="everyone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1868724965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, bevor wir weitere </w:t>
      </w:r>
      <w:proofErr w:type="spellStart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>Massnahmen</w:t>
      </w:r>
      <w:proofErr w:type="spellEnd"/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 xml:space="preserve"> einleiten müssen.</w:t>
      </w:r>
    </w:p>
    <w:p w14:paraId="1CDF313A" w14:textId="324AC8F8" w:rsidR="00097A57" w:rsidRPr="00097A57" w:rsidRDefault="007910E9" w:rsidP="007910E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7910E9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Dir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71ED8399" w:rsidR="00976C69" w:rsidRDefault="00097A57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 xml:space="preserve">Freundliche </w:t>
      </w:r>
      <w:proofErr w:type="spellStart"/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Grüsse</w:t>
      </w:r>
      <w:proofErr w:type="spellEnd"/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6333B5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19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6333B5" w14:paraId="5D20153A" w14:textId="77777777" w:rsidTr="006333B5">
        <w:tc>
          <w:tcPr>
            <w:tcW w:w="2405" w:type="dxa"/>
          </w:tcPr>
          <w:p w14:paraId="0123FFFC" w14:textId="77777777" w:rsidR="006333B5" w:rsidRPr="004014FC" w:rsidRDefault="006333B5" w:rsidP="006333B5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333B5" w14:paraId="1E1EFC0C" w14:textId="77777777" w:rsidTr="006333B5">
        <w:tc>
          <w:tcPr>
            <w:tcW w:w="2405" w:type="dxa"/>
          </w:tcPr>
          <w:p w14:paraId="32DB3221" w14:textId="77777777" w:rsidR="006333B5" w:rsidRPr="004014FC" w:rsidRDefault="006333B5" w:rsidP="006333B5">
            <w:pPr>
              <w:spacing w:line="264" w:lineRule="auto"/>
              <w:jc w:val="right"/>
              <w:rPr>
                <w:color w:val="000000" w:themeColor="text1"/>
              </w:rPr>
            </w:pPr>
            <w:permStart w:id="26994682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9946827"/>
          </w:p>
        </w:tc>
      </w:tr>
    </w:tbl>
    <w:p w14:paraId="2F8EF10B" w14:textId="19C1FE9A" w:rsidR="006D380F" w:rsidRDefault="006333B5" w:rsidP="006333B5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CFA8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E413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491315C8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9399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tbl>
      <w:tblPr>
        <w:tblStyle w:val="Tabellenraster"/>
        <w:tblpPr w:leftFromText="141" w:rightFromText="141" w:vertAnchor="page" w:horzAnchor="margin" w:tblpY="10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3B33EF" w:rsidRPr="004014FC" w14:paraId="2FCFE10E" w14:textId="77777777" w:rsidTr="003B33EF">
        <w:tc>
          <w:tcPr>
            <w:tcW w:w="2405" w:type="dxa"/>
          </w:tcPr>
          <w:p w14:paraId="149AA414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1B4CAAC" w14:textId="2F77739A" w:rsidR="003B33EF" w:rsidRPr="004014FC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B33EF" w:rsidRPr="004014FC" w14:paraId="0AAAFF97" w14:textId="77777777" w:rsidTr="003B33EF">
        <w:tc>
          <w:tcPr>
            <w:tcW w:w="2405" w:type="dxa"/>
          </w:tcPr>
          <w:p w14:paraId="54F9B53E" w14:textId="77777777" w:rsidR="003B33EF" w:rsidRPr="004014FC" w:rsidRDefault="003B33EF" w:rsidP="003B33EF">
            <w:pPr>
              <w:spacing w:line="264" w:lineRule="auto"/>
              <w:jc w:val="right"/>
              <w:rPr>
                <w:color w:val="000000" w:themeColor="text1"/>
              </w:rPr>
            </w:pPr>
            <w:permStart w:id="26761018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7610185"/>
          </w:p>
        </w:tc>
      </w:tr>
    </w:tbl>
    <w:p w14:paraId="06431AB7" w14:textId="77777777" w:rsidR="00734D5F" w:rsidRPr="003B33EF" w:rsidRDefault="00734D5F" w:rsidP="00734D5F">
      <w:pPr>
        <w:rPr>
          <w:rFonts w:ascii="Avenir Light" w:hAnsi="Avenir Light" w:cs="Avenir Light"/>
          <w:sz w:val="12"/>
          <w:szCs w:val="16"/>
        </w:rPr>
      </w:pPr>
    </w:p>
    <w:p w14:paraId="18A459BE" w14:textId="335CDFEA" w:rsidR="004014FC" w:rsidRDefault="00460F9C" w:rsidP="003B33E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7910E9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F660F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59FB74C9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49DEA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2BF6917" w:rsidR="003B33EF" w:rsidRPr="004014FC" w:rsidRDefault="00E87D7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152C3451" w:rsidR="003B33EF" w:rsidRPr="004014FC" w:rsidRDefault="00E87D7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B2B9197" w:rsidR="003B33EF" w:rsidRDefault="00E87D7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Network &amp; </w:t>
            </w:r>
            <w:proofErr w:type="spellStart"/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Active</w:t>
            </w:r>
            <w:proofErr w:type="spellEnd"/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39A6B2C3" w:rsidR="009F2D82" w:rsidRPr="006333B5" w:rsidRDefault="00E87D7F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03E2A8C1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2970A38B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613EE482" w14:textId="77777777" w:rsidR="00E87D7F" w:rsidRPr="00E87D7F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BLind Copy</w:t>
            </w:r>
          </w:p>
          <w:p w14:paraId="5BB02636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9F2D82" w:rsidRPr="00E87D7F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E87D7F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0E69F16E">
                <wp:simplePos x="0" y="0"/>
                <wp:positionH relativeFrom="margin">
                  <wp:posOffset>596265</wp:posOffset>
                </wp:positionH>
                <wp:positionV relativeFrom="page">
                  <wp:posOffset>7011670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.95pt;margin-top:552.1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tbl>
      <w:tblPr>
        <w:tblStyle w:val="Tabellenraster"/>
        <w:tblpPr w:leftFromText="141" w:rightFromText="141" w:vertAnchor="page" w:horzAnchor="margin" w:tblpY="10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E87D7F" w:rsidRPr="004014FC" w14:paraId="63A480D5" w14:textId="77777777" w:rsidTr="00E87D7F">
        <w:tc>
          <w:tcPr>
            <w:tcW w:w="2160" w:type="dxa"/>
          </w:tcPr>
          <w:p w14:paraId="2B0B1800" w14:textId="77777777" w:rsidR="00E87D7F" w:rsidRPr="007C1CC1" w:rsidRDefault="00E87D7F" w:rsidP="00E87D7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E87D7F" w:rsidRPr="004014FC" w14:paraId="4F225CCC" w14:textId="77777777" w:rsidTr="00E87D7F">
        <w:tc>
          <w:tcPr>
            <w:tcW w:w="2160" w:type="dxa"/>
          </w:tcPr>
          <w:p w14:paraId="38EF4B23" w14:textId="77777777" w:rsidR="00E87D7F" w:rsidRPr="004014FC" w:rsidRDefault="00E87D7F" w:rsidP="00E87D7F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2819386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8193865"/>
          </w:p>
        </w:tc>
      </w:tr>
    </w:tbl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Pr="00E87D7F" w:rsidRDefault="009F2D82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3461926B" w14:textId="6F4A9EFD" w:rsidR="00C17FC8" w:rsidRDefault="00E87D7F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7910E9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77B0102" w:rsidR="00C17FC8" w:rsidRDefault="00C17FC8" w:rsidP="00C17FC8">
      <w:pPr>
        <w:rPr>
          <w:rFonts w:cs="Avenir Light"/>
          <w:sz w:val="19"/>
        </w:rPr>
      </w:pPr>
    </w:p>
    <w:p w14:paraId="22AFE80E" w14:textId="119031FA" w:rsidR="004014FC" w:rsidRPr="004014FC" w:rsidRDefault="009F2D82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2E373CD2">
            <wp:simplePos x="0" y="0"/>
            <wp:positionH relativeFrom="page">
              <wp:posOffset>7556</wp:posOffset>
            </wp:positionH>
            <wp:positionV relativeFrom="paragraph">
              <wp:posOffset>128905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676B5" w14:textId="77777777" w:rsidR="00C60290" w:rsidRDefault="00C60290" w:rsidP="005F6397">
      <w:r>
        <w:separator/>
      </w:r>
    </w:p>
  </w:endnote>
  <w:endnote w:type="continuationSeparator" w:id="0">
    <w:p w14:paraId="663C2C21" w14:textId="77777777" w:rsidR="00C60290" w:rsidRDefault="00C60290" w:rsidP="005F6397">
      <w:r>
        <w:continuationSeparator/>
      </w:r>
    </w:p>
  </w:endnote>
  <w:endnote w:type="continuationNotice" w:id="1">
    <w:p w14:paraId="1D9EFDBD" w14:textId="77777777" w:rsidR="00C60290" w:rsidRDefault="00C60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6511" w14:textId="77777777" w:rsidR="00C60290" w:rsidRDefault="00C60290" w:rsidP="005F6397">
      <w:r>
        <w:separator/>
      </w:r>
    </w:p>
  </w:footnote>
  <w:footnote w:type="continuationSeparator" w:id="0">
    <w:p w14:paraId="4403DF13" w14:textId="77777777" w:rsidR="00C60290" w:rsidRDefault="00C60290" w:rsidP="005F6397">
      <w:r>
        <w:continuationSeparator/>
      </w:r>
    </w:p>
  </w:footnote>
  <w:footnote w:type="continuationNotice" w:id="1">
    <w:p w14:paraId="68C22283" w14:textId="77777777" w:rsidR="00C60290" w:rsidRDefault="00C6029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3xNPXDujFH6PCpc4vhpRuIGjWrPCnvYoyXDEQaQJooAs560hHpPY406zCQP+fHZp38QkjkUDfgzHfwRWMaKaQw==" w:salt="WzDMftGFgQVtMfcOcuMVzw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C6484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48DD"/>
    <w:rsid w:val="00627C11"/>
    <w:rsid w:val="006333B5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10E9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6945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0290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63BC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339</Words>
  <Characters>2142</Characters>
  <Application>Microsoft Office Word</Application>
  <DocSecurity>8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10</cp:revision>
  <cp:lastPrinted>2026-02-24T18:07:00Z</cp:lastPrinted>
  <dcterms:created xsi:type="dcterms:W3CDTF">2026-03-04T15:51:00Z</dcterms:created>
  <dcterms:modified xsi:type="dcterms:W3CDTF">2026-03-04T15:52:00Z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