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49955C0E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DDB48E2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1087ECD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50591D20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1F9532A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54F8301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5CBED689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05BF2567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110A8C8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941645277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941645277"/>
          </w:p>
        </w:tc>
      </w:tr>
    </w:tbl>
    <w:p w14:paraId="093BA632" w14:textId="77777777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506379B8" w14:textId="05150B8E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3417278" w14:textId="77777777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50D12B47" w14:textId="77777777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037619CA" w14:textId="748DC4E0" w:rsidR="000E2CC6" w:rsidRPr="005D47DE" w:rsidRDefault="000E2CC6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</w:p>
    <w:p w14:paraId="64C80970" w14:textId="77777777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114806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437E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" filled="f" stroked="f" strokeweight=".5pt">
                <o:lock v:ext="edit" aspectratio="t"/>
                <v:textbox style="mso-fit-shape-to-text:t" inset="0,0,0,0">
                  <w:txbxContent>
                    <w:p w14:paraId="2F114806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79B3E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6CEB7456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1FDAE6C7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27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0hVLNC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65579B3E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6CEB7456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1FDAE6C7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691EEA39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20C730F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2A6E4F0" w14:textId="77777777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7A9808A" w14:textId="77777777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tbl>
      <w:tblPr>
        <w:tblStyle w:val="Tabellenraster"/>
        <w:tblpPr w:leftFromText="141" w:rightFromText="141" w:vertAnchor="text" w:horzAnchor="page" w:tblpX="7333" w:tblpY="1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455EF61D" w14:textId="77777777" w:rsidTr="004014FC">
        <w:tc>
          <w:tcPr>
            <w:tcW w:w="2835" w:type="dxa"/>
          </w:tcPr>
          <w:p w14:paraId="4F3BD4C9" w14:textId="77777777" w:rsidR="004014FC" w:rsidRPr="004014FC" w:rsidRDefault="004014FC" w:rsidP="004014FC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1D7A4773" w14:textId="77777777" w:rsidTr="004014FC">
        <w:tc>
          <w:tcPr>
            <w:tcW w:w="2835" w:type="dxa"/>
          </w:tcPr>
          <w:p w14:paraId="6714A13B" w14:textId="77777777" w:rsidR="004014FC" w:rsidRPr="004014FC" w:rsidRDefault="004014FC" w:rsidP="004014FC">
            <w:pPr>
              <w:spacing w:line="264" w:lineRule="auto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43634956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543634956"/>
          </w:p>
        </w:tc>
      </w:tr>
    </w:tbl>
    <w:p w14:paraId="2CB4EE33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422D99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380359FE" w14:textId="77777777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3A025B5" w14:textId="77777777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1D3990C" w14:textId="77777777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1ADBF649">
                <wp:simplePos x="0" y="0"/>
                <wp:positionH relativeFrom="margin">
                  <wp:posOffset>708660</wp:posOffset>
                </wp:positionH>
                <wp:positionV relativeFrom="page">
                  <wp:posOffset>9671685</wp:posOffset>
                </wp:positionV>
                <wp:extent cx="773430" cy="159385"/>
                <wp:effectExtent l="0" t="0" r="7620" b="12065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116ED" w14:textId="77777777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28" type="#_x0000_t202" style="position:absolute;margin-left:55.8pt;margin-top:761.5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57116ED" w14:textId="77777777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0DA34AC9" w14:textId="77777777" w:rsidR="007C570B" w:rsidRDefault="007C570B" w:rsidP="00EF535A">
      <w:pPr>
        <w:pStyle w:val="1Copy95pt"/>
        <w:spacing w:line="240" w:lineRule="auto"/>
      </w:pPr>
    </w:p>
    <w:p w14:paraId="4C78CA4D" w14:textId="4C824B12" w:rsidR="007C570B" w:rsidRDefault="007C570B" w:rsidP="00EF535A">
      <w:pPr>
        <w:pStyle w:val="1Copy95pt"/>
        <w:spacing w:line="240" w:lineRule="auto"/>
      </w:pPr>
    </w:p>
    <w:p w14:paraId="50F5B82D" w14:textId="77777777" w:rsidR="007C570B" w:rsidRDefault="007C570B" w:rsidP="00EF535A">
      <w:pPr>
        <w:pStyle w:val="1Copy95pt"/>
        <w:spacing w:line="240" w:lineRule="auto"/>
      </w:pPr>
    </w:p>
    <w:p w14:paraId="5FB393D5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073B403A" w14:textId="016BF2CD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7BC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</w:rPr>
        <w:t>mahnung</w:t>
      </w:r>
    </w:p>
    <w:p w14:paraId="071BAF7D" w14:textId="77777777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4C280DA6" w14:textId="77777777" w:rsidR="00551534" w:rsidRPr="004014FC" w:rsidRDefault="00551534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37A07ED5" w14:textId="77777777" w:rsidR="002930CC" w:rsidRPr="00CF1162" w:rsidRDefault="002930CC" w:rsidP="00EF535A">
      <w:pPr>
        <w:pStyle w:val="1Copy95pt"/>
        <w:tabs>
          <w:tab w:val="left" w:pos="3461"/>
        </w:tabs>
        <w:spacing w:line="240" w:lineRule="auto"/>
        <w:rPr>
          <w:sz w:val="14"/>
          <w:szCs w:val="13"/>
        </w:rPr>
      </w:pPr>
    </w:p>
    <w:p w14:paraId="232E8FF1" w14:textId="77777777" w:rsidR="00591A8B" w:rsidRPr="009F07CB" w:rsidRDefault="00A90B3D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099513678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099513678"/>
    </w:p>
    <w:p w14:paraId="6EE47A45" w14:textId="74663CB7" w:rsidR="00202809" w:rsidRPr="00202809" w:rsidRDefault="00202809" w:rsidP="0020280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Herzlichen Dank für Euer Vertrauen in unsere Dienstleistung. Wir schätzen </w:t>
      </w:r>
      <w:permStart w:id="169871486" w:edGrp="everyone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die / der NA-ME UNTERNEHMUNG</w:t>
      </w:r>
      <w:permEnd w:id="169871486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 als Geschäftspartner. Im Zusammenhang mit der Anstellung von </w:t>
      </w:r>
      <w:permStart w:id="410325300" w:edGrp="everyone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Herrn / Frau vollständiger Name Kandidat</w:t>
      </w:r>
      <w:permEnd w:id="410325300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 steht noch eine Zahlung aus. Wir haben Dir dazu bereits ein Rechnungsschreiben zugestellt, das sicherlich in der Hektik des Alltags unterging. </w:t>
      </w:r>
    </w:p>
    <w:p w14:paraId="4E338C92" w14:textId="77777777" w:rsidR="00202809" w:rsidRPr="00202809" w:rsidRDefault="00202809" w:rsidP="0020280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Aufgrund der bereits überfälligen Zahlung bitten wir Dich, die ausstehende Mahnung um-gehend zu begleichen. Wir erwarten den Zahlungseingang in den nächsten </w:t>
      </w:r>
      <w:permStart w:id="1464169568" w:edGrp="everyone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5 Tagen</w:t>
      </w:r>
      <w:permEnd w:id="1464169568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 bis zum </w:t>
      </w:r>
      <w:permStart w:id="900673086" w:edGrp="everyone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DATUM</w:t>
      </w:r>
      <w:permEnd w:id="900673086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, bevor wir weitere </w:t>
      </w:r>
      <w:proofErr w:type="spellStart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Massnahmen</w:t>
      </w:r>
      <w:proofErr w:type="spellEnd"/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 xml:space="preserve"> einleiten müssen.</w:t>
      </w:r>
    </w:p>
    <w:p w14:paraId="1CDF313A" w14:textId="2AA49F46" w:rsidR="00097A57" w:rsidRPr="00097A57" w:rsidRDefault="00202809" w:rsidP="00202809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202809">
        <w:rPr>
          <w:rFonts w:ascii="Avenir Light" w:hAnsi="Avenir Light" w:cs="Avenir Light"/>
          <w:color w:val="000000" w:themeColor="text1"/>
          <w:sz w:val="19"/>
          <w:szCs w:val="19"/>
        </w:rPr>
        <w:t>Bei allfälligen Fragen stehen wir Dir selbstverständlich gerne zur Verfügung</w:t>
      </w:r>
      <w:r w:rsidR="00097A57" w:rsidRPr="00097A57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11C97079" w14:textId="71ED8399" w:rsidR="00976C69" w:rsidRDefault="00097A57" w:rsidP="002040AA">
      <w:pPr>
        <w:pStyle w:val="EinfAbs"/>
        <w:spacing w:after="120" w:line="204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097A57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tbl>
      <w:tblPr>
        <w:tblStyle w:val="Tabellenraster"/>
        <w:tblpPr w:leftFromText="141" w:rightFromText="141" w:vertAnchor="text" w:horzAnchor="margin" w:tblpXSpec="right" w:tblpY="868"/>
        <w:tblW w:w="0" w:type="auto"/>
        <w:tblLook w:val="04A0" w:firstRow="1" w:lastRow="0" w:firstColumn="1" w:lastColumn="0" w:noHBand="0" w:noVBand="1"/>
      </w:tblPr>
      <w:tblGrid>
        <w:gridCol w:w="3544"/>
        <w:gridCol w:w="425"/>
        <w:gridCol w:w="3679"/>
      </w:tblGrid>
      <w:tr w:rsidR="00097A57" w14:paraId="1AA49F48" w14:textId="77777777" w:rsidTr="00097A57">
        <w:trPr>
          <w:trHeight w:val="277"/>
        </w:trPr>
        <w:tc>
          <w:tcPr>
            <w:tcW w:w="3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E1E2C0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CF1162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en-US"/>
              </w:rPr>
              <w:t>Nenad Stoparanovic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4BE02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2FBA56E7" w14:textId="77777777" w:rsidR="00097A57" w:rsidRDefault="00097A57" w:rsidP="00097A57">
            <w:pPr>
              <w:pStyle w:val="EinfAbs"/>
              <w:spacing w:line="240" w:lineRule="auto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permStart w:id="2058448475" w:edGrp="everyone"/>
            <w:r w:rsidRPr="004014FC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</w:rPr>
              <w:t>Peter Wiederkehr</w:t>
            </w:r>
            <w:permEnd w:id="2058448475"/>
          </w:p>
        </w:tc>
      </w:tr>
      <w:tr w:rsidR="00097A57" w:rsidRPr="00202809" w14:paraId="2AB15D62" w14:textId="77777777" w:rsidTr="00097A57">
        <w:tc>
          <w:tcPr>
            <w:tcW w:w="3544" w:type="dxa"/>
            <w:tcBorders>
              <w:top w:val="nil"/>
              <w:left w:val="nil"/>
              <w:bottom w:val="nil"/>
              <w:right w:val="nil"/>
            </w:tcBorders>
          </w:tcPr>
          <w:p w14:paraId="387F4BF2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Founder</w:t>
            </w:r>
            <w:r w:rsidRPr="005C4A2C">
              <w:rPr>
                <w:noProof/>
                <w:color w:val="000000" w:themeColor="text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, </w:t>
            </w:r>
            <w:r w:rsidRPr="005C4A2C"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Partner &amp; Leadership Ad</w:t>
            </w:r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visory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6916500" w14:textId="77777777" w:rsidR="00097A57" w:rsidRDefault="00097A57" w:rsidP="00097A57">
            <w:pPr>
              <w:pStyle w:val="EinfAbs"/>
              <w:spacing w:line="240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</w:rPr>
            </w:pPr>
          </w:p>
        </w:tc>
        <w:tc>
          <w:tcPr>
            <w:tcW w:w="3679" w:type="dxa"/>
            <w:tcBorders>
              <w:top w:val="nil"/>
              <w:left w:val="nil"/>
              <w:bottom w:val="nil"/>
              <w:right w:val="nil"/>
            </w:tcBorders>
          </w:tcPr>
          <w:p w14:paraId="12DC5B90" w14:textId="77777777" w:rsidR="00097A57" w:rsidRPr="00097A57" w:rsidRDefault="00097A57" w:rsidP="00097A57">
            <w:pPr>
              <w:pStyle w:val="EinfAbs"/>
              <w:spacing w:line="192" w:lineRule="auto"/>
              <w:jc w:val="both"/>
              <w:rPr>
                <w:rFonts w:ascii="Avenir Light" w:hAnsi="Avenir Light" w:cs="Avenir Light"/>
                <w:color w:val="000000" w:themeColor="text1"/>
                <w:spacing w:val="-1"/>
                <w:sz w:val="22"/>
                <w:szCs w:val="22"/>
                <w:lang w:val="en-US"/>
              </w:rPr>
            </w:pPr>
            <w:permStart w:id="1383346370" w:edGrp="everyone"/>
            <w:r>
              <w:rPr>
                <w:rFonts w:ascii="Avenir Light" w:hAnsi="Avenir Light" w:cs="Avenir Light"/>
                <w:color w:val="000000" w:themeColor="text1"/>
                <w:spacing w:val="-1"/>
                <w:sz w:val="19"/>
                <w:szCs w:val="19"/>
                <w:lang w:val="en-US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Head of Civil Engineering &amp; Building Technology</w:t>
            </w:r>
            <w:permEnd w:id="1383346370"/>
          </w:p>
        </w:tc>
      </w:tr>
    </w:tbl>
    <w:p w14:paraId="08EFB506" w14:textId="77777777" w:rsidR="00097A57" w:rsidRPr="00E87D7F" w:rsidRDefault="00097A57" w:rsidP="00097A57">
      <w:pPr>
        <w:pStyle w:val="EinfAbs"/>
        <w:spacing w:after="120" w:line="19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  <w:lang w:val="en-US"/>
        </w:rPr>
      </w:pPr>
    </w:p>
    <w:p w14:paraId="18F5D47D" w14:textId="77777777" w:rsidR="00CB4F54" w:rsidRPr="00097A57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22"/>
          <w:szCs w:val="22"/>
          <w:lang w:val="en-US"/>
        </w:rPr>
      </w:pPr>
    </w:p>
    <w:tbl>
      <w:tblPr>
        <w:tblStyle w:val="Tabellenraster"/>
        <w:tblpPr w:leftFromText="141" w:rightFromText="141" w:vertAnchor="page" w:horzAnchor="margin" w:tblpY="1192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6333B5" w14:paraId="5D20153A" w14:textId="77777777" w:rsidTr="006333B5">
        <w:tc>
          <w:tcPr>
            <w:tcW w:w="2405" w:type="dxa"/>
          </w:tcPr>
          <w:p w14:paraId="0123FFFC" w14:textId="77777777" w:rsidR="006333B5" w:rsidRPr="004014FC" w:rsidRDefault="006333B5" w:rsidP="006333B5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6333B5" w14:paraId="1E1EFC0C" w14:textId="77777777" w:rsidTr="006333B5">
        <w:tc>
          <w:tcPr>
            <w:tcW w:w="2405" w:type="dxa"/>
          </w:tcPr>
          <w:p w14:paraId="32DB3221" w14:textId="77777777" w:rsidR="006333B5" w:rsidRPr="004014FC" w:rsidRDefault="006333B5" w:rsidP="006333B5">
            <w:pPr>
              <w:spacing w:line="264" w:lineRule="auto"/>
              <w:jc w:val="right"/>
              <w:rPr>
                <w:color w:val="000000" w:themeColor="text1"/>
              </w:rPr>
            </w:pPr>
            <w:permStart w:id="26994682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9946827"/>
          </w:p>
        </w:tc>
      </w:tr>
    </w:tbl>
    <w:p w14:paraId="2F8EF10B" w14:textId="19C1FE9A" w:rsidR="006D380F" w:rsidRDefault="006333B5" w:rsidP="006333B5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tbl>
      <w:tblPr>
        <w:tblStyle w:val="Tabellenraster"/>
        <w:tblpPr w:leftFromText="141" w:rightFromText="141" w:vertAnchor="text" w:horzAnchor="page" w:tblpX="169" w:tblpY="2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</w:tblGrid>
      <w:tr w:rsidR="004014FC" w14:paraId="249954C1" w14:textId="77777777" w:rsidTr="004014FC">
        <w:tc>
          <w:tcPr>
            <w:tcW w:w="2880" w:type="dxa"/>
          </w:tcPr>
          <w:p w14:paraId="44484C06" w14:textId="77777777" w:rsidR="004014FC" w:rsidRPr="004014FC" w:rsidRDefault="004014FC" w:rsidP="004014F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lastRenderedPageBreak/>
              <w:t>Kunde</w:t>
            </w:r>
          </w:p>
        </w:tc>
      </w:tr>
      <w:tr w:rsidR="004014FC" w14:paraId="433A5E68" w14:textId="77777777" w:rsidTr="004014FC">
        <w:tc>
          <w:tcPr>
            <w:tcW w:w="2880" w:type="dxa"/>
          </w:tcPr>
          <w:p w14:paraId="29552A09" w14:textId="001CA275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962978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4414 </w:t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Füllinsdor</w:t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</w:t>
            </w:r>
            <w:permEnd w:id="96297813"/>
            <w:proofErr w:type="spellEnd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3295B176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1C882FD8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2FA04577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74DCF469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33C5BD6E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4400FC54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90D0BE3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B994E70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36306E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829926071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829926071"/>
          </w:p>
        </w:tc>
      </w:tr>
    </w:tbl>
    <w:p w14:paraId="798F7EC6" w14:textId="67E15C01" w:rsidR="00D87BDE" w:rsidRPr="004014FC" w:rsidRDefault="007C1CC1" w:rsidP="006D380F">
      <w:pPr>
        <w:rPr>
          <w:rFonts w:ascii="Avenir Light" w:hAnsi="Avenir Light" w:cs="Avenir Light"/>
          <w:color w:val="000000" w:themeColor="text1"/>
          <w:sz w:val="22"/>
          <w:szCs w:val="22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4B93809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CFA8E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10FF73A2" w14:textId="5B1CC585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303D183" w14:textId="75D2090A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34896941" w14:textId="77777777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1697B437" w14:textId="08590392" w:rsidR="00D87BDE" w:rsidRPr="004014F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54E94E0A" w14:textId="021E5C45" w:rsidR="007C1CC1" w:rsidRPr="004014FC" w:rsidRDefault="007C1CC1" w:rsidP="00B61A50">
      <w:pPr>
        <w:pStyle w:val="1Copy95pt"/>
        <w:tabs>
          <w:tab w:val="left" w:pos="3520"/>
        </w:tabs>
        <w:spacing w:line="240" w:lineRule="auto"/>
      </w:pPr>
    </w:p>
    <w:p w14:paraId="1563A7FB" w14:textId="1103E16E" w:rsidR="00C23A0A" w:rsidRPr="004014FC" w:rsidRDefault="00C23A0A" w:rsidP="00C23A0A">
      <w:pPr>
        <w:pStyle w:val="1Copy95pt"/>
        <w:tabs>
          <w:tab w:val="left" w:pos="3520"/>
        </w:tabs>
        <w:spacing w:line="240" w:lineRule="auto"/>
      </w:pPr>
    </w:p>
    <w:p w14:paraId="3F3D0C09" w14:textId="6763A813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360388F3" w14:textId="2D5C7ABF" w:rsidR="004014FC" w:rsidRDefault="004014FC" w:rsidP="00C23A0A">
      <w:pPr>
        <w:pStyle w:val="1Copy95pt"/>
        <w:tabs>
          <w:tab w:val="left" w:pos="3520"/>
        </w:tabs>
        <w:spacing w:line="240" w:lineRule="auto"/>
      </w:pPr>
    </w:p>
    <w:p w14:paraId="2B301390" w14:textId="057659DA" w:rsidR="00871807" w:rsidRPr="004014FC" w:rsidRDefault="007C1CC1" w:rsidP="00C23A0A">
      <w:pPr>
        <w:pStyle w:val="1Copy95pt"/>
        <w:tabs>
          <w:tab w:val="left" w:pos="3520"/>
        </w:tabs>
        <w:spacing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786CFAB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8E413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6E6B4ACF" w14:textId="491315C8" w:rsidR="007C1CC1" w:rsidRPr="00CF1162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030A69E4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949399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en-US"/>
        </w:rPr>
        <w:t>mahnung</w:t>
      </w:r>
    </w:p>
    <w:p w14:paraId="2521DCB0" w14:textId="2B3428E3" w:rsidR="007C1CC1" w:rsidRPr="004014FC" w:rsidRDefault="007C1CC1" w:rsidP="004014FC">
      <w:pPr>
        <w:pStyle w:val="1Copy95pt"/>
        <w:tabs>
          <w:tab w:val="left" w:pos="3969"/>
        </w:tabs>
        <w:spacing w:after="120" w:line="240" w:lineRule="auto"/>
        <w:ind w:left="2892"/>
        <w:rPr>
          <w:rStyle w:val="1CopyBold95ptZchn"/>
          <w:sz w:val="20"/>
          <w:szCs w:val="21"/>
          <w:lang w:val="en-US"/>
        </w:rPr>
      </w:pPr>
    </w:p>
    <w:p w14:paraId="1F1C1E96" w14:textId="2489C715" w:rsidR="007C1CC1" w:rsidRPr="004014FC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tbl>
      <w:tblPr>
        <w:tblStyle w:val="Tabellenraster"/>
        <w:tblpPr w:leftFromText="141" w:rightFromText="141" w:vertAnchor="page" w:horzAnchor="margin" w:tblpX="-180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416"/>
        <w:gridCol w:w="3443"/>
        <w:gridCol w:w="2877"/>
      </w:tblGrid>
      <w:tr w:rsidR="00097A57" w14:paraId="3CC17196" w14:textId="79F27764" w:rsidTr="00097A57">
        <w:trPr>
          <w:trHeight w:val="170"/>
        </w:trPr>
        <w:tc>
          <w:tcPr>
            <w:tcW w:w="2520" w:type="dxa"/>
            <w:vAlign w:val="bottom"/>
          </w:tcPr>
          <w:p w14:paraId="772F8E67" w14:textId="3C4597D0" w:rsidR="00097A57" w:rsidRPr="004014FC" w:rsidRDefault="00097A57" w:rsidP="004014FC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16" w:type="dxa"/>
            <w:vAlign w:val="bottom"/>
          </w:tcPr>
          <w:p w14:paraId="7676EFBD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BD81C45" w14:textId="1A6C2C9A" w:rsidR="00097A57" w:rsidRPr="004014FC" w:rsidRDefault="00097A57" w:rsidP="004014FC">
            <w:pPr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65DB40E5" w14:textId="553968F3" w:rsidR="00097A57" w:rsidRDefault="00097A57" w:rsidP="00097A57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097A57" w14:paraId="7CFAB1F2" w14:textId="27557DEA" w:rsidTr="00097A57">
        <w:tc>
          <w:tcPr>
            <w:tcW w:w="2520" w:type="dxa"/>
          </w:tcPr>
          <w:p w14:paraId="642F5E42" w14:textId="50FC3939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1358563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XXX </w:t>
            </w:r>
            <w:permEnd w:id="1713585638"/>
          </w:p>
        </w:tc>
        <w:tc>
          <w:tcPr>
            <w:tcW w:w="416" w:type="dxa"/>
          </w:tcPr>
          <w:p w14:paraId="083FF0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1807C419" w14:textId="18E06332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74570540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745705405"/>
          </w:p>
        </w:tc>
        <w:tc>
          <w:tcPr>
            <w:tcW w:w="2877" w:type="dxa"/>
          </w:tcPr>
          <w:p w14:paraId="15CC42FE" w14:textId="415885E0" w:rsidR="00097A57" w:rsidRDefault="00097A57" w:rsidP="004014FC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3456244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XXX</w:t>
            </w:r>
            <w:permEnd w:id="1934562447"/>
          </w:p>
        </w:tc>
      </w:tr>
      <w:tr w:rsidR="00097A57" w14:paraId="4F668650" w14:textId="5832BA9A" w:rsidTr="00097A57">
        <w:tc>
          <w:tcPr>
            <w:tcW w:w="2520" w:type="dxa"/>
          </w:tcPr>
          <w:p w14:paraId="388979F7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16" w:type="dxa"/>
          </w:tcPr>
          <w:p w14:paraId="0D18C5AF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0A6492F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2D2D85DB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097A57" w14:paraId="2A3F1DF0" w14:textId="4674E937" w:rsidTr="00097A57">
        <w:tc>
          <w:tcPr>
            <w:tcW w:w="2520" w:type="dxa"/>
            <w:vAlign w:val="bottom"/>
          </w:tcPr>
          <w:p w14:paraId="2B3B8594" w14:textId="5F6DE11D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16" w:type="dxa"/>
          </w:tcPr>
          <w:p w14:paraId="2580426E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  <w:vAlign w:val="bottom"/>
          </w:tcPr>
          <w:p w14:paraId="44812A43" w14:textId="471DCABC" w:rsidR="00097A57" w:rsidRPr="004014FC" w:rsidRDefault="00097A57" w:rsidP="004014FC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0E23C7D6" w14:textId="5DC18FB5" w:rsidR="00097A57" w:rsidRDefault="00097A57" w:rsidP="00097A57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097A57" w:rsidRPr="004014FC" w14:paraId="59E271A9" w14:textId="0DB622F4" w:rsidTr="00097A57">
        <w:tc>
          <w:tcPr>
            <w:tcW w:w="2520" w:type="dxa"/>
          </w:tcPr>
          <w:p w14:paraId="526C529C" w14:textId="46E43ED3" w:rsidR="00097A57" w:rsidRPr="004014FC" w:rsidRDefault="00097A57" w:rsidP="004014FC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2093688867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2093688867"/>
          </w:p>
        </w:tc>
        <w:tc>
          <w:tcPr>
            <w:tcW w:w="416" w:type="dxa"/>
          </w:tcPr>
          <w:p w14:paraId="20A9FD05" w14:textId="77777777" w:rsidR="00097A57" w:rsidRDefault="00097A57" w:rsidP="004014FC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43" w:type="dxa"/>
          </w:tcPr>
          <w:p w14:paraId="345C7432" w14:textId="208942E3" w:rsidR="00097A57" w:rsidRPr="004014FC" w:rsidRDefault="00097A57" w:rsidP="00097A57">
            <w:pPr>
              <w:spacing w:line="264" w:lineRule="auto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1F67A5B0" w14:textId="3C5310F2" w:rsidR="00097A57" w:rsidRPr="00097A57" w:rsidRDefault="00097A57" w:rsidP="00097A57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14CE2162" w14:textId="3B4A0F8A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42E36B9E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29A45D06" w14:textId="77777777" w:rsidR="007C1CC1" w:rsidRPr="004014FC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EDBAF21" w14:textId="4BE63813" w:rsidR="00AE3D00" w:rsidRDefault="00AE3D00" w:rsidP="00D445C9">
      <w:pPr>
        <w:spacing w:line="360" w:lineRule="auto"/>
        <w:rPr>
          <w:rFonts w:cs="Avenir Light"/>
          <w:sz w:val="16"/>
          <w:szCs w:val="20"/>
        </w:rPr>
      </w:pPr>
    </w:p>
    <w:p w14:paraId="40BBC7A9" w14:textId="77777777" w:rsidR="00734D5F" w:rsidRDefault="00734D5F" w:rsidP="00D445C9">
      <w:pPr>
        <w:spacing w:line="360" w:lineRule="auto"/>
        <w:rPr>
          <w:rFonts w:cs="Avenir Light"/>
          <w:sz w:val="16"/>
          <w:szCs w:val="20"/>
        </w:rPr>
      </w:pPr>
    </w:p>
    <w:p w14:paraId="23B055C7" w14:textId="77777777" w:rsidR="003B33EF" w:rsidRPr="003B33EF" w:rsidRDefault="003B33EF" w:rsidP="00D445C9">
      <w:pPr>
        <w:spacing w:line="360" w:lineRule="auto"/>
        <w:rPr>
          <w:rFonts w:cs="Avenir Light"/>
          <w:sz w:val="10"/>
          <w:szCs w:val="14"/>
        </w:rPr>
      </w:pPr>
    </w:p>
    <w:tbl>
      <w:tblPr>
        <w:tblStyle w:val="Tabellenraster"/>
        <w:tblpPr w:leftFromText="141" w:rightFromText="141" w:vertAnchor="text" w:horzAnchor="margin" w:tblpXSpec="right" w:tblpY="69"/>
        <w:tblW w:w="7653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096"/>
        <w:gridCol w:w="1557"/>
      </w:tblGrid>
      <w:tr w:rsidR="00097A57" w:rsidRPr="00CF1162" w14:paraId="276CDB59" w14:textId="77777777" w:rsidTr="00097A57">
        <w:trPr>
          <w:trHeight w:hRule="exact" w:val="113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</w:tcPr>
          <w:p w14:paraId="1702F044" w14:textId="77777777" w:rsidR="00097A57" w:rsidRPr="004014FC" w:rsidRDefault="00097A57" w:rsidP="004014FC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75" behindDoc="0" locked="1" layoutInCell="1" allowOverlap="1" wp14:anchorId="6799B241" wp14:editId="0E585E28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F82728" w14:textId="77777777" w:rsidR="00097A57" w:rsidRPr="000E2CC6" w:rsidRDefault="00097A57" w:rsidP="004014FC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permStart w:id="756351360" w:edGrp="everyone"/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  <w:permEnd w:id="756351360"/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99B2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41" o:spid="_x0000_s1029" type="#_x0000_t202" style="position:absolute;left:0;text-align:left;margin-left:55.85pt;margin-top:764.65pt;width:60.9pt;height:12.55pt;z-index:25167567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" filled="f" stroked="f" strokeweight=".5pt">
                      <v:textbox style="mso-fit-shape-to-text:t" inset="0,0,0,0">
                        <w:txbxContent>
                          <w:p w14:paraId="3CF82728" w14:textId="77777777" w:rsidR="00097A57" w:rsidRPr="000E2CC6" w:rsidRDefault="00097A57" w:rsidP="004014FC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permStart w:id="756351360" w:edGrp="everyone"/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permEnd w:id="756351360"/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</w:tcPr>
          <w:p w14:paraId="66C82629" w14:textId="25BD77D4" w:rsidR="00097A57" w:rsidRPr="004014FC" w:rsidRDefault="00097A57" w:rsidP="004014FC">
            <w:pPr>
              <w:pStyle w:val="1CopyBold95pt"/>
              <w:jc w:val="right"/>
            </w:pPr>
          </w:p>
        </w:tc>
      </w:tr>
      <w:tr w:rsidR="00097A57" w:rsidRPr="005A310E" w14:paraId="388B2523" w14:textId="77777777" w:rsidTr="00097A57">
        <w:tc>
          <w:tcPr>
            <w:tcW w:w="6096" w:type="dxa"/>
            <w:tcBorders>
              <w:top w:val="nil"/>
              <w:bottom w:val="nil"/>
            </w:tcBorders>
            <w:vAlign w:val="center"/>
          </w:tcPr>
          <w:p w14:paraId="1627A0C1" w14:textId="77777777" w:rsidR="00097A57" w:rsidRPr="009F07CB" w:rsidRDefault="00097A57" w:rsidP="004014FC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center"/>
          </w:tcPr>
          <w:p w14:paraId="094EC12B" w14:textId="6069D24C" w:rsidR="00097A57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2D5532D0" w14:textId="77777777" w:rsidR="00097A57" w:rsidRPr="00225B59" w:rsidRDefault="00097A57" w:rsidP="004014FC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097A57" w14:paraId="4FFBB4D5" w14:textId="77777777" w:rsidTr="00097A57">
        <w:trPr>
          <w:trHeight w:hRule="exact" w:val="64"/>
        </w:trPr>
        <w:tc>
          <w:tcPr>
            <w:tcW w:w="6096" w:type="dxa"/>
            <w:tcBorders>
              <w:top w:val="nil"/>
              <w:bottom w:val="single" w:sz="4" w:space="0" w:color="BFBFBF" w:themeColor="background1" w:themeShade="BF"/>
            </w:tcBorders>
          </w:tcPr>
          <w:p w14:paraId="4D1C85CF" w14:textId="77777777" w:rsidR="00097A57" w:rsidRPr="00BF6253" w:rsidRDefault="00097A57" w:rsidP="004014F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557" w:type="dxa"/>
            <w:tcBorders>
              <w:top w:val="nil"/>
              <w:bottom w:val="single" w:sz="4" w:space="0" w:color="BFBFBF" w:themeColor="background1" w:themeShade="BF"/>
            </w:tcBorders>
          </w:tcPr>
          <w:p w14:paraId="5A4624B9" w14:textId="0E61C9B6" w:rsidR="00097A57" w:rsidRDefault="00097A57" w:rsidP="004014FC">
            <w:pPr>
              <w:pStyle w:val="1Copy95pt"/>
              <w:tabs>
                <w:tab w:val="left" w:pos="2552"/>
              </w:tabs>
            </w:pPr>
          </w:p>
        </w:tc>
      </w:tr>
      <w:tr w:rsidR="00097A57" w:rsidRPr="00834783" w14:paraId="1E568425" w14:textId="77777777" w:rsidTr="00097A57">
        <w:trPr>
          <w:trHeight w:hRule="exact" w:val="81"/>
        </w:trPr>
        <w:tc>
          <w:tcPr>
            <w:tcW w:w="6096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655313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D4EAD2E" w14:textId="594F6FF6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07B7BA93" w14:textId="77777777" w:rsidTr="003B33EF">
        <w:trPr>
          <w:trHeight w:val="964"/>
        </w:trPr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</w:tcPr>
          <w:p w14:paraId="3130E12A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63EFC63F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54FBEE79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200B7BD1" w14:textId="77777777" w:rsidR="00097A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776B9EFB" w14:textId="5A3BFF5E" w:rsidR="00097A57" w:rsidRPr="002D7857" w:rsidRDefault="00097A57" w:rsidP="003B33E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</w:t>
            </w:r>
            <w:r w:rsidRPr="009B0FBD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 xml:space="preserve"> 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</w:tcPr>
          <w:p w14:paraId="5D2393EB" w14:textId="357A5FE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69776191" w:edGrp="everyone"/>
            <w:r w:rsidRPr="00CF1162">
              <w:rPr>
                <w:caps/>
                <w:spacing w:val="10"/>
                <w:sz w:val="16"/>
                <w:szCs w:val="16"/>
              </w:rPr>
              <w:t>10’000.00</w:t>
            </w:r>
          </w:p>
          <w:p w14:paraId="3F633DF7" w14:textId="431641D1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Keine</w:t>
            </w:r>
          </w:p>
          <w:p w14:paraId="210564C6" w14:textId="50645038" w:rsidR="00097A57" w:rsidRDefault="00097A57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100'000.00</w:t>
            </w:r>
          </w:p>
          <w:p w14:paraId="7525E603" w14:textId="6449A68E" w:rsidR="00097A57" w:rsidRDefault="003B33EF" w:rsidP="00097A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r>
              <w:rPr>
                <w:caps/>
                <w:spacing w:val="10"/>
                <w:sz w:val="16"/>
                <w:szCs w:val="16"/>
              </w:rPr>
              <w:t>23</w:t>
            </w:r>
            <w:permEnd w:id="1069776191"/>
            <w:r>
              <w:rPr>
                <w:caps/>
                <w:spacing w:val="10"/>
                <w:sz w:val="16"/>
                <w:szCs w:val="16"/>
              </w:rPr>
              <w:t>%</w:t>
            </w:r>
          </w:p>
          <w:p w14:paraId="16459D7E" w14:textId="7C31F78F" w:rsidR="00097A57" w:rsidRPr="00834783" w:rsidRDefault="003B33EF" w:rsidP="003B33E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551303268" w:edGrp="everyone"/>
            <w:r>
              <w:rPr>
                <w:caps/>
                <w:spacing w:val="10"/>
                <w:sz w:val="16"/>
                <w:szCs w:val="16"/>
              </w:rPr>
              <w:t>23'000.00</w:t>
            </w:r>
            <w:permEnd w:id="1551303268"/>
          </w:p>
        </w:tc>
      </w:tr>
      <w:tr w:rsidR="00097A57" w:rsidRPr="00834783" w14:paraId="3DD3BF7F" w14:textId="77777777" w:rsidTr="00097A57">
        <w:trPr>
          <w:trHeight w:hRule="exact" w:val="8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E7D5E0A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1A8D67CC" w14:textId="0D1BC827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113936E2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F66426D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10F40E4" w14:textId="368917CA" w:rsidR="00097A57" w:rsidRPr="00CF1162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097A57" w:rsidRPr="00834783" w14:paraId="280885A2" w14:textId="77777777" w:rsidTr="00097A57">
        <w:trPr>
          <w:trHeight w:hRule="exact" w:val="465"/>
        </w:trPr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AFB3D96" w14:textId="77777777" w:rsidR="00097A57" w:rsidRPr="00834783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3769A40" w14:textId="0CE15D75" w:rsidR="00097A57" w:rsidRPr="00834783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7793117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77931177"/>
          </w:p>
        </w:tc>
      </w:tr>
      <w:tr w:rsidR="00097A57" w:rsidRPr="00834783" w14:paraId="5C229086" w14:textId="77777777" w:rsidTr="004562DC">
        <w:trPr>
          <w:trHeight w:hRule="exact" w:val="319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FB5F68" w14:textId="6A134741" w:rsidR="00097A57" w:rsidRPr="004562DC" w:rsidRDefault="004562DC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  <w:permStart w:id="1326710945" w:edGrp="everyone"/>
            <w:r w:rsidRPr="004562DC">
              <w:rPr>
                <w:caps/>
                <w:spacing w:val="10"/>
                <w:sz w:val="16"/>
                <w:szCs w:val="16"/>
              </w:rPr>
              <w:t>Rabatt (9%)</w:t>
            </w:r>
            <w:permEnd w:id="1326710945"/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B880487" w14:textId="4565BBCC" w:rsidR="00097A57" w:rsidRPr="004562DC" w:rsidRDefault="004562DC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  <w:permStart w:id="177629921" w:edGrp="everyone"/>
            <w:r w:rsidRPr="004562DC">
              <w:rPr>
                <w:caps/>
                <w:spacing w:val="10"/>
                <w:sz w:val="16"/>
                <w:szCs w:val="16"/>
              </w:rPr>
              <w:t>5'000.00</w:t>
            </w:r>
            <w:permEnd w:id="177629921"/>
          </w:p>
        </w:tc>
      </w:tr>
      <w:tr w:rsidR="004562DC" w:rsidRPr="00834783" w14:paraId="103DC4D4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C0AC9E0" w14:textId="77777777" w:rsidR="004562DC" w:rsidRPr="00834783" w:rsidRDefault="004562DC" w:rsidP="004014FC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EF6D38" w14:textId="77777777" w:rsidR="004562DC" w:rsidRPr="00834783" w:rsidRDefault="004562DC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097A57" w:rsidRPr="00E13127" w14:paraId="46BED696" w14:textId="77777777" w:rsidTr="00097A57">
        <w:tc>
          <w:tcPr>
            <w:tcW w:w="60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0F4AA8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AFF10A" w14:textId="189FD5D5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097A57" w:rsidRPr="00E13127" w14:paraId="427ED8FA" w14:textId="77777777" w:rsidTr="00097A57">
        <w:tc>
          <w:tcPr>
            <w:tcW w:w="6096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23B1D0C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50D6260E" w14:textId="5CF1EB12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162817940" w:edGrp="everyone"/>
            <w:r w:rsidRPr="00CF1162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162817940"/>
          </w:p>
        </w:tc>
      </w:tr>
      <w:tr w:rsidR="00097A57" w14:paraId="6B67B951" w14:textId="77777777" w:rsidTr="00097A57">
        <w:trPr>
          <w:trHeight w:hRule="exact" w:val="85"/>
        </w:trPr>
        <w:tc>
          <w:tcPr>
            <w:tcW w:w="6096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1756CC42" w14:textId="77777777" w:rsidR="00097A57" w:rsidRPr="00EE37A0" w:rsidRDefault="00097A57" w:rsidP="004014FC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1557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E6C6DB" w14:textId="2A721D76" w:rsidR="00097A57" w:rsidRPr="00EE37A0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097A57" w14:paraId="0163AABC" w14:textId="77777777" w:rsidTr="00097A57">
        <w:trPr>
          <w:trHeight w:val="465"/>
        </w:trPr>
        <w:tc>
          <w:tcPr>
            <w:tcW w:w="609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053D38B6" w14:textId="77777777" w:rsidR="00097A57" w:rsidRPr="00E13127" w:rsidRDefault="00097A57" w:rsidP="004014FC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8B56155" w14:textId="2FBC891B" w:rsidR="00097A57" w:rsidRPr="00E13127" w:rsidRDefault="00097A57" w:rsidP="004014FC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244459028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244459028"/>
          </w:p>
        </w:tc>
      </w:tr>
    </w:tbl>
    <w:p w14:paraId="773B269F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D867EF8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620190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01E01A1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772627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20093BB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64771E5A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461E012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1BAEFCE1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FDC23C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4439A26C" w14:textId="77777777" w:rsidR="00734D5F" w:rsidRDefault="00734D5F" w:rsidP="00734D5F">
      <w:pPr>
        <w:rPr>
          <w:rFonts w:ascii="Avenir Light" w:hAnsi="Avenir Light" w:cs="Avenir Light"/>
          <w:sz w:val="19"/>
        </w:rPr>
      </w:pPr>
    </w:p>
    <w:p w14:paraId="3E7610F7" w14:textId="77777777" w:rsidR="00734D5F" w:rsidRPr="003B33EF" w:rsidRDefault="00734D5F" w:rsidP="00734D5F">
      <w:pPr>
        <w:rPr>
          <w:rFonts w:ascii="Avenir Light" w:hAnsi="Avenir Light" w:cs="Avenir Light"/>
          <w:sz w:val="20"/>
          <w:szCs w:val="28"/>
        </w:rPr>
      </w:pPr>
    </w:p>
    <w:tbl>
      <w:tblPr>
        <w:tblStyle w:val="Tabellenraster"/>
        <w:tblpPr w:leftFromText="141" w:rightFromText="141" w:vertAnchor="page" w:horzAnchor="margin" w:tblpY="106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</w:tblGrid>
      <w:tr w:rsidR="003B33EF" w:rsidRPr="004014FC" w14:paraId="2FCFE10E" w14:textId="77777777" w:rsidTr="004562DC">
        <w:tc>
          <w:tcPr>
            <w:tcW w:w="2405" w:type="dxa"/>
          </w:tcPr>
          <w:p w14:paraId="149AA414" w14:textId="77777777" w:rsidR="003B33EF" w:rsidRPr="003B33EF" w:rsidRDefault="003B33E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5"/>
                <w:szCs w:val="8"/>
              </w:rPr>
            </w:pPr>
          </w:p>
          <w:p w14:paraId="21B4CAAC" w14:textId="2F77739A" w:rsidR="003B33EF" w:rsidRPr="004014FC" w:rsidRDefault="003B33E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3B33EF" w:rsidRPr="004014FC" w14:paraId="0AAAFF97" w14:textId="77777777" w:rsidTr="004562DC">
        <w:tc>
          <w:tcPr>
            <w:tcW w:w="2405" w:type="dxa"/>
          </w:tcPr>
          <w:p w14:paraId="54F9B53E" w14:textId="77777777" w:rsidR="003B33EF" w:rsidRPr="004014FC" w:rsidRDefault="003B33EF" w:rsidP="004562DC">
            <w:pPr>
              <w:spacing w:line="264" w:lineRule="auto"/>
              <w:jc w:val="right"/>
              <w:rPr>
                <w:color w:val="000000" w:themeColor="text1"/>
              </w:rPr>
            </w:pPr>
            <w:permStart w:id="26761018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67610185"/>
          </w:p>
        </w:tc>
      </w:tr>
    </w:tbl>
    <w:p w14:paraId="06431AB7" w14:textId="1B7B001D" w:rsidR="00734D5F" w:rsidRPr="003B33EF" w:rsidRDefault="004562DC" w:rsidP="00734D5F">
      <w:pPr>
        <w:rPr>
          <w:rFonts w:ascii="Avenir Light" w:hAnsi="Avenir Light" w:cs="Avenir Light"/>
          <w:sz w:val="12"/>
          <w:szCs w:val="16"/>
        </w:rPr>
      </w:pPr>
      <w:r>
        <w:rPr>
          <w:rFonts w:ascii="Avenir Light" w:hAnsi="Avenir Light" w:cs="Avenir Light"/>
          <w:sz w:val="12"/>
          <w:szCs w:val="16"/>
        </w:rPr>
        <w:t xml:space="preserve">  </w:t>
      </w:r>
    </w:p>
    <w:p w14:paraId="30F12ADD" w14:textId="77777777" w:rsidR="004562DC" w:rsidRPr="004562DC" w:rsidRDefault="00460F9C" w:rsidP="003B33EF">
      <w:pPr>
        <w:rPr>
          <w:rFonts w:ascii="Avenir Light" w:hAnsi="Avenir Light" w:cs="Avenir Light"/>
          <w:sz w:val="16"/>
          <w:szCs w:val="20"/>
        </w:rPr>
      </w:pPr>
      <w:r>
        <w:rPr>
          <w:rFonts w:ascii="Avenir Light" w:hAnsi="Avenir Light" w:cs="Avenir Light"/>
          <w:sz w:val="19"/>
        </w:rPr>
        <w:t xml:space="preserve"> </w:t>
      </w:r>
      <w:r w:rsidR="003B33EF">
        <w:rPr>
          <w:rFonts w:ascii="Avenir Light" w:hAnsi="Avenir Light" w:cs="Avenir Light"/>
          <w:sz w:val="19"/>
        </w:rPr>
        <w:t xml:space="preserve">    </w:t>
      </w:r>
    </w:p>
    <w:p w14:paraId="77F3A0D4" w14:textId="77777777" w:rsidR="004562DC" w:rsidRPr="004562DC" w:rsidRDefault="004562DC" w:rsidP="003B33EF">
      <w:pPr>
        <w:rPr>
          <w:rFonts w:ascii="Avenir Light" w:hAnsi="Avenir Light" w:cs="Avenir Light"/>
          <w:sz w:val="14"/>
          <w:szCs w:val="18"/>
        </w:rPr>
      </w:pPr>
      <w:r>
        <w:rPr>
          <w:rFonts w:ascii="Avenir Light" w:hAnsi="Avenir Light" w:cs="Avenir Light"/>
          <w:sz w:val="19"/>
        </w:rPr>
        <w:t xml:space="preserve"> </w:t>
      </w:r>
      <w:r w:rsidRPr="004562DC">
        <w:rPr>
          <w:rFonts w:ascii="Avenir Light" w:hAnsi="Avenir Light" w:cs="Avenir Light"/>
          <w:sz w:val="14"/>
          <w:szCs w:val="18"/>
        </w:rPr>
        <w:t xml:space="preserve">    </w:t>
      </w:r>
    </w:p>
    <w:p w14:paraId="18A459BE" w14:textId="6C69DE17" w:rsidR="004014FC" w:rsidRDefault="004562DC" w:rsidP="003B33EF">
      <w:pPr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  </w:t>
      </w:r>
      <w:r w:rsidR="004014FC" w:rsidRPr="00AE3D00">
        <w:rPr>
          <w:rFonts w:ascii="Avenir Light" w:hAnsi="Avenir Light" w:cs="Avenir Light"/>
          <w:sz w:val="19"/>
        </w:rPr>
        <w:t xml:space="preserve">Wir bitten </w:t>
      </w:r>
      <w:r w:rsidR="00202809">
        <w:rPr>
          <w:rFonts w:ascii="Avenir Light" w:hAnsi="Avenir Light" w:cs="Avenir Light"/>
          <w:sz w:val="19"/>
        </w:rPr>
        <w:t>euch</w:t>
      </w:r>
      <w:r w:rsidR="004014FC" w:rsidRPr="00AE3D00">
        <w:rPr>
          <w:rFonts w:ascii="Avenir Light" w:hAnsi="Avenir Light" w:cs="Avenir Light"/>
          <w:sz w:val="19"/>
        </w:rPr>
        <w:t xml:space="preserve"> um</w:t>
      </w:r>
      <w:r w:rsidR="004014FC">
        <w:rPr>
          <w:rFonts w:ascii="Avenir Light" w:hAnsi="Avenir Light" w:cs="Avenir Light"/>
          <w:sz w:val="19"/>
        </w:rPr>
        <w:t xml:space="preserve"> die</w:t>
      </w:r>
      <w:r w:rsidR="004014FC" w:rsidRPr="00AE3D00">
        <w:rPr>
          <w:rFonts w:ascii="Avenir Light" w:hAnsi="Avenir Light" w:cs="Avenir Light"/>
          <w:sz w:val="19"/>
        </w:rPr>
        <w:t xml:space="preserve"> Überweisung des Honorarbetrags bis zum </w:t>
      </w:r>
      <w:permStart w:id="2035887279" w:edGrp="everyone"/>
      <w:r w:rsidR="004014FC">
        <w:rPr>
          <w:rFonts w:ascii="Avenir Light" w:hAnsi="Avenir Light" w:cs="Avenir Light"/>
          <w:sz w:val="19"/>
        </w:rPr>
        <w:t>6. März 2026</w:t>
      </w:r>
      <w:permEnd w:id="2035887279"/>
      <w:r w:rsidR="004014FC" w:rsidRPr="00AE3D00">
        <w:rPr>
          <w:rFonts w:ascii="Avenir Light" w:hAnsi="Avenir Light" w:cs="Avenir Light"/>
          <w:sz w:val="19"/>
        </w:rPr>
        <w:t xml:space="preserve">. </w:t>
      </w:r>
    </w:p>
    <w:p w14:paraId="74137A4E" w14:textId="77777777" w:rsidR="004014FC" w:rsidRPr="00C17FC8" w:rsidRDefault="004014FC" w:rsidP="004014FC">
      <w:pPr>
        <w:rPr>
          <w:rFonts w:cs="Avenir Light"/>
          <w:sz w:val="19"/>
        </w:rPr>
      </w:pPr>
    </w:p>
    <w:p w14:paraId="5E660D71" w14:textId="77777777" w:rsidR="00C17FC8" w:rsidRPr="00C17FC8" w:rsidRDefault="00C17FC8" w:rsidP="00C17FC8">
      <w:pPr>
        <w:rPr>
          <w:rFonts w:cs="Avenir Light"/>
          <w:sz w:val="19"/>
        </w:rPr>
      </w:pPr>
    </w:p>
    <w:p w14:paraId="090DDDA4" w14:textId="77777777" w:rsidR="00C17FC8" w:rsidRPr="00C17FC8" w:rsidRDefault="00C17FC8" w:rsidP="00C17FC8">
      <w:pPr>
        <w:rPr>
          <w:rFonts w:cs="Avenir Light"/>
          <w:sz w:val="19"/>
        </w:rPr>
      </w:pPr>
    </w:p>
    <w:p w14:paraId="73FCA063" w14:textId="77777777" w:rsidR="00C17FC8" w:rsidRPr="00C17FC8" w:rsidRDefault="00C17FC8" w:rsidP="00C17FC8">
      <w:pPr>
        <w:rPr>
          <w:rFonts w:cs="Avenir Light"/>
          <w:sz w:val="19"/>
        </w:rPr>
      </w:pPr>
    </w:p>
    <w:p w14:paraId="3DA1DE91" w14:textId="77777777" w:rsidR="00C17FC8" w:rsidRPr="00C17FC8" w:rsidRDefault="00C17FC8" w:rsidP="00C17FC8">
      <w:pPr>
        <w:rPr>
          <w:rFonts w:cs="Avenir Light"/>
          <w:sz w:val="19"/>
        </w:rPr>
      </w:pPr>
    </w:p>
    <w:p w14:paraId="05E42A09" w14:textId="77777777" w:rsidR="00C17FC8" w:rsidRPr="00C17FC8" w:rsidRDefault="00C17FC8" w:rsidP="00C17FC8">
      <w:pPr>
        <w:rPr>
          <w:rFonts w:cs="Avenir Light"/>
          <w:sz w:val="19"/>
        </w:rPr>
      </w:pPr>
    </w:p>
    <w:p w14:paraId="1D2D4814" w14:textId="77777777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6F3920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1DEF52C0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000D493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3AE7B30B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65CC6F57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6ED8553D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30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">
                <v:shape id="Textfeld 37" o:spid="_x0000_s1031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86F3920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1DEF52C0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32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0000D493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3AE7B30B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65CC6F57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6ED8553D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6D32F291" w14:textId="77777777" w:rsidR="00C17FC8" w:rsidRPr="00C17FC8" w:rsidRDefault="00C17FC8" w:rsidP="00C17FC8">
      <w:pPr>
        <w:rPr>
          <w:rFonts w:cs="Avenir Light"/>
          <w:sz w:val="19"/>
        </w:rPr>
      </w:pPr>
    </w:p>
    <w:p w14:paraId="56909392" w14:textId="77777777" w:rsidR="00C17FC8" w:rsidRPr="00C17FC8" w:rsidRDefault="00C17FC8" w:rsidP="00C17FC8">
      <w:pPr>
        <w:rPr>
          <w:rFonts w:cs="Avenir Light"/>
          <w:sz w:val="19"/>
        </w:rPr>
      </w:pPr>
    </w:p>
    <w:p w14:paraId="037A1B4A" w14:textId="77777777" w:rsidR="00C17FC8" w:rsidRPr="00C17FC8" w:rsidRDefault="00C17FC8" w:rsidP="00C17FC8">
      <w:pPr>
        <w:rPr>
          <w:rFonts w:cs="Avenir Light"/>
          <w:sz w:val="19"/>
        </w:rPr>
      </w:pPr>
    </w:p>
    <w:p w14:paraId="7E7591CA" w14:textId="77777777" w:rsidR="00C17FC8" w:rsidRPr="00C17FC8" w:rsidRDefault="00C17FC8" w:rsidP="00C17FC8">
      <w:pPr>
        <w:rPr>
          <w:rFonts w:cs="Avenir Light"/>
          <w:sz w:val="19"/>
        </w:rPr>
      </w:pPr>
    </w:p>
    <w:p w14:paraId="7F66DD27" w14:textId="77777777" w:rsidR="00C17FC8" w:rsidRDefault="00C17FC8" w:rsidP="00C17FC8">
      <w:pPr>
        <w:rPr>
          <w:rFonts w:cs="Avenir Light"/>
          <w:sz w:val="19"/>
        </w:rPr>
      </w:pPr>
    </w:p>
    <w:p w14:paraId="283F1B3A" w14:textId="77777777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37784" w14:textId="77777777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33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DiVEA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61E37784" w14:textId="77777777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tbl>
      <w:tblPr>
        <w:tblStyle w:val="Tabellenraster"/>
        <w:tblpPr w:leftFromText="141" w:rightFromText="141" w:vertAnchor="text" w:horzAnchor="page" w:tblpX="282" w:tblpY="11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4014FC" w14:paraId="0C6CB81B" w14:textId="77777777" w:rsidTr="004014FC">
        <w:tc>
          <w:tcPr>
            <w:tcW w:w="2835" w:type="dxa"/>
          </w:tcPr>
          <w:p w14:paraId="795EF36F" w14:textId="77777777" w:rsidR="003B33EF" w:rsidRPr="003B33EF" w:rsidRDefault="003B33EF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9"/>
                <w:szCs w:val="12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  <w:p w14:paraId="5F2E407C" w14:textId="1D26ED01" w:rsidR="004014FC" w:rsidRPr="004014FC" w:rsidRDefault="004014FC" w:rsidP="003B33EF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5D47DE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Kunde</w:t>
            </w:r>
          </w:p>
        </w:tc>
      </w:tr>
      <w:tr w:rsidR="004014FC" w14:paraId="3A7954A8" w14:textId="77777777" w:rsidTr="004014FC">
        <w:tc>
          <w:tcPr>
            <w:tcW w:w="2835" w:type="dxa"/>
          </w:tcPr>
          <w:p w14:paraId="41DF9C3B" w14:textId="77777777" w:rsidR="004014FC" w:rsidRPr="004014FC" w:rsidRDefault="004014FC" w:rsidP="004014FC">
            <w:pPr>
              <w:spacing w:line="264" w:lineRule="auto"/>
              <w:jc w:val="right"/>
              <w:rPr>
                <w:color w:val="000000" w:themeColor="text1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496662513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Frutiger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AG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z. Hd. Frau Doris Basile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proofErr w:type="spellStart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Schneckelerstrasse</w:t>
            </w:r>
            <w:proofErr w:type="spellEnd"/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22 </w:t>
            </w:r>
            <w:r w:rsidRPr="005D47DE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br/>
            </w:r>
            <w:r w:rsidRPr="009B0FBD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4414 Füllinsdorf</w:t>
            </w:r>
            <w:permEnd w:id="496662513"/>
          </w:p>
        </w:tc>
      </w:tr>
    </w:tbl>
    <w:tbl>
      <w:tblPr>
        <w:tblStyle w:val="Tabellenraster"/>
        <w:tblpPr w:leftFromText="141" w:rightFromText="141" w:vertAnchor="text" w:horzAnchor="margin" w:tblpXSpec="right" w:tblpY="1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7"/>
        <w:gridCol w:w="362"/>
      </w:tblGrid>
      <w:tr w:rsidR="004014FC" w14:paraId="7ACFB523" w14:textId="77777777" w:rsidTr="004014FC">
        <w:trPr>
          <w:cantSplit/>
          <w:trHeight w:val="1979"/>
        </w:trPr>
        <w:tc>
          <w:tcPr>
            <w:tcW w:w="267" w:type="dxa"/>
            <w:textDirection w:val="btLr"/>
          </w:tcPr>
          <w:p w14:paraId="66E677DA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MWST.-NR.</w:t>
            </w:r>
          </w:p>
        </w:tc>
        <w:tc>
          <w:tcPr>
            <w:tcW w:w="362" w:type="dxa"/>
            <w:textDirection w:val="btLr"/>
          </w:tcPr>
          <w:p w14:paraId="3290DF35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  <w:r w:rsidRPr="00165E02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CHE-463.920.799</w:t>
            </w:r>
            <w:r w:rsidRPr="004014FC">
              <w:rPr>
                <w:rFonts w:eastAsia="Times New Roman" w:cs="Aparajita"/>
                <w:spacing w:val="10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</w:p>
        </w:tc>
      </w:tr>
      <w:tr w:rsidR="004014FC" w14:paraId="48C58E6B" w14:textId="77777777" w:rsidTr="004014FC">
        <w:trPr>
          <w:cantSplit/>
          <w:trHeight w:val="136"/>
        </w:trPr>
        <w:tc>
          <w:tcPr>
            <w:tcW w:w="267" w:type="dxa"/>
            <w:textDirection w:val="btLr"/>
          </w:tcPr>
          <w:p w14:paraId="0D650B76" w14:textId="77777777" w:rsid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</w:rPr>
            </w:pPr>
          </w:p>
        </w:tc>
        <w:tc>
          <w:tcPr>
            <w:tcW w:w="362" w:type="dxa"/>
            <w:textDirection w:val="btLr"/>
          </w:tcPr>
          <w:p w14:paraId="78755833" w14:textId="77777777" w:rsidR="004014FC" w:rsidRPr="004014FC" w:rsidRDefault="004014FC" w:rsidP="004014FC">
            <w:pPr>
              <w:pStyle w:val="1Copy95pt"/>
              <w:tabs>
                <w:tab w:val="left" w:pos="93"/>
              </w:tabs>
              <w:spacing w:line="240" w:lineRule="auto"/>
              <w:ind w:left="113" w:right="113"/>
              <w:rPr>
                <w:rFonts w:cs="Avenir Light"/>
                <w:spacing w:val="1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4014FC" w14:paraId="20AC8C87" w14:textId="77777777" w:rsidTr="004014FC">
        <w:trPr>
          <w:cantSplit/>
          <w:trHeight w:val="1825"/>
        </w:trPr>
        <w:tc>
          <w:tcPr>
            <w:tcW w:w="267" w:type="dxa"/>
            <w:textDirection w:val="btLr"/>
          </w:tcPr>
          <w:p w14:paraId="5DF57C4E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r w:rsidRPr="004014FC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RECH.-NR.</w:t>
            </w:r>
          </w:p>
        </w:tc>
        <w:tc>
          <w:tcPr>
            <w:tcW w:w="362" w:type="dxa"/>
            <w:textDirection w:val="btLr"/>
          </w:tcPr>
          <w:p w14:paraId="2DAEA995" w14:textId="77777777" w:rsidR="004014FC" w:rsidRDefault="004014FC" w:rsidP="004014FC">
            <w:pPr>
              <w:tabs>
                <w:tab w:val="left" w:pos="93"/>
              </w:tabs>
              <w:ind w:left="113" w:right="113"/>
              <w:rPr>
                <w:rFonts w:cs="Avenir Light"/>
                <w:sz w:val="19"/>
              </w:rPr>
            </w:pPr>
            <w:permStart w:id="1175063624" w:edGrp="everyone"/>
            <w:r w:rsidRPr="004014FC">
              <w:rPr>
                <w:rFonts w:ascii="Avenir Light" w:eastAsia="Times New Roman" w:hAnsi="Avenir Light" w:cs="Aparajita"/>
                <w:color w:val="000000" w:themeColor="text1"/>
                <w:spacing w:val="10"/>
                <w:sz w:val="19"/>
                <w:szCs w:val="19"/>
                <w:lang w:eastAsia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FN2023.02.0262</w:t>
            </w:r>
            <w:permEnd w:id="1175063624"/>
          </w:p>
        </w:tc>
      </w:tr>
    </w:tbl>
    <w:p w14:paraId="180455DE" w14:textId="79B9449F" w:rsidR="00C17FC8" w:rsidRPr="009B0FBD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</w:rPr>
      </w:pPr>
    </w:p>
    <w:p w14:paraId="795ED84C" w14:textId="0E7D9088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69CD3B8" w14:textId="7DF40EFA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de-CH"/>
        </w:rPr>
      </w:pPr>
    </w:p>
    <w:p w14:paraId="09731A48" w14:textId="21C0B677" w:rsidR="00C17FC8" w:rsidRPr="009B0FB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de-CH"/>
        </w:rPr>
      </w:pPr>
    </w:p>
    <w:p w14:paraId="49E88AE5" w14:textId="5FB4CB46" w:rsidR="004014FC" w:rsidRPr="009B0FBD" w:rsidRDefault="00C17FC8" w:rsidP="003B33EF">
      <w:pPr>
        <w:pStyle w:val="1Copy95pt"/>
        <w:tabs>
          <w:tab w:val="left" w:pos="3520"/>
        </w:tabs>
        <w:spacing w:after="60" w:line="240" w:lineRule="auto"/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7D6245D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FF660F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5272B1DB" w14:textId="59FB74C9" w:rsidR="00C17FC8" w:rsidRPr="002C68DA" w:rsidRDefault="00C17FC8" w:rsidP="004014FC">
      <w:pPr>
        <w:pStyle w:val="Headline"/>
        <w:spacing w:line="240" w:lineRule="auto"/>
        <w:ind w:left="2835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BDD2887">
                <wp:simplePos x="0" y="0"/>
                <wp:positionH relativeFrom="margin">
                  <wp:posOffset>1800225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49DEA" id="Gerade Verbindung mit Pfeil 1737326495" o:spid="_x0000_s1026" type="#_x0000_t32" style="position:absolute;margin-left:141.75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" strokecolor="#1b3051" strokeweight=".5pt">
                <w10:wrap anchorx="margin"/>
                <w10:anchorlock/>
              </v:shape>
            </w:pict>
          </mc:Fallback>
        </mc:AlternateContent>
      </w:r>
      <w:r w:rsidR="006333B5">
        <w:rPr>
          <w:rFonts w:ascii="Athelas" w:hAnsi="Athelas"/>
          <w:b/>
          <w:bCs/>
          <w:spacing w:val="80"/>
          <w:sz w:val="36"/>
          <w:szCs w:val="36"/>
          <w:lang w:val="de-CH"/>
        </w:rPr>
        <w:t>mahnung</w:t>
      </w:r>
    </w:p>
    <w:p w14:paraId="151E11CD" w14:textId="52261458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3D9DA6E3" w14:textId="77777777" w:rsidR="00C17FC8" w:rsidRPr="003B33EF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  <w:sz w:val="16"/>
          <w:szCs w:val="15"/>
        </w:rPr>
      </w:pPr>
    </w:p>
    <w:tbl>
      <w:tblPr>
        <w:tblStyle w:val="Tabellenraster"/>
        <w:tblpPr w:leftFromText="141" w:rightFromText="141" w:vertAnchor="page" w:horzAnchor="margin" w:tblpY="485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6"/>
        <w:gridCol w:w="458"/>
        <w:gridCol w:w="3401"/>
        <w:gridCol w:w="2877"/>
      </w:tblGrid>
      <w:tr w:rsidR="003B33EF" w14:paraId="22CCBFCC" w14:textId="77777777" w:rsidTr="003B33EF">
        <w:trPr>
          <w:trHeight w:val="170"/>
        </w:trPr>
        <w:tc>
          <w:tcPr>
            <w:tcW w:w="2236" w:type="dxa"/>
            <w:vAlign w:val="bottom"/>
          </w:tcPr>
          <w:p w14:paraId="27ED05EA" w14:textId="77777777" w:rsidR="003B33EF" w:rsidRPr="004014FC" w:rsidRDefault="003B33EF" w:rsidP="003B33EF">
            <w:pPr>
              <w:pStyle w:val="EinfAbs"/>
              <w:spacing w:line="240" w:lineRule="auto"/>
              <w:jc w:val="right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Kandidat</w:t>
            </w:r>
          </w:p>
        </w:tc>
        <w:tc>
          <w:tcPr>
            <w:tcW w:w="458" w:type="dxa"/>
            <w:vAlign w:val="bottom"/>
          </w:tcPr>
          <w:p w14:paraId="4B08AA77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26806382" w14:textId="77777777" w:rsidR="003B33EF" w:rsidRPr="004014FC" w:rsidRDefault="003B33EF" w:rsidP="003B33EF">
            <w:pPr>
              <w:ind w:left="35"/>
              <w:rPr>
                <w:rStyle w:val="1CopyBold95ptZchn"/>
                <w:rFonts w:eastAsiaTheme="minorHAnsi" w:cs="Avenir Light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startdatum</w:t>
            </w:r>
          </w:p>
        </w:tc>
        <w:tc>
          <w:tcPr>
            <w:tcW w:w="2877" w:type="dxa"/>
            <w:vAlign w:val="bottom"/>
          </w:tcPr>
          <w:p w14:paraId="2676489F" w14:textId="77777777" w:rsidR="003B33EF" w:rsidRDefault="003B33EF" w:rsidP="003B33EF">
            <w:pP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Funktion</w:t>
            </w:r>
          </w:p>
        </w:tc>
      </w:tr>
      <w:tr w:rsidR="003B33EF" w14:paraId="7E48BECC" w14:textId="77777777" w:rsidTr="003B33EF">
        <w:tc>
          <w:tcPr>
            <w:tcW w:w="2236" w:type="dxa"/>
          </w:tcPr>
          <w:p w14:paraId="23E6CC41" w14:textId="42BF6917" w:rsidR="003B33EF" w:rsidRPr="004014FC" w:rsidRDefault="00E87D7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  <w:r w:rsidR="003B33EF">
              <w:rPr>
                <w:rFonts w:ascii="Avenir Light" w:hAnsi="Avenir Light" w:cs="Avenir Light"/>
                <w:color w:val="000000" w:themeColor="text1"/>
                <w:sz w:val="19"/>
                <w:szCs w:val="19"/>
                <w:lang w:val="de-CH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 </w:t>
            </w:r>
          </w:p>
        </w:tc>
        <w:tc>
          <w:tcPr>
            <w:tcW w:w="458" w:type="dxa"/>
          </w:tcPr>
          <w:p w14:paraId="6836969A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3C8C9B" w14:textId="152C3451" w:rsidR="003B33EF" w:rsidRPr="004014FC" w:rsidRDefault="00E87D7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  <w:tc>
          <w:tcPr>
            <w:tcW w:w="2877" w:type="dxa"/>
          </w:tcPr>
          <w:p w14:paraId="5AEAD70C" w14:textId="2B2B9197" w:rsidR="003B33EF" w:rsidRDefault="00E87D7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Blind Copy</w:t>
            </w:r>
          </w:p>
        </w:tc>
      </w:tr>
      <w:tr w:rsidR="003B33EF" w14:paraId="7212889E" w14:textId="77777777" w:rsidTr="003B33EF">
        <w:tc>
          <w:tcPr>
            <w:tcW w:w="2236" w:type="dxa"/>
          </w:tcPr>
          <w:p w14:paraId="47CC9756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458" w:type="dxa"/>
          </w:tcPr>
          <w:p w14:paraId="0ED6A892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5C0D92D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ind w:left="35"/>
              <w:rPr>
                <w:rStyle w:val="1CopyBold95ptZchn"/>
                <w:lang w:val="en-US"/>
              </w:rPr>
            </w:pPr>
          </w:p>
        </w:tc>
        <w:tc>
          <w:tcPr>
            <w:tcW w:w="2877" w:type="dxa"/>
          </w:tcPr>
          <w:p w14:paraId="0FC77650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</w:tr>
      <w:tr w:rsidR="003B33EF" w14:paraId="30C0ED6F" w14:textId="77777777" w:rsidTr="003B33EF">
        <w:tc>
          <w:tcPr>
            <w:tcW w:w="2236" w:type="dxa"/>
            <w:vAlign w:val="bottom"/>
          </w:tcPr>
          <w:p w14:paraId="4C100005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Black"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Bereich</w:t>
            </w:r>
          </w:p>
        </w:tc>
        <w:tc>
          <w:tcPr>
            <w:tcW w:w="458" w:type="dxa"/>
          </w:tcPr>
          <w:p w14:paraId="1CDDABF1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  <w:vAlign w:val="bottom"/>
          </w:tcPr>
          <w:p w14:paraId="7F19F425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dienstleistung</w:t>
            </w:r>
          </w:p>
        </w:tc>
        <w:tc>
          <w:tcPr>
            <w:tcW w:w="2877" w:type="dxa"/>
            <w:vAlign w:val="bottom"/>
          </w:tcPr>
          <w:p w14:paraId="21B8271B" w14:textId="77777777" w:rsidR="003B33EF" w:rsidRDefault="003B33EF" w:rsidP="003B33EF">
            <w:pPr>
              <w:spacing w:line="264" w:lineRule="auto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Form</w:t>
            </w:r>
          </w:p>
        </w:tc>
      </w:tr>
      <w:tr w:rsidR="003B33EF" w:rsidRPr="00097A57" w14:paraId="41ADDA8C" w14:textId="77777777" w:rsidTr="003B33EF">
        <w:tc>
          <w:tcPr>
            <w:tcW w:w="2236" w:type="dxa"/>
          </w:tcPr>
          <w:p w14:paraId="74617EC2" w14:textId="77777777" w:rsidR="003B33EF" w:rsidRPr="004014FC" w:rsidRDefault="003B33EF" w:rsidP="003B33EF">
            <w:pPr>
              <w:pStyle w:val="EinfAbs"/>
              <w:spacing w:line="264" w:lineRule="auto"/>
              <w:jc w:val="right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495406648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 xml:space="preserve">Architecture </w:t>
            </w:r>
            <w:permEnd w:id="1495406648"/>
          </w:p>
        </w:tc>
        <w:tc>
          <w:tcPr>
            <w:tcW w:w="458" w:type="dxa"/>
          </w:tcPr>
          <w:p w14:paraId="5B48C499" w14:textId="77777777" w:rsidR="003B33EF" w:rsidRDefault="003B33EF" w:rsidP="003B33EF">
            <w:pPr>
              <w:pStyle w:val="1Copy95pt"/>
              <w:tabs>
                <w:tab w:val="left" w:pos="3969"/>
              </w:tabs>
              <w:spacing w:line="240" w:lineRule="auto"/>
              <w:rPr>
                <w:rStyle w:val="1CopyBold95ptZchn"/>
                <w:lang w:val="en-US"/>
              </w:rPr>
            </w:pPr>
          </w:p>
        </w:tc>
        <w:tc>
          <w:tcPr>
            <w:tcW w:w="3401" w:type="dxa"/>
          </w:tcPr>
          <w:p w14:paraId="11AAFF9F" w14:textId="77777777" w:rsidR="003B33EF" w:rsidRPr="004014FC" w:rsidRDefault="003B33EF" w:rsidP="003B33EF">
            <w:pPr>
              <w:spacing w:line="264" w:lineRule="auto"/>
              <w:ind w:left="35"/>
              <w:rPr>
                <w:rStyle w:val="1CopyBold95ptZchn"/>
                <w:rFonts w:eastAsiaTheme="minorHAnsi" w:cs="Avenir Light"/>
                <w:b w:val="0"/>
                <w:bCs w:val="0"/>
                <w:spacing w:val="0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097A57"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Network &amp; Active Sourcing</w:t>
            </w:r>
          </w:p>
        </w:tc>
        <w:tc>
          <w:tcPr>
            <w:tcW w:w="2877" w:type="dxa"/>
          </w:tcPr>
          <w:p w14:paraId="681D28A9" w14:textId="77777777" w:rsidR="003B33EF" w:rsidRPr="00097A57" w:rsidRDefault="003B33EF" w:rsidP="003B33EF">
            <w:pPr>
              <w:spacing w:line="264" w:lineRule="auto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Best Effort</w:t>
            </w:r>
          </w:p>
        </w:tc>
      </w:tr>
    </w:tbl>
    <w:p w14:paraId="037A5611" w14:textId="38D7DA91" w:rsidR="00C17FC8" w:rsidRDefault="00C17FC8" w:rsidP="004014FC">
      <w:pPr>
        <w:pStyle w:val="1Copy95pt"/>
        <w:tabs>
          <w:tab w:val="left" w:pos="2552"/>
        </w:tabs>
        <w:spacing w:line="240" w:lineRule="auto"/>
      </w:pPr>
    </w:p>
    <w:p w14:paraId="07446CB9" w14:textId="49D9529D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5835ABE" w14:textId="77777777" w:rsidR="004014FC" w:rsidRDefault="004014FC" w:rsidP="00C17FC8">
      <w:pPr>
        <w:pStyle w:val="1Copy95pt"/>
        <w:tabs>
          <w:tab w:val="left" w:pos="2552"/>
        </w:tabs>
      </w:pPr>
    </w:p>
    <w:p w14:paraId="1A8996A8" w14:textId="77777777" w:rsidR="004014FC" w:rsidRDefault="004014FC" w:rsidP="00C17FC8">
      <w:pPr>
        <w:pStyle w:val="1Copy95pt"/>
        <w:tabs>
          <w:tab w:val="left" w:pos="2552"/>
        </w:tabs>
      </w:pPr>
    </w:p>
    <w:p w14:paraId="5D354B05" w14:textId="77777777" w:rsidR="003B33EF" w:rsidRPr="003B33EF" w:rsidRDefault="003B33EF" w:rsidP="00C17FC8">
      <w:pPr>
        <w:pStyle w:val="1Copy95pt"/>
        <w:tabs>
          <w:tab w:val="left" w:pos="2552"/>
        </w:tabs>
        <w:rPr>
          <w:sz w:val="2"/>
          <w:szCs w:val="8"/>
        </w:rPr>
      </w:pPr>
    </w:p>
    <w:p w14:paraId="00452513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1DF02F3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7F49FE1A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p w14:paraId="07BCBBD9" w14:textId="77777777" w:rsidR="003B33EF" w:rsidRDefault="003B33EF" w:rsidP="00734D5F">
      <w:pPr>
        <w:pStyle w:val="1Copy95pt"/>
        <w:tabs>
          <w:tab w:val="left" w:pos="2552"/>
        </w:tabs>
        <w:rPr>
          <w:sz w:val="6"/>
          <w:szCs w:val="8"/>
        </w:rPr>
      </w:pPr>
    </w:p>
    <w:tbl>
      <w:tblPr>
        <w:tblStyle w:val="Tabellenraster"/>
        <w:tblpPr w:leftFromText="141" w:rightFromText="141" w:vertAnchor="text" w:horzAnchor="margin" w:tblpXSpec="right" w:tblpY="86"/>
        <w:tblW w:w="760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265"/>
        <w:gridCol w:w="20"/>
        <w:gridCol w:w="2320"/>
      </w:tblGrid>
      <w:tr w:rsidR="009F2D82" w14:paraId="24ED9487" w14:textId="77777777" w:rsidTr="009F2D82">
        <w:trPr>
          <w:trHeight w:hRule="exact" w:val="113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</w:tcPr>
          <w:p w14:paraId="3CB2FC97" w14:textId="77777777" w:rsidR="009F2D82" w:rsidRPr="00F748E9" w:rsidRDefault="009F2D82" w:rsidP="009F2D82">
            <w:pPr>
              <w:pStyle w:val="1CopyBold95pt"/>
            </w:pPr>
          </w:p>
        </w:tc>
        <w:tc>
          <w:tcPr>
            <w:tcW w:w="20" w:type="dxa"/>
            <w:tcBorders>
              <w:top w:val="single" w:sz="4" w:space="0" w:color="BFBFBF" w:themeColor="background1" w:themeShade="BF"/>
              <w:bottom w:val="nil"/>
            </w:tcBorders>
          </w:tcPr>
          <w:p w14:paraId="3991105C" w14:textId="77777777" w:rsidR="009F2D82" w:rsidRDefault="009F2D82" w:rsidP="009F2D82">
            <w:pPr>
              <w:pStyle w:val="1CopyBold95pt"/>
              <w:jc w:val="right"/>
            </w:pPr>
          </w:p>
        </w:tc>
        <w:tc>
          <w:tcPr>
            <w:tcW w:w="2320" w:type="dxa"/>
            <w:tcBorders>
              <w:top w:val="single" w:sz="4" w:space="0" w:color="BFBFBF" w:themeColor="background1" w:themeShade="BF"/>
              <w:bottom w:val="nil"/>
            </w:tcBorders>
          </w:tcPr>
          <w:p w14:paraId="0D2D7BA8" w14:textId="77777777" w:rsidR="009F2D82" w:rsidRDefault="009F2D82" w:rsidP="009F2D82">
            <w:pPr>
              <w:pStyle w:val="1CopyBold95pt"/>
              <w:ind w:right="136"/>
              <w:jc w:val="right"/>
            </w:pPr>
          </w:p>
        </w:tc>
      </w:tr>
      <w:tr w:rsidR="009F2D82" w:rsidRPr="005A310E" w14:paraId="785C238D" w14:textId="77777777" w:rsidTr="009F2D82">
        <w:tc>
          <w:tcPr>
            <w:tcW w:w="5265" w:type="dxa"/>
            <w:tcBorders>
              <w:top w:val="nil"/>
              <w:bottom w:val="nil"/>
            </w:tcBorders>
            <w:vAlign w:val="center"/>
          </w:tcPr>
          <w:p w14:paraId="4967D73C" w14:textId="77777777" w:rsidR="009F2D82" w:rsidRPr="009F07CB" w:rsidRDefault="009F2D82" w:rsidP="009F2D82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340" w:type="dxa"/>
            <w:gridSpan w:val="2"/>
            <w:tcBorders>
              <w:top w:val="nil"/>
              <w:bottom w:val="nil"/>
            </w:tcBorders>
            <w:vAlign w:val="center"/>
          </w:tcPr>
          <w:p w14:paraId="2FB8EA9F" w14:textId="77777777" w:rsidR="009F2D82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640D96B9" w14:textId="77777777" w:rsidR="009F2D82" w:rsidRPr="00225B59" w:rsidRDefault="009F2D82" w:rsidP="009F2D82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9F2D82" w14:paraId="68D332CA" w14:textId="77777777" w:rsidTr="009F2D82">
        <w:trPr>
          <w:trHeight w:hRule="exact" w:val="64"/>
        </w:trPr>
        <w:tc>
          <w:tcPr>
            <w:tcW w:w="5265" w:type="dxa"/>
            <w:tcBorders>
              <w:top w:val="nil"/>
              <w:bottom w:val="single" w:sz="4" w:space="0" w:color="BFBFBF" w:themeColor="background1" w:themeShade="BF"/>
            </w:tcBorders>
          </w:tcPr>
          <w:p w14:paraId="01CCCB18" w14:textId="77777777" w:rsidR="009F2D82" w:rsidRPr="00BF6253" w:rsidRDefault="009F2D82" w:rsidP="009F2D82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340" w:type="dxa"/>
            <w:gridSpan w:val="2"/>
            <w:tcBorders>
              <w:top w:val="nil"/>
              <w:bottom w:val="single" w:sz="4" w:space="0" w:color="BFBFBF" w:themeColor="background1" w:themeShade="BF"/>
            </w:tcBorders>
          </w:tcPr>
          <w:p w14:paraId="2897F65E" w14:textId="77777777" w:rsidR="009F2D82" w:rsidRDefault="009F2D82" w:rsidP="009F2D82">
            <w:pPr>
              <w:pStyle w:val="1Copy95pt"/>
              <w:tabs>
                <w:tab w:val="left" w:pos="2552"/>
              </w:tabs>
            </w:pPr>
          </w:p>
        </w:tc>
      </w:tr>
      <w:tr w:rsidR="009F2D82" w:rsidRPr="00834783" w14:paraId="2BFDAC5F" w14:textId="77777777" w:rsidTr="009F2D82">
        <w:trPr>
          <w:trHeight w:hRule="exact" w:val="86"/>
        </w:trPr>
        <w:tc>
          <w:tcPr>
            <w:tcW w:w="526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9505A89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AADE381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9F2D82" w:rsidRPr="00E87D7F" w14:paraId="0FB6DFE7" w14:textId="77777777" w:rsidTr="009F2D82">
        <w:trPr>
          <w:trHeight w:val="964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A908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JAHRESSALÄR</w:t>
            </w:r>
          </w:p>
          <w:p w14:paraId="1F185B79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</w:t>
            </w:r>
          </w:p>
          <w:p w14:paraId="0479FA2A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LOHNBESTANDTEILE TOTAL COMPENSATION</w:t>
            </w:r>
          </w:p>
          <w:p w14:paraId="567EE27E" w14:textId="77777777" w:rsidR="009F2D82" w:rsidRPr="003B33EF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HONORARSATZ</w:t>
            </w:r>
          </w:p>
          <w:p w14:paraId="5CC3CF51" w14:textId="77777777" w:rsidR="009F2D82" w:rsidRPr="004F1598" w:rsidRDefault="009F2D82" w:rsidP="00E87D7F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</w:pPr>
            <w:r w:rsidRPr="003B33EF"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en-US"/>
              </w:rPr>
              <w:t>HONORAR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F54492" w14:textId="39A6B2C3" w:rsidR="009F2D82" w:rsidRPr="006333B5" w:rsidRDefault="00E87D7F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03E2A8C1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2970A38B" w14:textId="77777777" w:rsidR="00E87D7F" w:rsidRPr="006333B5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  <w:r w:rsidRPr="006333B5">
              <w:rPr>
                <w:caps/>
                <w:spacing w:val="10"/>
                <w:sz w:val="16"/>
                <w:szCs w:val="16"/>
                <w:lang w:val="en-US"/>
              </w:rPr>
              <w:t>BLind Copy</w:t>
            </w:r>
          </w:p>
          <w:p w14:paraId="613EE482" w14:textId="77777777" w:rsidR="00E87D7F" w:rsidRPr="00E87D7F" w:rsidRDefault="00E87D7F" w:rsidP="00E87D7F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BLind Copy</w:t>
            </w:r>
          </w:p>
          <w:p w14:paraId="5BB02636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  <w:permStart w:id="453995994" w:edGrp="everyone"/>
            <w:r w:rsidRPr="00E87D7F">
              <w:rPr>
                <w:caps/>
                <w:spacing w:val="10"/>
                <w:sz w:val="16"/>
                <w:szCs w:val="16"/>
                <w:lang w:val="sv-SE"/>
              </w:rPr>
              <w:t>23'000.00</w:t>
            </w:r>
            <w:permEnd w:id="453995994"/>
          </w:p>
        </w:tc>
      </w:tr>
      <w:tr w:rsidR="009F2D82" w:rsidRPr="00E87D7F" w14:paraId="47D508D5" w14:textId="77777777" w:rsidTr="009F2D82">
        <w:trPr>
          <w:trHeight w:hRule="exact" w:val="8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5B8652D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3E0E5B65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E87D7F" w14:paraId="18B56DF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2C0B6BC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462F1E97" w14:textId="77777777" w:rsidR="009F2D82" w:rsidRPr="00E87D7F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sv-SE"/>
              </w:rPr>
            </w:pPr>
          </w:p>
        </w:tc>
      </w:tr>
      <w:tr w:rsidR="009F2D82" w:rsidRPr="00834783" w14:paraId="57BCA2F8" w14:textId="77777777" w:rsidTr="009F2D82">
        <w:trPr>
          <w:trHeight w:hRule="exact" w:val="465"/>
        </w:trPr>
        <w:tc>
          <w:tcPr>
            <w:tcW w:w="52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3482773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21E1948" w14:textId="77777777" w:rsidR="009F2D82" w:rsidRPr="00834783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61967593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619675936"/>
          </w:p>
        </w:tc>
      </w:tr>
      <w:tr w:rsidR="009F2D82" w:rsidRPr="00834783" w14:paraId="597900CE" w14:textId="77777777" w:rsidTr="004562DC">
        <w:trPr>
          <w:trHeight w:hRule="exact" w:val="322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AC4DD53" w14:textId="3956897F" w:rsidR="009F2D82" w:rsidRPr="004562DC" w:rsidRDefault="004562DC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  <w:permStart w:id="503014130" w:edGrp="everyone"/>
            <w:r w:rsidRPr="004562DC">
              <w:rPr>
                <w:caps/>
                <w:spacing w:val="10"/>
                <w:sz w:val="16"/>
                <w:szCs w:val="16"/>
              </w:rPr>
              <w:t>Rabatt (9%)</w:t>
            </w:r>
            <w:permEnd w:id="503014130"/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D6BBE86" w14:textId="49EB335D" w:rsidR="009F2D82" w:rsidRPr="00834783" w:rsidRDefault="004562DC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  <w:permStart w:id="663314205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5'000.00</w:t>
            </w:r>
            <w:permEnd w:id="663314205"/>
          </w:p>
        </w:tc>
      </w:tr>
      <w:tr w:rsidR="004562DC" w:rsidRPr="00834783" w14:paraId="6DE78F6A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E2A9F61" w14:textId="77777777" w:rsidR="004562DC" w:rsidRPr="00834783" w:rsidRDefault="004562DC" w:rsidP="009F2D82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4312F13" w14:textId="77777777" w:rsidR="004562DC" w:rsidRPr="00834783" w:rsidRDefault="004562DC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9F2D82" w:rsidRPr="00E13127" w14:paraId="6571B428" w14:textId="77777777" w:rsidTr="009F2D82">
        <w:trPr>
          <w:trHeight w:val="481"/>
        </w:trPr>
        <w:tc>
          <w:tcPr>
            <w:tcW w:w="5265" w:type="dxa"/>
            <w:tcBorders>
              <w:top w:val="nil"/>
              <w:left w:val="nil"/>
              <w:right w:val="nil"/>
            </w:tcBorders>
            <w:vAlign w:val="center"/>
          </w:tcPr>
          <w:p w14:paraId="1220CEDB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0FAC703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655AB557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63EBBAFF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559783022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810.</w:t>
            </w: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559783022"/>
          </w:p>
        </w:tc>
      </w:tr>
      <w:tr w:rsidR="009F2D82" w14:paraId="453CA7D6" w14:textId="77777777" w:rsidTr="009F2D82">
        <w:trPr>
          <w:trHeight w:hRule="exact" w:val="85"/>
        </w:trPr>
        <w:tc>
          <w:tcPr>
            <w:tcW w:w="526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6195578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4F0CEDD" w14:textId="77777777" w:rsidR="009F2D82" w:rsidRPr="00EE37A0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9F2D82" w14:paraId="00722A9E" w14:textId="77777777" w:rsidTr="009F2D82">
        <w:trPr>
          <w:trHeight w:val="465"/>
        </w:trPr>
        <w:tc>
          <w:tcPr>
            <w:tcW w:w="526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42FF9562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340" w:type="dxa"/>
            <w:gridSpan w:val="2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6212A5DE" w14:textId="77777777" w:rsidR="009F2D82" w:rsidRPr="00E13127" w:rsidRDefault="009F2D82" w:rsidP="009F2D82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65327653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10’810</w:t>
            </w: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65327653"/>
          </w:p>
        </w:tc>
      </w:tr>
    </w:tbl>
    <w:p w14:paraId="43CF04B5" w14:textId="54A637EF" w:rsidR="00C17FC8" w:rsidRPr="004014FC" w:rsidRDefault="00C17FC8" w:rsidP="00734D5F">
      <w:pPr>
        <w:pStyle w:val="1Copy95pt"/>
        <w:tabs>
          <w:tab w:val="left" w:pos="2552"/>
        </w:tabs>
        <w:rPr>
          <w:sz w:val="6"/>
          <w:szCs w:val="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01FEBBCE">
                <wp:simplePos x="0" y="0"/>
                <wp:positionH relativeFrom="margin">
                  <wp:posOffset>596265</wp:posOffset>
                </wp:positionH>
                <wp:positionV relativeFrom="page">
                  <wp:posOffset>7103110</wp:posOffset>
                </wp:positionV>
                <wp:extent cx="773430" cy="159385"/>
                <wp:effectExtent l="0" t="0" r="7620" b="12065"/>
                <wp:wrapNone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89E9A9" w14:textId="77777777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34" type="#_x0000_t202" style="position:absolute;margin-left:46.95pt;margin-top:559.3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" filled="f" stroked="f" strokeweight=".5pt">
                <v:textbox style="mso-fit-shape-to-text:t" inset="0,0,0,0">
                  <w:txbxContent>
                    <w:p w14:paraId="7089E9A9" w14:textId="77777777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583996F8" w14:textId="7F9C2206" w:rsidR="00C17FC8" w:rsidRPr="00734D5F" w:rsidRDefault="00C17FC8" w:rsidP="00734D5F">
      <w:pPr>
        <w:rPr>
          <w:rFonts w:cs="Avenir Light"/>
          <w:sz w:val="16"/>
          <w:szCs w:val="22"/>
        </w:rPr>
      </w:pPr>
      <w:r>
        <w:rPr>
          <w:rFonts w:cs="Avenir Light"/>
          <w:sz w:val="19"/>
        </w:rPr>
        <w:t xml:space="preserve">     </w:t>
      </w:r>
    </w:p>
    <w:p w14:paraId="30C7E98A" w14:textId="77777777" w:rsidR="009F2D82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</w:p>
    <w:p w14:paraId="2857414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F297BB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457DC7FB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5D718098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6BDCFE9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6FF314D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251C5A8F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F6B6AC7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E33FA33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7F44CB89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tbl>
      <w:tblPr>
        <w:tblStyle w:val="Tabellenraster"/>
        <w:tblpPr w:leftFromText="141" w:rightFromText="141" w:vertAnchor="page" w:horzAnchor="margin" w:tblpY="105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</w:tblGrid>
      <w:tr w:rsidR="00E87D7F" w:rsidRPr="004014FC" w14:paraId="63A480D5" w14:textId="77777777" w:rsidTr="004562DC">
        <w:tc>
          <w:tcPr>
            <w:tcW w:w="2160" w:type="dxa"/>
          </w:tcPr>
          <w:p w14:paraId="2B0B1800" w14:textId="77777777" w:rsidR="00E87D7F" w:rsidRPr="007C1CC1" w:rsidRDefault="00E87D7F" w:rsidP="004562DC">
            <w:pPr>
              <w:spacing w:line="264" w:lineRule="auto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r w:rsidRPr="007C1CC1"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  <w:t>Datum</w:t>
            </w:r>
          </w:p>
        </w:tc>
      </w:tr>
      <w:tr w:rsidR="00E87D7F" w:rsidRPr="004014FC" w14:paraId="4F225CCC" w14:textId="77777777" w:rsidTr="004562DC">
        <w:tc>
          <w:tcPr>
            <w:tcW w:w="2160" w:type="dxa"/>
          </w:tcPr>
          <w:p w14:paraId="38EF4B23" w14:textId="77777777" w:rsidR="00E87D7F" w:rsidRPr="004014FC" w:rsidRDefault="00E87D7F" w:rsidP="004562DC">
            <w:pPr>
              <w:spacing w:line="264" w:lineRule="auto"/>
              <w:ind w:right="-106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</w:rPr>
            </w:pPr>
            <w:permStart w:id="28193865" w:edGrp="everyone"/>
            <w:r>
              <w:rPr>
                <w:rFonts w:ascii="Avenir Light" w:hAnsi="Avenir Light" w:cs="Avenir Light"/>
                <w:color w:val="000000" w:themeColor="text1"/>
                <w:sz w:val="19"/>
                <w:szCs w:val="19"/>
              </w:rPr>
              <w:t>25. Februar 2026</w:t>
            </w:r>
            <w:permEnd w:id="28193865"/>
          </w:p>
        </w:tc>
      </w:tr>
    </w:tbl>
    <w:p w14:paraId="1B863934" w14:textId="77777777" w:rsidR="009F2D82" w:rsidRDefault="009F2D82" w:rsidP="00104B05">
      <w:pPr>
        <w:ind w:left="2700"/>
        <w:rPr>
          <w:rFonts w:ascii="Avenir Light" w:hAnsi="Avenir Light" w:cs="Avenir Light"/>
          <w:sz w:val="19"/>
        </w:rPr>
      </w:pPr>
    </w:p>
    <w:p w14:paraId="3C1C5C41" w14:textId="77777777" w:rsidR="009F2D82" w:rsidRPr="00E87D7F" w:rsidRDefault="009F2D82" w:rsidP="00104B05">
      <w:pPr>
        <w:ind w:left="2700"/>
        <w:rPr>
          <w:rFonts w:ascii="Avenir Light" w:hAnsi="Avenir Light" w:cs="Avenir Light"/>
          <w:sz w:val="6"/>
          <w:szCs w:val="10"/>
        </w:rPr>
      </w:pPr>
    </w:p>
    <w:p w14:paraId="3461926B" w14:textId="19501E2A" w:rsidR="00C17FC8" w:rsidRDefault="00E87D7F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</w:t>
      </w:r>
      <w:r w:rsidR="00C17FC8" w:rsidRPr="00AE3D00">
        <w:rPr>
          <w:rFonts w:ascii="Avenir Light" w:hAnsi="Avenir Light" w:cs="Avenir Light"/>
          <w:sz w:val="19"/>
        </w:rPr>
        <w:t xml:space="preserve">Wir bitten </w:t>
      </w:r>
      <w:r w:rsidR="00202809">
        <w:rPr>
          <w:rFonts w:ascii="Avenir Light" w:hAnsi="Avenir Light" w:cs="Avenir Light"/>
          <w:sz w:val="19"/>
        </w:rPr>
        <w:t>euch</w:t>
      </w:r>
      <w:r w:rsidR="00C17FC8" w:rsidRPr="00AE3D00">
        <w:rPr>
          <w:rFonts w:ascii="Avenir Light" w:hAnsi="Avenir Light" w:cs="Avenir Light"/>
          <w:sz w:val="19"/>
        </w:rPr>
        <w:t xml:space="preserve"> um </w:t>
      </w:r>
      <w:r w:rsidR="004722C1">
        <w:rPr>
          <w:rFonts w:ascii="Avenir Light" w:hAnsi="Avenir Light" w:cs="Avenir Light"/>
          <w:sz w:val="19"/>
        </w:rPr>
        <w:t xml:space="preserve">die </w:t>
      </w:r>
      <w:r w:rsidR="00C17FC8" w:rsidRPr="00AE3D00">
        <w:rPr>
          <w:rFonts w:ascii="Avenir Light" w:hAnsi="Avenir Light" w:cs="Avenir Light"/>
          <w:sz w:val="19"/>
        </w:rPr>
        <w:t xml:space="preserve">Überweisung des Honorarbetrags bis zum </w:t>
      </w:r>
      <w:permStart w:id="1229524800" w:edGrp="everyone"/>
      <w:r w:rsidR="009B0FBD">
        <w:rPr>
          <w:rFonts w:ascii="Avenir Light" w:hAnsi="Avenir Light" w:cs="Avenir Light"/>
          <w:sz w:val="19"/>
        </w:rPr>
        <w:t>6. März 2026</w:t>
      </w:r>
      <w:permEnd w:id="1229524800"/>
      <w:r w:rsidR="00C17FC8" w:rsidRPr="00AE3D00">
        <w:rPr>
          <w:rFonts w:ascii="Avenir Light" w:hAnsi="Avenir Light" w:cs="Avenir Light"/>
          <w:sz w:val="19"/>
        </w:rPr>
        <w:t xml:space="preserve">. </w:t>
      </w:r>
    </w:p>
    <w:p w14:paraId="1E3AE30C" w14:textId="077B0102" w:rsidR="00C17FC8" w:rsidRDefault="00C17FC8" w:rsidP="00C17FC8">
      <w:pPr>
        <w:rPr>
          <w:rFonts w:cs="Avenir Light"/>
          <w:sz w:val="19"/>
        </w:rPr>
      </w:pPr>
    </w:p>
    <w:p w14:paraId="22AFE80E" w14:textId="119031FA" w:rsidR="004014FC" w:rsidRPr="004014FC" w:rsidRDefault="009F2D82" w:rsidP="004014FC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641DDAF6">
            <wp:simplePos x="0" y="0"/>
            <wp:positionH relativeFrom="page">
              <wp:posOffset>6985</wp:posOffset>
            </wp:positionH>
            <wp:positionV relativeFrom="paragraph">
              <wp:posOffset>98425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1CF8FC" w14:textId="6AEFEE27" w:rsidR="004014FC" w:rsidRPr="004014FC" w:rsidRDefault="004014FC" w:rsidP="004014FC">
      <w:pPr>
        <w:rPr>
          <w:rFonts w:cs="Avenir Light"/>
          <w:sz w:val="19"/>
        </w:rPr>
      </w:pPr>
    </w:p>
    <w:p w14:paraId="677F3AE3" w14:textId="419B3443" w:rsidR="004014FC" w:rsidRPr="004014FC" w:rsidRDefault="004014FC" w:rsidP="004014FC">
      <w:pPr>
        <w:rPr>
          <w:rFonts w:cs="Avenir Light"/>
          <w:sz w:val="19"/>
        </w:rPr>
      </w:pPr>
    </w:p>
    <w:p w14:paraId="688FDD92" w14:textId="325FD871" w:rsidR="004014FC" w:rsidRPr="004014FC" w:rsidRDefault="004014FC" w:rsidP="004014FC">
      <w:pPr>
        <w:rPr>
          <w:rFonts w:cs="Avenir Light"/>
          <w:sz w:val="19"/>
        </w:rPr>
      </w:pPr>
    </w:p>
    <w:p w14:paraId="565C5D29" w14:textId="77777777" w:rsidR="004014FC" w:rsidRPr="004014FC" w:rsidRDefault="004014FC" w:rsidP="004014FC">
      <w:pPr>
        <w:rPr>
          <w:rFonts w:cs="Avenir Light"/>
          <w:sz w:val="19"/>
        </w:rPr>
      </w:pPr>
    </w:p>
    <w:p w14:paraId="25B4C02D" w14:textId="4CE21D26" w:rsidR="004014FC" w:rsidRPr="004014FC" w:rsidRDefault="004014FC" w:rsidP="004014FC">
      <w:pPr>
        <w:rPr>
          <w:rFonts w:cs="Avenir Light"/>
          <w:sz w:val="19"/>
        </w:rPr>
      </w:pPr>
    </w:p>
    <w:p w14:paraId="249B5010" w14:textId="2BAA5FCF" w:rsidR="004014FC" w:rsidRPr="004014FC" w:rsidRDefault="004014FC" w:rsidP="004014FC">
      <w:pPr>
        <w:rPr>
          <w:rFonts w:cs="Avenir Light"/>
          <w:sz w:val="19"/>
        </w:rPr>
      </w:pPr>
    </w:p>
    <w:p w14:paraId="478AB3B0" w14:textId="087E2BAF" w:rsidR="004014FC" w:rsidRPr="004014FC" w:rsidRDefault="004014FC" w:rsidP="004014FC">
      <w:pPr>
        <w:rPr>
          <w:rFonts w:cs="Avenir Light"/>
          <w:sz w:val="19"/>
        </w:rPr>
      </w:pPr>
    </w:p>
    <w:p w14:paraId="6CD94256" w14:textId="1C0D73F0" w:rsidR="004014FC" w:rsidRPr="004014FC" w:rsidRDefault="004014FC" w:rsidP="004014FC">
      <w:pPr>
        <w:rPr>
          <w:rFonts w:cs="Avenir Light"/>
          <w:sz w:val="19"/>
        </w:rPr>
      </w:pPr>
    </w:p>
    <w:p w14:paraId="65DC6C47" w14:textId="77777777" w:rsidR="004014FC" w:rsidRPr="004014FC" w:rsidRDefault="004014FC" w:rsidP="004014FC">
      <w:pPr>
        <w:rPr>
          <w:rFonts w:cs="Avenir Light"/>
          <w:sz w:val="19"/>
        </w:rPr>
      </w:pPr>
    </w:p>
    <w:p w14:paraId="3E7A6ECD" w14:textId="7BED5F95" w:rsidR="004014FC" w:rsidRPr="004014FC" w:rsidRDefault="004014FC" w:rsidP="004014FC">
      <w:pPr>
        <w:rPr>
          <w:rFonts w:cs="Avenir Light"/>
          <w:sz w:val="19"/>
        </w:rPr>
      </w:pPr>
    </w:p>
    <w:p w14:paraId="744B5E1A" w14:textId="650E8F53" w:rsidR="004014FC" w:rsidRPr="004014FC" w:rsidRDefault="004014FC" w:rsidP="004014FC">
      <w:pPr>
        <w:rPr>
          <w:rFonts w:cs="Avenir Light"/>
          <w:sz w:val="19"/>
        </w:rPr>
      </w:pPr>
    </w:p>
    <w:p w14:paraId="0880698E" w14:textId="77777777" w:rsidR="004014FC" w:rsidRPr="004014FC" w:rsidRDefault="004014FC" w:rsidP="004014FC">
      <w:pPr>
        <w:rPr>
          <w:rFonts w:cs="Avenir Light"/>
          <w:sz w:val="19"/>
        </w:rPr>
      </w:pPr>
    </w:p>
    <w:p w14:paraId="52A7BB7E" w14:textId="19EC63AA" w:rsidR="004014FC" w:rsidRPr="004014FC" w:rsidRDefault="004014FC" w:rsidP="004014FC">
      <w:pPr>
        <w:rPr>
          <w:rFonts w:cs="Avenir Light"/>
          <w:sz w:val="19"/>
        </w:rPr>
      </w:pPr>
    </w:p>
    <w:p w14:paraId="6D02A5A0" w14:textId="67942C8B" w:rsidR="004014FC" w:rsidRPr="004014FC" w:rsidRDefault="004014FC" w:rsidP="004014FC">
      <w:pPr>
        <w:rPr>
          <w:rFonts w:cs="Avenir Light"/>
          <w:sz w:val="19"/>
        </w:rPr>
      </w:pPr>
    </w:p>
    <w:p w14:paraId="6B3EA13C" w14:textId="3892CD8D" w:rsidR="004014FC" w:rsidRPr="004014FC" w:rsidRDefault="004014FC" w:rsidP="004014FC">
      <w:pPr>
        <w:rPr>
          <w:rFonts w:cs="Avenir Light"/>
          <w:sz w:val="19"/>
        </w:rPr>
      </w:pPr>
    </w:p>
    <w:sectPr w:rsidR="004014FC" w:rsidRPr="004014FC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3F07D" w14:textId="77777777" w:rsidR="00DE13B8" w:rsidRDefault="00DE13B8" w:rsidP="005F6397">
      <w:r>
        <w:separator/>
      </w:r>
    </w:p>
  </w:endnote>
  <w:endnote w:type="continuationSeparator" w:id="0">
    <w:p w14:paraId="532DB664" w14:textId="77777777" w:rsidR="00DE13B8" w:rsidRDefault="00DE13B8" w:rsidP="005F6397">
      <w:r>
        <w:continuationSeparator/>
      </w:r>
    </w:p>
  </w:endnote>
  <w:endnote w:type="continuationNotice" w:id="1">
    <w:p w14:paraId="6D0814DF" w14:textId="77777777" w:rsidR="00DE13B8" w:rsidRDefault="00DE13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4D07A" w14:textId="77777777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6616B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C3CC9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2644C768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35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">
              <v:rect id="Rechteck 10" o:spid="_x0000_s1036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5366616B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37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30CC3CC9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2644C768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38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39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">
                  <v:imagedata r:id="rId9" o:title=""/>
                </v:shape>
                <v:shape id="Grafik 18" o:spid="_x0000_s1040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">
                  <v:imagedata r:id="rId10" o:title=""/>
                </v:shape>
                <v:shape id="Grafik 20" o:spid="_x0000_s1041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">
                  <v:imagedata r:id="rId11" o:title=""/>
                </v:shape>
              </v:group>
              <v:shape id="Grafik 22" o:spid="_x0000_s1042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">
                <v:imagedata r:id="rId12" o:title=""/>
              </v:shape>
            </v:group>
          </w:pict>
        </mc:Fallback>
      </mc:AlternateContent>
    </w:r>
  </w:p>
  <w:p w14:paraId="648E9203" w14:textId="77777777" w:rsidR="006732C4" w:rsidRDefault="006732C4" w:rsidP="006732C4">
    <w:pPr>
      <w:tabs>
        <w:tab w:val="left" w:pos="3544"/>
      </w:tabs>
    </w:pPr>
  </w:p>
  <w:p w14:paraId="4C84780C" w14:textId="77777777" w:rsidR="006732C4" w:rsidRDefault="006732C4" w:rsidP="006732C4">
    <w:pPr>
      <w:tabs>
        <w:tab w:val="left" w:pos="3544"/>
      </w:tabs>
    </w:pPr>
  </w:p>
  <w:p w14:paraId="10FE40F9" w14:textId="77777777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2A1A3" w14:textId="77777777" w:rsidR="00DE13B8" w:rsidRDefault="00DE13B8" w:rsidP="005F6397">
      <w:r>
        <w:separator/>
      </w:r>
    </w:p>
  </w:footnote>
  <w:footnote w:type="continuationSeparator" w:id="0">
    <w:p w14:paraId="4460729E" w14:textId="77777777" w:rsidR="00DE13B8" w:rsidRDefault="00DE13B8" w:rsidP="005F6397">
      <w:r>
        <w:continuationSeparator/>
      </w:r>
    </w:p>
  </w:footnote>
  <w:footnote w:type="continuationNotice" w:id="1">
    <w:p w14:paraId="55A75E90" w14:textId="77777777" w:rsidR="00DE13B8" w:rsidRDefault="00DE13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63007C"/>
    <w:multiLevelType w:val="hybridMultilevel"/>
    <w:tmpl w:val="6F0A5628"/>
    <w:lvl w:ilvl="0" w:tplc="0807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  <w:num w:numId="19" w16cid:durableId="13231196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Hhlb1ZwyRW2GZoq2uyIt6/cZK7yzLrJ0UKxrdmHHhWFTK0iy/TlYQvMt1TrCJaTCiTrZceLr221YEGoBFcPkBw==" w:salt="GYLcv4yJCAw9sGsc6RUaew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C"/>
    <w:rsid w:val="000019A7"/>
    <w:rsid w:val="00003A6F"/>
    <w:rsid w:val="000045B7"/>
    <w:rsid w:val="00004732"/>
    <w:rsid w:val="00005384"/>
    <w:rsid w:val="00010ED2"/>
    <w:rsid w:val="00015AFD"/>
    <w:rsid w:val="00026EEC"/>
    <w:rsid w:val="00032B3D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0FF6"/>
    <w:rsid w:val="00084057"/>
    <w:rsid w:val="00086BE5"/>
    <w:rsid w:val="000915D7"/>
    <w:rsid w:val="0009734A"/>
    <w:rsid w:val="00097A57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0CBC"/>
    <w:rsid w:val="001B2DDC"/>
    <w:rsid w:val="001B2F48"/>
    <w:rsid w:val="001E1DD0"/>
    <w:rsid w:val="001E49E5"/>
    <w:rsid w:val="001E551C"/>
    <w:rsid w:val="001E5C83"/>
    <w:rsid w:val="001F42DB"/>
    <w:rsid w:val="001F444A"/>
    <w:rsid w:val="001F52CC"/>
    <w:rsid w:val="00202809"/>
    <w:rsid w:val="002040AA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D7857"/>
    <w:rsid w:val="002E636F"/>
    <w:rsid w:val="002F4C43"/>
    <w:rsid w:val="002F6FC0"/>
    <w:rsid w:val="002F70F4"/>
    <w:rsid w:val="002F7D16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66EE2"/>
    <w:rsid w:val="003763AD"/>
    <w:rsid w:val="003857FD"/>
    <w:rsid w:val="00387F1C"/>
    <w:rsid w:val="0039366D"/>
    <w:rsid w:val="0039379E"/>
    <w:rsid w:val="00397694"/>
    <w:rsid w:val="003A4880"/>
    <w:rsid w:val="003B2683"/>
    <w:rsid w:val="003B33EF"/>
    <w:rsid w:val="003B60EA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014FC"/>
    <w:rsid w:val="00416D63"/>
    <w:rsid w:val="00420BD3"/>
    <w:rsid w:val="004221EA"/>
    <w:rsid w:val="00422FDB"/>
    <w:rsid w:val="00423C52"/>
    <w:rsid w:val="00425F53"/>
    <w:rsid w:val="0044204D"/>
    <w:rsid w:val="0045233E"/>
    <w:rsid w:val="004562DC"/>
    <w:rsid w:val="004571D0"/>
    <w:rsid w:val="00460F9C"/>
    <w:rsid w:val="00461A6D"/>
    <w:rsid w:val="00472124"/>
    <w:rsid w:val="004722C1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598"/>
    <w:rsid w:val="004F1C3A"/>
    <w:rsid w:val="004F1EC0"/>
    <w:rsid w:val="004F2CB5"/>
    <w:rsid w:val="004F3B5F"/>
    <w:rsid w:val="004F5EFF"/>
    <w:rsid w:val="005046AF"/>
    <w:rsid w:val="00504860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48DD"/>
    <w:rsid w:val="00627C11"/>
    <w:rsid w:val="006333B5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A641F"/>
    <w:rsid w:val="006B677D"/>
    <w:rsid w:val="006D0D34"/>
    <w:rsid w:val="006D0FB3"/>
    <w:rsid w:val="006D172E"/>
    <w:rsid w:val="006D3560"/>
    <w:rsid w:val="006D380F"/>
    <w:rsid w:val="006E0DAE"/>
    <w:rsid w:val="006E1F20"/>
    <w:rsid w:val="006E3E8E"/>
    <w:rsid w:val="00703ACA"/>
    <w:rsid w:val="0070466C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34D5F"/>
    <w:rsid w:val="007438CC"/>
    <w:rsid w:val="0074432B"/>
    <w:rsid w:val="007478C8"/>
    <w:rsid w:val="0075766F"/>
    <w:rsid w:val="00774F3B"/>
    <w:rsid w:val="0077669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07C0F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0FBD"/>
    <w:rsid w:val="009B2ED8"/>
    <w:rsid w:val="009D1B4B"/>
    <w:rsid w:val="009D501E"/>
    <w:rsid w:val="009D7716"/>
    <w:rsid w:val="009E673E"/>
    <w:rsid w:val="009F07CB"/>
    <w:rsid w:val="009F2D82"/>
    <w:rsid w:val="009F32F9"/>
    <w:rsid w:val="009F3F3B"/>
    <w:rsid w:val="00A01894"/>
    <w:rsid w:val="00A02E68"/>
    <w:rsid w:val="00A031F0"/>
    <w:rsid w:val="00A10034"/>
    <w:rsid w:val="00A13E3E"/>
    <w:rsid w:val="00A40DD0"/>
    <w:rsid w:val="00A45F57"/>
    <w:rsid w:val="00A45F8D"/>
    <w:rsid w:val="00A503AF"/>
    <w:rsid w:val="00A56DBE"/>
    <w:rsid w:val="00A57254"/>
    <w:rsid w:val="00A903A1"/>
    <w:rsid w:val="00A90B3D"/>
    <w:rsid w:val="00A90C11"/>
    <w:rsid w:val="00A91679"/>
    <w:rsid w:val="00A96432"/>
    <w:rsid w:val="00A966EA"/>
    <w:rsid w:val="00AA50FC"/>
    <w:rsid w:val="00AB0202"/>
    <w:rsid w:val="00AB1FD4"/>
    <w:rsid w:val="00AB359A"/>
    <w:rsid w:val="00AB5BDF"/>
    <w:rsid w:val="00AC43BF"/>
    <w:rsid w:val="00AC4928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A73DC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06945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530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162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179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13B8"/>
    <w:rsid w:val="00DE2EA0"/>
    <w:rsid w:val="00E04900"/>
    <w:rsid w:val="00E13127"/>
    <w:rsid w:val="00E150CD"/>
    <w:rsid w:val="00E2369E"/>
    <w:rsid w:val="00E26B76"/>
    <w:rsid w:val="00E36B85"/>
    <w:rsid w:val="00E41B59"/>
    <w:rsid w:val="00E44240"/>
    <w:rsid w:val="00E44496"/>
    <w:rsid w:val="00E46FB0"/>
    <w:rsid w:val="00E5265E"/>
    <w:rsid w:val="00E62EC1"/>
    <w:rsid w:val="00E64F4E"/>
    <w:rsid w:val="00E7278C"/>
    <w:rsid w:val="00E75DDC"/>
    <w:rsid w:val="00E80270"/>
    <w:rsid w:val="00E86E35"/>
    <w:rsid w:val="00E87D7F"/>
    <w:rsid w:val="00E902B3"/>
    <w:rsid w:val="00EA7B58"/>
    <w:rsid w:val="00EB1394"/>
    <w:rsid w:val="00EB2065"/>
    <w:rsid w:val="00EC0FAF"/>
    <w:rsid w:val="00EC2640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8A2502"/>
  <w15:chartTrackingRefBased/>
  <w15:docId w15:val="{32EDB1BA-7AAD-4CEB-B9EF-F71CC2099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brinaTanner\Downloads\Vorlage_Rechnung_Diagnostics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4.xml><?xml version="1.0" encoding="utf-8"?>
<ds:datastoreItem xmlns:ds="http://schemas.openxmlformats.org/officeDocument/2006/customXml" ds:itemID="{2667DC9D-8E6F-4C13-9116-ED7073589E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5709d9-971d-4fe8-8b2b-eee031e5aa9e"/>
    <ds:schemaRef ds:uri="f0e88c73-6a2a-45a4-85c0-1cbb5d13dc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Vorlage_Rechnung_Diagnostics</Template>
  <TotalTime>0</TotalTime>
  <Pages>3</Pages>
  <Words>347</Words>
  <Characters>2193</Characters>
  <Application>Microsoft Office Word</Application>
  <DocSecurity>8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Tanner</dc:creator>
  <cp:keywords/>
  <dc:description/>
  <cp:lastModifiedBy>Sabrina Tanner</cp:lastModifiedBy>
  <cp:revision>3</cp:revision>
  <cp:lastPrinted>2026-02-24T18:07:00Z</cp:lastPrinted>
  <dcterms:created xsi:type="dcterms:W3CDTF">2026-03-04T16:08:00Z</dcterms:created>
  <dcterms:modified xsi:type="dcterms:W3CDTF">2026-03-04T16:10:00Z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