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016BF2CD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7BC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</w:rPr>
        <w:t>mahnung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7777777" w:rsidR="00591A8B" w:rsidRPr="009F07CB" w:rsidRDefault="00A90B3D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5779C3E7" w14:textId="57A67F49" w:rsidR="006333B5" w:rsidRPr="006333B5" w:rsidRDefault="006333B5" w:rsidP="006333B5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Ihr Vertrauen in unsere Dienstleistung. Wir schätzen die </w:t>
      </w:r>
      <w:permStart w:id="683816420" w:edGrp="everyone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Leuthard Bau AG</w:t>
      </w:r>
      <w:permEnd w:id="683816420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Geschäftspartner. Im Zusammenhang mit der Anstellung von </w:t>
      </w:r>
      <w:permStart w:id="1915906191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v</w:t>
      </w:r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ollständiger Name Kandidat</w:t>
      </w:r>
      <w:permEnd w:id="1915906191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 steht noch eine Zahlung aus. Wir haben Ihnen dazu bereits ein Rechnungsschreiben zugestellt, das sicherlich in der Hektik des Alltags unterging. </w:t>
      </w:r>
    </w:p>
    <w:p w14:paraId="755D4D1B" w14:textId="77777777" w:rsidR="006333B5" w:rsidRPr="006333B5" w:rsidRDefault="006333B5" w:rsidP="006333B5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Aufgrund der bereits überfälligen Zahlung bitten wir Sie, die ausstehende Mahnung um-gehend zu begleichen. Wir erwarten den Zahlungseingang in den nächsten </w:t>
      </w:r>
      <w:permStart w:id="580526486" w:edGrp="everyone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5 Tagen</w:t>
      </w:r>
      <w:permEnd w:id="580526486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 bis zum </w:t>
      </w:r>
      <w:permStart w:id="809251737" w:edGrp="everyone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DATUM</w:t>
      </w:r>
      <w:permEnd w:id="809251737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, bevor wir weitere Massnahmen einleiten müssen.</w:t>
      </w:r>
    </w:p>
    <w:p w14:paraId="1CDF313A" w14:textId="1763FCFF" w:rsidR="00097A57" w:rsidRPr="00097A57" w:rsidRDefault="006333B5" w:rsidP="006333B5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Bei allfälligen Fragen stehen wir Ihnen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71ED8399" w:rsidR="00976C69" w:rsidRDefault="00097A57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4562DC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77777777" w:rsidR="00CB4F54" w:rsidRPr="00097A57" w:rsidRDefault="00CB4F54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19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6333B5" w14:paraId="5D20153A" w14:textId="77777777" w:rsidTr="006333B5">
        <w:tc>
          <w:tcPr>
            <w:tcW w:w="2405" w:type="dxa"/>
          </w:tcPr>
          <w:p w14:paraId="0123FFFC" w14:textId="77777777" w:rsidR="006333B5" w:rsidRPr="004014FC" w:rsidRDefault="006333B5" w:rsidP="006333B5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6333B5" w14:paraId="1E1EFC0C" w14:textId="77777777" w:rsidTr="006333B5">
        <w:tc>
          <w:tcPr>
            <w:tcW w:w="2405" w:type="dxa"/>
          </w:tcPr>
          <w:p w14:paraId="32DB3221" w14:textId="77777777" w:rsidR="006333B5" w:rsidRPr="004014FC" w:rsidRDefault="006333B5" w:rsidP="006333B5">
            <w:pPr>
              <w:spacing w:line="264" w:lineRule="auto"/>
              <w:jc w:val="right"/>
              <w:rPr>
                <w:color w:val="000000" w:themeColor="text1"/>
              </w:rPr>
            </w:pPr>
            <w:permStart w:id="26994682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9946827"/>
          </w:p>
        </w:tc>
      </w:tr>
    </w:tbl>
    <w:p w14:paraId="2F8EF10B" w14:textId="19C1FE9A" w:rsidR="006D380F" w:rsidRDefault="006333B5" w:rsidP="006333B5">
      <w:pP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CFA8E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8E413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491315C8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49399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  <w:lang w:val="en-US"/>
        </w:rPr>
        <w:t>mahnung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</w:tblGrid>
      <w:tr w:rsidR="00097A57" w14:paraId="3CC17196" w14:textId="79F27764" w:rsidTr="00097A57">
        <w:trPr>
          <w:trHeight w:val="170"/>
        </w:trPr>
        <w:tc>
          <w:tcPr>
            <w:tcW w:w="2520" w:type="dxa"/>
            <w:vAlign w:val="bottom"/>
          </w:tcPr>
          <w:p w14:paraId="772F8E67" w14:textId="3C4597D0" w:rsidR="00097A57" w:rsidRPr="004014FC" w:rsidRDefault="00097A57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1A6C2C9A" w:rsidR="00097A57" w:rsidRPr="004014FC" w:rsidRDefault="00097A57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65DB40E5" w14:textId="553968F3" w:rsidR="00097A57" w:rsidRDefault="00097A57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097A57" w14:paraId="7CFAB1F2" w14:textId="27557DEA" w:rsidTr="00097A57">
        <w:tc>
          <w:tcPr>
            <w:tcW w:w="2520" w:type="dxa"/>
          </w:tcPr>
          <w:p w14:paraId="642F5E42" w14:textId="50FC3939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XXX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18E06332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4570540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745705405"/>
          </w:p>
        </w:tc>
        <w:tc>
          <w:tcPr>
            <w:tcW w:w="2877" w:type="dxa"/>
          </w:tcPr>
          <w:p w14:paraId="15CC42FE" w14:textId="415885E0" w:rsidR="00097A57" w:rsidRDefault="00097A57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93456244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934562447"/>
          </w:p>
        </w:tc>
      </w:tr>
      <w:tr w:rsidR="00097A57" w14:paraId="4F668650" w14:textId="5832BA9A" w:rsidTr="00097A57"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c>
          <w:tcPr>
            <w:tcW w:w="2520" w:type="dxa"/>
            <w:vAlign w:val="bottom"/>
          </w:tcPr>
          <w:p w14:paraId="2B3B8594" w14:textId="5F6DE11D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471DCABC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0E23C7D6" w14:textId="5DC18FB5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:rsidRPr="004014FC" w14:paraId="59E271A9" w14:textId="0DB622F4" w:rsidTr="00097A57">
        <w:tc>
          <w:tcPr>
            <w:tcW w:w="2520" w:type="dxa"/>
          </w:tcPr>
          <w:p w14:paraId="526C529C" w14:textId="46E43ED3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9368886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2093688867"/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208942E3" w:rsidR="00097A57" w:rsidRPr="004014FC" w:rsidRDefault="00097A57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1F67A5B0" w14:textId="3C5310F2" w:rsidR="00097A57" w:rsidRPr="00097A57" w:rsidRDefault="00097A57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99B2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3B33EF">
        <w:trPr>
          <w:trHeight w:val="964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130E12A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63EFC63F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54FBEE79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200B7BD1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776B9EFB" w14:textId="5A3BFF5E" w:rsidR="00097A57" w:rsidRPr="002D78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</w:t>
            </w:r>
            <w:r w:rsidRPr="009B0FBD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D2393EB" w14:textId="357A5FE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69776191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</w:p>
          <w:p w14:paraId="3F633DF7" w14:textId="431641D1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Keine</w:t>
            </w:r>
          </w:p>
          <w:p w14:paraId="210564C6" w14:textId="5064503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100'000.00</w:t>
            </w:r>
          </w:p>
          <w:p w14:paraId="7525E603" w14:textId="6449A68E" w:rsidR="00097A57" w:rsidRDefault="003B33EF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23</w:t>
            </w:r>
            <w:permEnd w:id="1069776191"/>
            <w:r>
              <w:rPr>
                <w:caps/>
                <w:spacing w:val="10"/>
                <w:sz w:val="16"/>
                <w:szCs w:val="16"/>
              </w:rPr>
              <w:t>%</w:t>
            </w:r>
          </w:p>
          <w:p w14:paraId="16459D7E" w14:textId="7C31F78F" w:rsidR="00097A57" w:rsidRPr="00834783" w:rsidRDefault="003B33EF" w:rsidP="003B33E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551303268" w:edGrp="everyone"/>
            <w:r>
              <w:rPr>
                <w:caps/>
                <w:spacing w:val="10"/>
                <w:sz w:val="16"/>
                <w:szCs w:val="16"/>
              </w:rPr>
              <w:t>23'000.00</w:t>
            </w:r>
            <w:permEnd w:id="1551303268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4562DC">
        <w:trPr>
          <w:trHeight w:hRule="exact" w:val="319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6A134741" w:rsidR="00097A57" w:rsidRPr="004562DC" w:rsidRDefault="004562DC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  <w:permStart w:id="1326710945" w:edGrp="everyone"/>
            <w:r w:rsidRPr="004562DC">
              <w:rPr>
                <w:caps/>
                <w:spacing w:val="10"/>
                <w:sz w:val="16"/>
                <w:szCs w:val="16"/>
              </w:rPr>
              <w:t>Rabatt (9%)</w:t>
            </w:r>
            <w:permEnd w:id="1326710945"/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4565BBCC" w:rsidR="00097A57" w:rsidRPr="004562DC" w:rsidRDefault="004562DC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  <w:permStart w:id="177629921" w:edGrp="everyone"/>
            <w:r w:rsidRPr="004562DC">
              <w:rPr>
                <w:caps/>
                <w:spacing w:val="10"/>
                <w:sz w:val="16"/>
                <w:szCs w:val="16"/>
              </w:rPr>
              <w:t>5'000.00</w:t>
            </w:r>
            <w:permEnd w:id="177629921"/>
          </w:p>
        </w:tc>
      </w:tr>
      <w:tr w:rsidR="004562DC" w:rsidRPr="00834783" w14:paraId="103DC4D4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C0AC9E0" w14:textId="77777777" w:rsidR="004562DC" w:rsidRPr="00834783" w:rsidRDefault="004562DC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EF6D38" w14:textId="77777777" w:rsidR="004562DC" w:rsidRPr="00834783" w:rsidRDefault="004562DC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tbl>
      <w:tblPr>
        <w:tblStyle w:val="Tabellenraster"/>
        <w:tblpPr w:leftFromText="141" w:rightFromText="141" w:vertAnchor="page" w:horzAnchor="margin" w:tblpY="106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3B33EF" w:rsidRPr="004014FC" w14:paraId="2FCFE10E" w14:textId="77777777" w:rsidTr="004562DC">
        <w:tc>
          <w:tcPr>
            <w:tcW w:w="2405" w:type="dxa"/>
          </w:tcPr>
          <w:p w14:paraId="149AA414" w14:textId="77777777" w:rsidR="003B33EF" w:rsidRPr="003B33EF" w:rsidRDefault="003B33EF" w:rsidP="004562D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21B4CAAC" w14:textId="2F77739A" w:rsidR="003B33EF" w:rsidRPr="004014FC" w:rsidRDefault="003B33EF" w:rsidP="004562D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3B33EF" w:rsidRPr="004014FC" w14:paraId="0AAAFF97" w14:textId="77777777" w:rsidTr="004562DC">
        <w:tc>
          <w:tcPr>
            <w:tcW w:w="2405" w:type="dxa"/>
          </w:tcPr>
          <w:p w14:paraId="54F9B53E" w14:textId="77777777" w:rsidR="003B33EF" w:rsidRPr="004014FC" w:rsidRDefault="003B33EF" w:rsidP="004562DC">
            <w:pPr>
              <w:spacing w:line="264" w:lineRule="auto"/>
              <w:jc w:val="right"/>
              <w:rPr>
                <w:color w:val="000000" w:themeColor="text1"/>
              </w:rPr>
            </w:pPr>
            <w:permStart w:id="26761018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7610185"/>
          </w:p>
        </w:tc>
      </w:tr>
    </w:tbl>
    <w:p w14:paraId="06431AB7" w14:textId="1B7B001D" w:rsidR="00734D5F" w:rsidRPr="003B33EF" w:rsidRDefault="004562DC" w:rsidP="00734D5F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2"/>
          <w:szCs w:val="16"/>
        </w:rPr>
        <w:t xml:space="preserve">  </w:t>
      </w:r>
    </w:p>
    <w:p w14:paraId="30F12ADD" w14:textId="77777777" w:rsidR="004562DC" w:rsidRPr="004562DC" w:rsidRDefault="00460F9C" w:rsidP="003B33EF">
      <w:pPr>
        <w:rPr>
          <w:rFonts w:ascii="Avenir Light" w:hAnsi="Avenir Light" w:cs="Avenir Light"/>
          <w:sz w:val="16"/>
          <w:szCs w:val="20"/>
        </w:rPr>
      </w:pPr>
      <w:r>
        <w:rPr>
          <w:rFonts w:ascii="Avenir Light" w:hAnsi="Avenir Light" w:cs="Avenir Light"/>
          <w:sz w:val="19"/>
        </w:rPr>
        <w:t xml:space="preserve"> </w:t>
      </w:r>
      <w:r w:rsidR="003B33EF">
        <w:rPr>
          <w:rFonts w:ascii="Avenir Light" w:hAnsi="Avenir Light" w:cs="Avenir Light"/>
          <w:sz w:val="19"/>
        </w:rPr>
        <w:t xml:space="preserve">    </w:t>
      </w:r>
    </w:p>
    <w:p w14:paraId="77F3A0D4" w14:textId="77777777" w:rsidR="004562DC" w:rsidRPr="004562DC" w:rsidRDefault="004562DC" w:rsidP="003B33EF">
      <w:pPr>
        <w:rPr>
          <w:rFonts w:ascii="Avenir Light" w:hAnsi="Avenir Light" w:cs="Avenir Light"/>
          <w:sz w:val="14"/>
          <w:szCs w:val="18"/>
        </w:rPr>
      </w:pPr>
      <w:r>
        <w:rPr>
          <w:rFonts w:ascii="Avenir Light" w:hAnsi="Avenir Light" w:cs="Avenir Light"/>
          <w:sz w:val="19"/>
        </w:rPr>
        <w:t xml:space="preserve"> </w:t>
      </w:r>
      <w:r w:rsidRPr="004562DC">
        <w:rPr>
          <w:rFonts w:ascii="Avenir Light" w:hAnsi="Avenir Light" w:cs="Avenir Light"/>
          <w:sz w:val="14"/>
          <w:szCs w:val="18"/>
        </w:rPr>
        <w:t xml:space="preserve">    </w:t>
      </w:r>
    </w:p>
    <w:p w14:paraId="18A459BE" w14:textId="2253D2BF" w:rsidR="004014FC" w:rsidRDefault="004562DC" w:rsidP="003B33E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>Wir bitten Sie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F660F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59FB74C9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949DEA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  <w:lang w:val="de-CH"/>
        </w:rPr>
        <w:t>mahnung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77777777" w:rsidR="003B33EF" w:rsidRPr="004014FC" w:rsidRDefault="003B33EF" w:rsidP="003B33E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77777777" w:rsidR="003B33EF" w:rsidRPr="004014FC" w:rsidRDefault="003B33EF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2676489F" w14:textId="77777777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2BF6917" w:rsidR="003B33EF" w:rsidRPr="004014FC" w:rsidRDefault="00E87D7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152C3451" w:rsidR="003B33EF" w:rsidRPr="004014FC" w:rsidRDefault="00E87D7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  <w:tc>
          <w:tcPr>
            <w:tcW w:w="2877" w:type="dxa"/>
          </w:tcPr>
          <w:p w14:paraId="5AEAD70C" w14:textId="2B2B9197" w:rsidR="003B33EF" w:rsidRDefault="00E87D7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1B8271B" w14:textId="77777777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9540664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1495406648"/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681D28A9" w14:textId="77777777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60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65"/>
        <w:gridCol w:w="20"/>
        <w:gridCol w:w="2320"/>
      </w:tblGrid>
      <w:tr w:rsidR="009F2D82" w14:paraId="24ED9487" w14:textId="77777777" w:rsidTr="009F2D82">
        <w:trPr>
          <w:trHeight w:hRule="exact" w:val="113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2320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9F2D82">
        <w:tc>
          <w:tcPr>
            <w:tcW w:w="5265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2340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9F2D82">
        <w:trPr>
          <w:trHeight w:hRule="exact" w:val="64"/>
        </w:trPr>
        <w:tc>
          <w:tcPr>
            <w:tcW w:w="5265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2340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9F2D82">
        <w:trPr>
          <w:trHeight w:hRule="exact" w:val="86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9F2D82">
        <w:trPr>
          <w:trHeight w:val="964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A908E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1F185B79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0479FA2A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567EE27E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5CC3CF51" w14:textId="77777777" w:rsidR="009F2D82" w:rsidRPr="004F1598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  <w:t>HONORAR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54492" w14:textId="39A6B2C3" w:rsidR="009F2D82" w:rsidRPr="006333B5" w:rsidRDefault="00E87D7F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03E2A8C1" w14:textId="77777777" w:rsidR="00E87D7F" w:rsidRPr="006333B5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2970A38B" w14:textId="77777777" w:rsidR="00E87D7F" w:rsidRPr="006333B5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613EE482" w14:textId="77777777" w:rsidR="00E87D7F" w:rsidRPr="00E87D7F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BLind Copy</w:t>
            </w:r>
          </w:p>
          <w:p w14:paraId="5BB02636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permStart w:id="453995994" w:edGrp="everyone"/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23'000.00</w:t>
            </w:r>
            <w:permEnd w:id="453995994"/>
          </w:p>
        </w:tc>
      </w:tr>
      <w:tr w:rsidR="009F2D82" w:rsidRPr="00E87D7F" w14:paraId="47D508D5" w14:textId="77777777" w:rsidTr="009F2D82">
        <w:trPr>
          <w:trHeight w:hRule="exact" w:val="8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E87D7F" w14:paraId="18B56DF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834783" w14:paraId="57BCA2F8" w14:textId="77777777" w:rsidTr="009F2D82">
        <w:trPr>
          <w:trHeight w:hRule="exact" w:val="46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4562DC">
        <w:trPr>
          <w:trHeight w:hRule="exact" w:val="322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3956897F" w:rsidR="009F2D82" w:rsidRPr="004562DC" w:rsidRDefault="004562DC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  <w:permStart w:id="503014130" w:edGrp="everyone"/>
            <w:r w:rsidRPr="004562DC">
              <w:rPr>
                <w:caps/>
                <w:spacing w:val="10"/>
                <w:sz w:val="16"/>
                <w:szCs w:val="16"/>
              </w:rPr>
              <w:t>Rabatt (9%)</w:t>
            </w:r>
            <w:permEnd w:id="503014130"/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49EB335D" w:rsidR="009F2D82" w:rsidRPr="00834783" w:rsidRDefault="004562DC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  <w:permStart w:id="663314205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5'000.00</w:t>
            </w:r>
            <w:permEnd w:id="663314205"/>
          </w:p>
        </w:tc>
      </w:tr>
      <w:tr w:rsidR="004562DC" w:rsidRPr="00834783" w14:paraId="6DE78F6A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E2A9F61" w14:textId="77777777" w:rsidR="004562DC" w:rsidRPr="00834783" w:rsidRDefault="004562DC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4312F13" w14:textId="77777777" w:rsidR="004562DC" w:rsidRPr="00834783" w:rsidRDefault="004562DC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9F2D82">
        <w:trPr>
          <w:trHeight w:val="481"/>
        </w:trPr>
        <w:tc>
          <w:tcPr>
            <w:tcW w:w="5265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9F2D82">
        <w:trPr>
          <w:trHeight w:val="465"/>
        </w:trPr>
        <w:tc>
          <w:tcPr>
            <w:tcW w:w="526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01FEBBCE">
                <wp:simplePos x="0" y="0"/>
                <wp:positionH relativeFrom="margin">
                  <wp:posOffset>596265</wp:posOffset>
                </wp:positionH>
                <wp:positionV relativeFrom="page">
                  <wp:posOffset>7103110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.95pt;margin-top:559.3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83996F8" w14:textId="7F9C2206" w:rsidR="00C17FC8" w:rsidRPr="00734D5F" w:rsidRDefault="00C17FC8" w:rsidP="00734D5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30C7E98A" w14:textId="77777777" w:rsidR="009F2D82" w:rsidRDefault="00C17FC8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</w:p>
    <w:p w14:paraId="2857414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F297BB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457DC7FB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5D718098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6BDCFE9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6FF314D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51C5A8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F6B6AC7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E33FA3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F44CB8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tbl>
      <w:tblPr>
        <w:tblStyle w:val="Tabellenraster"/>
        <w:tblpPr w:leftFromText="141" w:rightFromText="141" w:vertAnchor="page" w:horzAnchor="margin" w:tblpY="105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E87D7F" w:rsidRPr="004014FC" w14:paraId="63A480D5" w14:textId="77777777" w:rsidTr="004562DC">
        <w:tc>
          <w:tcPr>
            <w:tcW w:w="2160" w:type="dxa"/>
          </w:tcPr>
          <w:p w14:paraId="2B0B1800" w14:textId="77777777" w:rsidR="00E87D7F" w:rsidRPr="007C1CC1" w:rsidRDefault="00E87D7F" w:rsidP="004562D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E87D7F" w:rsidRPr="004014FC" w14:paraId="4F225CCC" w14:textId="77777777" w:rsidTr="004562DC">
        <w:tc>
          <w:tcPr>
            <w:tcW w:w="2160" w:type="dxa"/>
          </w:tcPr>
          <w:p w14:paraId="38EF4B23" w14:textId="77777777" w:rsidR="00E87D7F" w:rsidRPr="004014FC" w:rsidRDefault="00E87D7F" w:rsidP="004562DC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2819386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8193865"/>
          </w:p>
        </w:tc>
      </w:tr>
    </w:tbl>
    <w:p w14:paraId="1B863934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C1C5C41" w14:textId="77777777" w:rsidR="009F2D82" w:rsidRPr="00E87D7F" w:rsidRDefault="009F2D82" w:rsidP="00104B05">
      <w:pPr>
        <w:ind w:left="2700"/>
        <w:rPr>
          <w:rFonts w:ascii="Avenir Light" w:hAnsi="Avenir Light" w:cs="Avenir Light"/>
          <w:sz w:val="6"/>
          <w:szCs w:val="10"/>
        </w:rPr>
      </w:pPr>
    </w:p>
    <w:p w14:paraId="3461926B" w14:textId="3BE7A94D" w:rsidR="00C17FC8" w:rsidRDefault="00E87D7F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</w:t>
      </w:r>
      <w:r w:rsidR="00C17FC8" w:rsidRPr="00AE3D00">
        <w:rPr>
          <w:rFonts w:ascii="Avenir Light" w:hAnsi="Avenir Light" w:cs="Avenir Light"/>
          <w:sz w:val="19"/>
        </w:rPr>
        <w:t xml:space="preserve">Wir bitten Sie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77B0102" w:rsidR="00C17FC8" w:rsidRDefault="00C17FC8" w:rsidP="00C17FC8">
      <w:pPr>
        <w:rPr>
          <w:rFonts w:cs="Avenir Light"/>
          <w:sz w:val="19"/>
        </w:rPr>
      </w:pPr>
    </w:p>
    <w:p w14:paraId="22AFE80E" w14:textId="119031FA" w:rsidR="004014FC" w:rsidRPr="004014FC" w:rsidRDefault="009F2D82" w:rsidP="004014FC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641DDAF6">
            <wp:simplePos x="0" y="0"/>
            <wp:positionH relativeFrom="page">
              <wp:posOffset>6985</wp:posOffset>
            </wp:positionH>
            <wp:positionV relativeFrom="paragraph">
              <wp:posOffset>98425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61B9D" w14:textId="77777777" w:rsidR="006E3E8E" w:rsidRDefault="006E3E8E" w:rsidP="005F6397">
      <w:r>
        <w:separator/>
      </w:r>
    </w:p>
  </w:endnote>
  <w:endnote w:type="continuationSeparator" w:id="0">
    <w:p w14:paraId="10FDCB00" w14:textId="77777777" w:rsidR="006E3E8E" w:rsidRDefault="006E3E8E" w:rsidP="005F6397">
      <w:r>
        <w:continuationSeparator/>
      </w:r>
    </w:p>
  </w:endnote>
  <w:endnote w:type="continuationNotice" w:id="1">
    <w:p w14:paraId="7EB06A20" w14:textId="77777777" w:rsidR="006E3E8E" w:rsidRDefault="006E3E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81FD4" w14:textId="77777777" w:rsidR="006E3E8E" w:rsidRDefault="006E3E8E" w:rsidP="005F6397">
      <w:r>
        <w:separator/>
      </w:r>
    </w:p>
  </w:footnote>
  <w:footnote w:type="continuationSeparator" w:id="0">
    <w:p w14:paraId="3550CE03" w14:textId="77777777" w:rsidR="006E3E8E" w:rsidRDefault="006E3E8E" w:rsidP="005F6397">
      <w:r>
        <w:continuationSeparator/>
      </w:r>
    </w:p>
  </w:footnote>
  <w:footnote w:type="continuationNotice" w:id="1">
    <w:p w14:paraId="1EEBD51A" w14:textId="77777777" w:rsidR="006E3E8E" w:rsidRDefault="006E3E8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UVNQvP50YAMnKIt3tT2YaJbVK6mKpExYYX5hp+EgEXTWffvicUpF38n0liM2CQMazlB2vkEzoJj5KKCUDviUUQ==" w:salt="sfiftcTW+XbgryD/xFwJOg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2B3D"/>
    <w:rsid w:val="00036C4D"/>
    <w:rsid w:val="0004143A"/>
    <w:rsid w:val="00041ACC"/>
    <w:rsid w:val="000434E4"/>
    <w:rsid w:val="000452F8"/>
    <w:rsid w:val="00050F95"/>
    <w:rsid w:val="00054AB4"/>
    <w:rsid w:val="00062B04"/>
    <w:rsid w:val="00072710"/>
    <w:rsid w:val="0007330F"/>
    <w:rsid w:val="00073A09"/>
    <w:rsid w:val="00077A09"/>
    <w:rsid w:val="00080FF6"/>
    <w:rsid w:val="00084057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2DB"/>
    <w:rsid w:val="001F444A"/>
    <w:rsid w:val="001F52CC"/>
    <w:rsid w:val="002040AA"/>
    <w:rsid w:val="00212E0C"/>
    <w:rsid w:val="00225B59"/>
    <w:rsid w:val="00227EB7"/>
    <w:rsid w:val="0024131A"/>
    <w:rsid w:val="002470D6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62DC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4A2C"/>
    <w:rsid w:val="005D47DE"/>
    <w:rsid w:val="005D7DC3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48DD"/>
    <w:rsid w:val="00627C11"/>
    <w:rsid w:val="006333B5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6E3E8E"/>
    <w:rsid w:val="00703ACA"/>
    <w:rsid w:val="0070466C"/>
    <w:rsid w:val="007054C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A73DC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06945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179"/>
    <w:rsid w:val="00DB5BC2"/>
    <w:rsid w:val="00DC1465"/>
    <w:rsid w:val="00DC1D28"/>
    <w:rsid w:val="00DC2B2D"/>
    <w:rsid w:val="00DC3237"/>
    <w:rsid w:val="00DC5367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2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344</Words>
  <Characters>2174</Characters>
  <Application>Microsoft Office Word</Application>
  <DocSecurity>8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3</cp:revision>
  <cp:lastPrinted>2026-02-24T18:07:00Z</cp:lastPrinted>
  <dcterms:created xsi:type="dcterms:W3CDTF">2026-03-04T15:54:00Z</dcterms:created>
  <dcterms:modified xsi:type="dcterms:W3CDTF">2026-03-04T16:06:00Z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