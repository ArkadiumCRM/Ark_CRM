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61D5EDAE"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w:t>
            </w:r>
            <w:r w:rsidR="000C3F3F">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6</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E11D96">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4</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C8710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911</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6DBF68A5" w:rsidR="004014FC" w:rsidRPr="004014FC" w:rsidRDefault="00B75506"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Landis Bau</w:t>
            </w:r>
            <w:r w:rsidR="00154631" w:rsidRPr="00C8710D">
              <w:rPr>
                <w:rFonts w:ascii="Avenir Light" w:hAnsi="Avenir Light" w:cs="Avenir Light"/>
                <w:color w:val="000000" w:themeColor="text1"/>
                <w:sz w:val="19"/>
                <w:szCs w:val="19"/>
                <w14:textFill>
                  <w14:solidFill>
                    <w14:schemeClr w14:val="tx1">
                      <w14:alpha w14:val="50000"/>
                    </w14:schemeClr>
                  </w14:solidFill>
                </w14:textFill>
              </w:rPr>
              <w:t xml:space="preserve"> AG</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014FC">
              <w:rPr>
                <w:rFonts w:ascii="Avenir Light" w:hAnsi="Avenir Light" w:cs="Avenir Light"/>
                <w:color w:val="000000" w:themeColor="text1"/>
                <w:sz w:val="19"/>
                <w:szCs w:val="19"/>
                <w14:textFill>
                  <w14:solidFill>
                    <w14:schemeClr w14:val="tx1">
                      <w14:alpha w14:val="50000"/>
                    </w14:schemeClr>
                  </w14:solidFill>
                </w14:textFill>
              </w:rPr>
              <w:t xml:space="preserve">z. Hd. </w:t>
            </w:r>
            <w:r w:rsidR="00154631">
              <w:rPr>
                <w:rFonts w:ascii="Avenir Light" w:hAnsi="Avenir Light" w:cs="Avenir Light"/>
                <w:color w:val="000000" w:themeColor="text1"/>
                <w:sz w:val="19"/>
                <w:szCs w:val="19"/>
                <w14:textFill>
                  <w14:solidFill>
                    <w14:schemeClr w14:val="tx1">
                      <w14:alpha w14:val="50000"/>
                    </w14:schemeClr>
                  </w14:solidFill>
                </w14:textFill>
              </w:rPr>
              <w:t xml:space="preserve">Herr </w:t>
            </w:r>
            <w:r>
              <w:rPr>
                <w:rFonts w:ascii="Avenir Light" w:hAnsi="Avenir Light" w:cs="Avenir Light"/>
                <w:color w:val="000000" w:themeColor="text1"/>
                <w:sz w:val="19"/>
                <w:szCs w:val="19"/>
                <w14:textFill>
                  <w14:solidFill>
                    <w14:schemeClr w14:val="tx1">
                      <w14:alpha w14:val="50000"/>
                    </w14:schemeClr>
                  </w14:solidFill>
                </w14:textFill>
              </w:rPr>
              <w:t>Christian Schuler</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Feldpark 2</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6302</w:t>
            </w:r>
            <w:r w:rsidR="004014FC"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Pr>
                <w:rFonts w:ascii="Avenir Light" w:hAnsi="Avenir Light" w:cs="Avenir Light"/>
                <w:color w:val="000000" w:themeColor="text1"/>
                <w:sz w:val="19"/>
                <w:szCs w:val="19"/>
                <w14:textFill>
                  <w14:solidFill>
                    <w14:schemeClr w14:val="tx1">
                      <w14:alpha w14:val="50000"/>
                    </w14:schemeClr>
                  </w14:solidFill>
                </w14:textFill>
              </w:rPr>
              <w:t>Zug</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7777777"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5D7BCA9D"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34FF631C" w:rsidR="00591A8B" w:rsidRPr="009F07CB" w:rsidRDefault="00A90B3D" w:rsidP="002040AA">
      <w:pPr>
        <w:pStyle w:val="EinfAbs"/>
        <w:spacing w:after="120" w:line="204"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7D6103">
        <w:rPr>
          <w:rFonts w:ascii="Avenir Light" w:hAnsi="Avenir Light" w:cs="Avenir Light"/>
          <w:color w:val="000000" w:themeColor="text1"/>
          <w:sz w:val="19"/>
          <w:szCs w:val="19"/>
        </w:rPr>
        <w:t>/r XX</w:t>
      </w:r>
      <w:r w:rsidR="006D380F">
        <w:rPr>
          <w:rFonts w:ascii="Avenir Light" w:hAnsi="Avenir Light" w:cs="Avenir Light"/>
          <w:color w:val="000000" w:themeColor="text1"/>
          <w:sz w:val="19"/>
          <w:szCs w:val="19"/>
        </w:rPr>
        <w:t>]</w:t>
      </w:r>
      <w:permEnd w:id="1099513678"/>
    </w:p>
    <w:p w14:paraId="0F48094F" w14:textId="0E52B3AB"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 xml:space="preserve">Eine erfolgreiche Zusammenarbeit basiert auf beidseitigem, kooperativem Handeln und der Überzeugung, gemeinsam mehr zu erreichen als allein – wir bedanken uns bei Ihnen für das entgegengebrachte Vertrauen. Auf den weiteren Seiten erlauben wir uns, die Honorarsumme unserer Dienstleistung in Rechnung zu stellen. </w:t>
      </w:r>
    </w:p>
    <w:p w14:paraId="7F2BE64E" w14:textId="15C36850"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Während des Besetzungsprozesses verfolgen wir stets unsere Mission, die Baubranche nachhaltig zu stärken und Unternehmen wie Ihres im Standortaufbau, der strategischen Ausrichtung und im Wachstum zu unterstützen. Damit bringen wir Menschen und Visionen zusammen und legen den Grundstein für eine nachhaltige Bauwelt von Morgen.</w:t>
      </w:r>
      <w:r>
        <w:rPr>
          <w:rFonts w:ascii="Avenir Light" w:hAnsi="Avenir Light" w:cs="Avenir Light"/>
          <w:color w:val="000000" w:themeColor="text1"/>
          <w:sz w:val="19"/>
          <w:szCs w:val="19"/>
        </w:rPr>
        <w:t xml:space="preserve"> </w:t>
      </w:r>
      <w:r w:rsidRPr="00097A57">
        <w:rPr>
          <w:rFonts w:ascii="Avenir Light" w:hAnsi="Avenir Light" w:cs="Avenir Light"/>
          <w:color w:val="000000" w:themeColor="text1"/>
          <w:sz w:val="19"/>
          <w:szCs w:val="19"/>
        </w:rPr>
        <w:t xml:space="preserve">Es freut uns, Sie als zuverlässigen Geschäftspartner an unserer Seite zu wissen und freuen uns auf weitere Kooperationen, denn die Nachfrage nach qualifizierten Führungskräften und Fachkader ist enorm. Wir unterstützen Sie in der Suche nach Leistungsträgern – sie sind entscheidend für Ihren Unternehmenserfolg und Ihre Weiterentwicklung. </w:t>
      </w:r>
    </w:p>
    <w:p w14:paraId="522F43EF" w14:textId="77777777"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Gerne stehen wir Ihnen auch bei verdeckten Suchen im Rahmen eines Exklusiv Mandats, bei Nachfolgeregelungen oder bei der Besetzung anspruchsvoller Positionen als Partner zur Seite.</w:t>
      </w:r>
    </w:p>
    <w:p w14:paraId="7A4DFC91" w14:textId="77777777"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Auf der dritten Seite haben wir für Ihre Buchhaltung eine Blind Copy beigefügt, um die Diskretion auf allen Stufen zu wahren.</w:t>
      </w:r>
    </w:p>
    <w:p w14:paraId="1CDF313A" w14:textId="77777777" w:rsidR="00097A57" w:rsidRPr="00097A57"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Bei allfälligen Fragen stehen wir Ihnen selbstverständlich gerne zur Verfügung.</w:t>
      </w:r>
    </w:p>
    <w:p w14:paraId="11C97079" w14:textId="39703CF0" w:rsidR="00976C69" w:rsidRDefault="00097A57" w:rsidP="002040AA">
      <w:pPr>
        <w:pStyle w:val="EinfAbs"/>
        <w:spacing w:after="120" w:line="204"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r w:rsidR="00AC4928" w:rsidRPr="00AC4928">
        <w:rPr>
          <w:rFonts w:ascii="Avenir Light" w:hAnsi="Avenir Light" w:cs="Avenir Light"/>
          <w:color w:val="000000" w:themeColor="text1"/>
          <w:sz w:val="19"/>
          <w:szCs w:val="19"/>
        </w:rPr>
        <w:t>.</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C592FCE" w:rsidR="00097A57" w:rsidRDefault="008730BC" w:rsidP="00097A57">
            <w:pPr>
              <w:pStyle w:val="EinfAbs"/>
              <w:spacing w:line="240" w:lineRule="auto"/>
              <w:rPr>
                <w:rFonts w:ascii="Avenir Light" w:hAnsi="Avenir Light" w:cs="Avenir Light"/>
                <w:color w:val="000000" w:themeColor="text1"/>
                <w:spacing w:val="-1"/>
                <w:sz w:val="22"/>
                <w:szCs w:val="22"/>
              </w:rPr>
            </w:pPr>
            <w:permStart w:id="2058448475" w:edGrp="everyone"/>
            <w:r w:rsidRPr="008730BC">
              <w:rPr>
                <w:rFonts w:ascii="Avenir Light" w:hAnsi="Avenir Light" w:cs="Avenir Light"/>
                <w:color w:val="000000" w:themeColor="text1"/>
                <w:sz w:val="19"/>
                <w:szCs w:val="19"/>
                <w:lang w:val="en-US"/>
              </w:rPr>
              <w:t>Joaquin Vega</w:t>
            </w:r>
            <w:permEnd w:id="2058448475"/>
          </w:p>
        </w:tc>
      </w:tr>
      <w:tr w:rsidR="00097A57" w:rsidRPr="00E04829"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23456E10" w:rsidR="00097A57" w:rsidRPr="00097A57" w:rsidRDefault="008730BC"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 xml:space="preserve">Stv. </w:t>
            </w:r>
            <w:r w:rsidR="00097A57">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C83E04"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tbl>
      <w:tblPr>
        <w:tblStyle w:val="Tabellenraster"/>
        <w:tblpPr w:leftFromText="141" w:rightFromText="141" w:vertAnchor="page" w:horzAnchor="margin" w:tblpY="145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097A57" w14:paraId="6FD11CB4" w14:textId="77777777" w:rsidTr="002040AA">
        <w:tc>
          <w:tcPr>
            <w:tcW w:w="2405" w:type="dxa"/>
          </w:tcPr>
          <w:p w14:paraId="04FCC2FD" w14:textId="77777777" w:rsidR="00097A57" w:rsidRPr="004014FC" w:rsidRDefault="00097A57" w:rsidP="002040AA">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097A57" w14:paraId="76A85EEA" w14:textId="77777777" w:rsidTr="002040AA">
        <w:tc>
          <w:tcPr>
            <w:tcW w:w="2405" w:type="dxa"/>
          </w:tcPr>
          <w:p w14:paraId="44471974" w14:textId="178195AF" w:rsidR="00097A57" w:rsidRPr="004014FC" w:rsidRDefault="00097A57" w:rsidP="002040AA">
            <w:pPr>
              <w:spacing w:line="264" w:lineRule="auto"/>
              <w:jc w:val="right"/>
              <w:rPr>
                <w:color w:val="000000" w:themeColor="text1"/>
              </w:rPr>
            </w:pPr>
            <w:permStart w:id="551626397" w:edGrp="everyone"/>
            <w:r>
              <w:rPr>
                <w:rFonts w:ascii="Avenir Light" w:hAnsi="Avenir Light" w:cs="Avenir Light"/>
                <w:color w:val="000000" w:themeColor="text1"/>
                <w:sz w:val="19"/>
                <w:szCs w:val="19"/>
              </w:rPr>
              <w:t xml:space="preserve">25. </w:t>
            </w:r>
            <w:r w:rsidR="008730BC">
              <w:rPr>
                <w:rFonts w:ascii="Avenir Light" w:hAnsi="Avenir Light" w:cs="Avenir Light"/>
                <w:color w:val="000000" w:themeColor="text1"/>
                <w:sz w:val="19"/>
                <w:szCs w:val="19"/>
              </w:rPr>
              <w:t>März</w:t>
            </w:r>
            <w:r>
              <w:rPr>
                <w:rFonts w:ascii="Avenir Light" w:hAnsi="Avenir Light" w:cs="Avenir Light"/>
                <w:color w:val="000000" w:themeColor="text1"/>
                <w:sz w:val="19"/>
                <w:szCs w:val="19"/>
              </w:rPr>
              <w:t xml:space="preserve"> 2026</w:t>
            </w:r>
            <w:permEnd w:id="551626397"/>
          </w:p>
        </w:tc>
      </w:tr>
    </w:tbl>
    <w:p w14:paraId="18F5D47D" w14:textId="77777777" w:rsidR="00CB4F54" w:rsidRPr="00097A57" w:rsidRDefault="00CB4F54" w:rsidP="00EF535A">
      <w:pPr>
        <w:pStyle w:val="EinfAbs"/>
        <w:spacing w:line="240" w:lineRule="auto"/>
        <w:jc w:val="both"/>
        <w:rPr>
          <w:rFonts w:ascii="Avenir Light" w:hAnsi="Avenir Light" w:cs="Avenir Light"/>
          <w:color w:val="000000" w:themeColor="text1"/>
          <w:spacing w:val="-1"/>
          <w:sz w:val="22"/>
          <w:szCs w:val="22"/>
          <w:lang w:val="en-US"/>
        </w:rPr>
      </w:pPr>
    </w:p>
    <w:p w14:paraId="7429903E" w14:textId="01F0ED7D" w:rsidR="006D380F" w:rsidRDefault="006D380F">
      <w:pPr>
        <w:rPr>
          <w:rFonts w:ascii="Avenir Light" w:hAnsi="Avenir Light" w:cs="Avenir Light"/>
          <w:color w:val="000000" w:themeColor="text1"/>
          <w:spacing w:val="-1"/>
          <w:sz w:val="21"/>
          <w:szCs w:val="21"/>
          <w:lang w:val="en-US"/>
        </w:rPr>
      </w:pP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32411FA6" w:rsidR="004014FC" w:rsidRPr="004014FC" w:rsidRDefault="00C8710D" w:rsidP="004014FC">
            <w:pPr>
              <w:spacing w:line="264" w:lineRule="auto"/>
              <w:jc w:val="right"/>
              <w:rPr>
                <w:color w:val="000000" w:themeColor="text1"/>
                <w14:textFill>
                  <w14:solidFill>
                    <w14:schemeClr w14:val="tx1">
                      <w14:alpha w14:val="50000"/>
                    </w14:schemeClr>
                  </w14:solidFill>
                </w14:textFill>
              </w:rPr>
            </w:pPr>
            <w:permStart w:id="96297813" w:edGrp="everyone"/>
            <w:r w:rsidRPr="00C8710D">
              <w:rPr>
                <w:rFonts w:ascii="Avenir Light" w:hAnsi="Avenir Light" w:cs="Avenir Light"/>
                <w:color w:val="000000" w:themeColor="text1"/>
                <w:sz w:val="19"/>
                <w:szCs w:val="19"/>
                <w14:textFill>
                  <w14:solidFill>
                    <w14:schemeClr w14:val="tx1">
                      <w14:alpha w14:val="50000"/>
                    </w14:schemeClr>
                  </w14:solidFill>
                </w14:textFill>
              </w:rPr>
              <w:t>Selmoni Ingenieur AG</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4014FC">
              <w:rPr>
                <w:rFonts w:ascii="Avenir Light" w:hAnsi="Avenir Light" w:cs="Avenir Light"/>
                <w:color w:val="000000" w:themeColor="text1"/>
                <w:sz w:val="19"/>
                <w:szCs w:val="19"/>
                <w14:textFill>
                  <w14:solidFill>
                    <w14:schemeClr w14:val="tx1">
                      <w14:alpha w14:val="50000"/>
                    </w14:schemeClr>
                  </w14:solidFill>
                </w14:textFill>
              </w:rPr>
              <w:t xml:space="preserve">z. Hd. </w:t>
            </w:r>
            <w:r w:rsidR="008E1B3F">
              <w:rPr>
                <w:rFonts w:ascii="Avenir Light" w:hAnsi="Avenir Light" w:cs="Avenir Light"/>
                <w:color w:val="000000" w:themeColor="text1"/>
                <w:sz w:val="19"/>
                <w:szCs w:val="19"/>
                <w14:textFill>
                  <w14:solidFill>
                    <w14:schemeClr w14:val="tx1">
                      <w14:alpha w14:val="50000"/>
                    </w14:schemeClr>
                  </w14:solidFill>
                </w14:textFill>
              </w:rPr>
              <w:t>Herr</w:t>
            </w:r>
            <w:r>
              <w:rPr>
                <w:rFonts w:ascii="Avenir Light" w:hAnsi="Avenir Light" w:cs="Avenir Light"/>
                <w:color w:val="000000" w:themeColor="text1"/>
                <w:sz w:val="19"/>
                <w:szCs w:val="19"/>
                <w14:textFill>
                  <w14:solidFill>
                    <w14:schemeClr w14:val="tx1">
                      <w14:alpha w14:val="50000"/>
                    </w14:schemeClr>
                  </w14:solidFill>
                </w14:textFill>
              </w:rPr>
              <w:t xml:space="preserve"> Daniel Vogt</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Pr="00342E0D">
              <w:rPr>
                <w:rFonts w:ascii="Avenir Light" w:hAnsi="Avenir Light" w:cs="Avenir Light"/>
                <w:color w:val="000000" w:themeColor="text1"/>
                <w:sz w:val="19"/>
                <w:szCs w:val="19"/>
                <w14:textFill>
                  <w14:solidFill>
                    <w14:schemeClr w14:val="tx1">
                      <w14:alpha w14:val="50000"/>
                    </w14:schemeClr>
                  </w14:solidFill>
                </w14:textFill>
              </w:rPr>
              <w:t xml:space="preserve"> Aliothstrasse 4</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w:t>
            </w:r>
            <w:r>
              <w:rPr>
                <w:rFonts w:ascii="Avenir Light" w:hAnsi="Avenir Light" w:cs="Avenir Light"/>
                <w:color w:val="000000" w:themeColor="text1"/>
                <w:sz w:val="19"/>
                <w:szCs w:val="19"/>
                <w14:textFill>
                  <w14:solidFill>
                    <w14:schemeClr w14:val="tx1">
                      <w14:alpha w14:val="50000"/>
                    </w14:schemeClr>
                  </w14:solidFill>
                </w14:textFill>
              </w:rPr>
              <w:t>142</w:t>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B70E74" w:rsidRPr="00342E0D">
              <w:rPr>
                <w:rFonts w:ascii="Avenir Light" w:hAnsi="Avenir Light" w:cs="Avenir Light"/>
                <w:color w:val="000000" w:themeColor="text1"/>
                <w:sz w:val="19"/>
                <w:szCs w:val="19"/>
                <w14:textFill>
                  <w14:solidFill>
                    <w14:schemeClr w14:val="tx1">
                      <w14:alpha w14:val="50000"/>
                    </w14:schemeClr>
                  </w14:solidFill>
                </w14:textFill>
              </w:rPr>
              <w:t>Münchenstein</w:t>
            </w:r>
            <w:permEnd w:id="962978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6B695FA0"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w:t>
            </w:r>
            <w:r w:rsidR="00863F9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6</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863F9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3</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863F9D">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911</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CCFA8E"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A8E413"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91DE73C"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07949399"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Rechnung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tblGrid>
      <w:tr w:rsidR="00097A57" w14:paraId="3CC17196" w14:textId="79F27764" w:rsidTr="00097A57">
        <w:trPr>
          <w:trHeight w:val="170"/>
        </w:trPr>
        <w:tc>
          <w:tcPr>
            <w:tcW w:w="2520" w:type="dxa"/>
            <w:vAlign w:val="bottom"/>
          </w:tcPr>
          <w:p w14:paraId="772F8E67" w14:textId="3C4597D0" w:rsidR="00097A57" w:rsidRPr="004014FC" w:rsidRDefault="00097A57"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Kandidat</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1A6C2C9A" w:rsidR="00097A57" w:rsidRPr="004014FC" w:rsidRDefault="00097A57"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tc>
        <w:tc>
          <w:tcPr>
            <w:tcW w:w="2877" w:type="dxa"/>
            <w:vAlign w:val="bottom"/>
          </w:tcPr>
          <w:p w14:paraId="65DB40E5" w14:textId="553968F3" w:rsidR="00097A57" w:rsidRDefault="00097A57"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tc>
      </w:tr>
      <w:tr w:rsidR="00097A57" w14:paraId="7CFAB1F2" w14:textId="27557DEA" w:rsidTr="00097A57">
        <w:tc>
          <w:tcPr>
            <w:tcW w:w="2520" w:type="dxa"/>
          </w:tcPr>
          <w:p w14:paraId="642F5E42" w14:textId="7ED3795E" w:rsidR="00097A57" w:rsidRPr="004014FC" w:rsidRDefault="008E1B3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r>
              <w:rPr>
                <w:rFonts w:ascii="Avenir Light" w:hAnsi="Avenir Light" w:cs="Avenir Light"/>
                <w:color w:val="000000" w:themeColor="text1"/>
                <w:sz w:val="19"/>
                <w:szCs w:val="19"/>
                <w:lang w:val="de-CH"/>
                <w14:textFill>
                  <w14:solidFill>
                    <w14:schemeClr w14:val="tx1">
                      <w14:alpha w14:val="50000"/>
                    </w14:schemeClr>
                  </w14:solidFill>
                </w14:textFill>
              </w:rPr>
              <w:t>Pascal Bader</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4AABA564" w:rsidR="00097A57" w:rsidRPr="004014FC" w:rsidRDefault="00863F9D"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1745705405" w:edGrp="everyone"/>
            <w:r>
              <w:rPr>
                <w:rFonts w:ascii="Avenir Light" w:hAnsi="Avenir Light" w:cs="Avenir Light"/>
                <w:color w:val="000000" w:themeColor="text1"/>
                <w:sz w:val="19"/>
                <w:szCs w:val="19"/>
                <w14:textFill>
                  <w14:solidFill>
                    <w14:schemeClr w14:val="tx1">
                      <w14:alpha w14:val="50000"/>
                    </w14:schemeClr>
                  </w14:solidFill>
                </w14:textFill>
              </w:rPr>
              <w:t>01.06.</w:t>
            </w:r>
            <w:r w:rsidRPr="00863F9D">
              <w:rPr>
                <w:rFonts w:ascii="Avenir Light" w:hAnsi="Avenir Light" w:cs="Avenir Light"/>
                <w:color w:val="000000" w:themeColor="text1"/>
                <w:sz w:val="19"/>
                <w:szCs w:val="19"/>
                <w14:textFill>
                  <w14:solidFill>
                    <w14:schemeClr w14:val="tx1">
                      <w14:alpha w14:val="50000"/>
                    </w14:schemeClr>
                  </w14:solidFill>
                </w14:textFill>
              </w:rPr>
              <w:t>2026</w:t>
            </w:r>
            <w:permEnd w:id="1745705405"/>
          </w:p>
        </w:tc>
        <w:tc>
          <w:tcPr>
            <w:tcW w:w="2877" w:type="dxa"/>
          </w:tcPr>
          <w:p w14:paraId="15CC42FE" w14:textId="08A41E40" w:rsidR="00097A57" w:rsidRDefault="00863F9D"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ermStart w:id="1934562447" w:edGrp="everyone"/>
            <w:r>
              <w:rPr>
                <w:rFonts w:ascii="Avenir Light" w:hAnsi="Avenir Light" w:cs="Avenir Light"/>
                <w:color w:val="000000" w:themeColor="text1"/>
                <w:sz w:val="19"/>
                <w:szCs w:val="19"/>
                <w14:textFill>
                  <w14:solidFill>
                    <w14:schemeClr w14:val="tx1">
                      <w14:alpha w14:val="50000"/>
                    </w14:schemeClr>
                  </w14:solidFill>
                </w14:textFill>
              </w:rPr>
              <w:t>Projektleiter Elektro GA</w:t>
            </w:r>
            <w:permEnd w:id="1934562447"/>
          </w:p>
        </w:tc>
      </w:tr>
      <w:tr w:rsidR="00097A57" w14:paraId="4F668650" w14:textId="5832BA9A" w:rsidTr="00097A57">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c>
          <w:tcPr>
            <w:tcW w:w="2520" w:type="dxa"/>
            <w:vAlign w:val="bottom"/>
          </w:tcPr>
          <w:p w14:paraId="2B3B8594" w14:textId="5F6DE11D" w:rsidR="00097A57" w:rsidRPr="004014FC" w:rsidRDefault="00097A57" w:rsidP="004014FC">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471DCABC" w:rsidR="00097A57" w:rsidRPr="004014FC" w:rsidRDefault="00097A57"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0E23C7D6" w14:textId="5DC18FB5"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rsidRPr="004014FC" w14:paraId="59E271A9" w14:textId="0DB622F4" w:rsidTr="00097A57">
        <w:tc>
          <w:tcPr>
            <w:tcW w:w="2520" w:type="dxa"/>
          </w:tcPr>
          <w:p w14:paraId="526C529C" w14:textId="2D6903BF" w:rsidR="00097A57" w:rsidRPr="004014FC" w:rsidRDefault="00863F9D"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permStart w:id="2093688867" w:edGrp="everyone"/>
            <w:r>
              <w:rPr>
                <w:rFonts w:ascii="Avenir Light" w:hAnsi="Avenir Light" w:cs="Avenir Light"/>
                <w:color w:val="000000" w:themeColor="text1"/>
                <w:sz w:val="19"/>
                <w:szCs w:val="19"/>
                <w14:textFill>
                  <w14:solidFill>
                    <w14:schemeClr w14:val="tx1">
                      <w14:alpha w14:val="50000"/>
                    </w14:schemeClr>
                  </w14:solidFill>
                </w14:textFill>
              </w:rPr>
              <w:t>Building Technology</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ermEnd w:id="2093688867"/>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208942E3" w:rsidR="00097A57" w:rsidRPr="004014FC" w:rsidRDefault="00097A57"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sidRPr="00097A57">
              <w:rPr>
                <w:rFonts w:ascii="Avenir Light" w:hAnsi="Avenir Light" w:cs="Avenir Light"/>
                <w:color w:val="000000" w:themeColor="text1"/>
                <w:sz w:val="19"/>
                <w:szCs w:val="19"/>
                <w14:textFill>
                  <w14:solidFill>
                    <w14:schemeClr w14:val="tx1">
                      <w14:alpha w14:val="50000"/>
                    </w14:schemeClr>
                  </w14:solidFill>
                </w14:textFill>
              </w:rPr>
              <w:t>Network &amp; Active Sourcing</w:t>
            </w:r>
          </w:p>
        </w:tc>
        <w:tc>
          <w:tcPr>
            <w:tcW w:w="2877" w:type="dxa"/>
          </w:tcPr>
          <w:p w14:paraId="1F67A5B0" w14:textId="3C5310F2" w:rsidR="00097A57" w:rsidRPr="00097A57" w:rsidRDefault="00097A57"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3B33EF">
        <w:trPr>
          <w:trHeight w:val="964"/>
        </w:trPr>
        <w:tc>
          <w:tcPr>
            <w:tcW w:w="6096" w:type="dxa"/>
            <w:tcBorders>
              <w:top w:val="nil"/>
              <w:left w:val="nil"/>
              <w:bottom w:val="nil"/>
              <w:right w:val="nil"/>
            </w:tcBorders>
          </w:tcPr>
          <w:p w14:paraId="3130E12A"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Jahressalär</w:t>
            </w:r>
          </w:p>
          <w:p w14:paraId="63EFC63F"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Lohnbestandteile</w:t>
            </w:r>
          </w:p>
          <w:p w14:paraId="54FBEE79"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Lohnbestandteile Total Compensation</w:t>
            </w:r>
          </w:p>
          <w:p w14:paraId="200B7BD1" w14:textId="77777777" w:rsidR="00097A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Honorarsatz</w:t>
            </w:r>
          </w:p>
          <w:p w14:paraId="776B9EFB" w14:textId="5A3BFF5E" w:rsidR="00097A57" w:rsidRPr="002D7857" w:rsidRDefault="00097A57" w:rsidP="003B33E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Honorar</w:t>
            </w:r>
            <w:r w:rsidRPr="009B0FBD">
              <w:rPr>
                <w:rFonts w:ascii="Avenir Light" w:eastAsia="Roboto Lt" w:hAnsi="Avenir Light" w:cs="Martel Sans Light"/>
                <w:caps/>
                <w:color w:val="000000" w:themeColor="text1"/>
                <w:spacing w:val="10"/>
                <w:sz w:val="16"/>
                <w:szCs w:val="16"/>
                <w:lang w:val="de-CH"/>
              </w:rPr>
              <w:t xml:space="preserve"> </w:t>
            </w:r>
          </w:p>
        </w:tc>
        <w:tc>
          <w:tcPr>
            <w:tcW w:w="1557" w:type="dxa"/>
            <w:tcBorders>
              <w:top w:val="nil"/>
              <w:left w:val="nil"/>
              <w:bottom w:val="nil"/>
              <w:right w:val="nil"/>
            </w:tcBorders>
          </w:tcPr>
          <w:p w14:paraId="5D2393EB" w14:textId="740A8C04" w:rsidR="00097A57" w:rsidRDefault="001550CD" w:rsidP="00097A57">
            <w:pPr>
              <w:pStyle w:val="1Copy95pt"/>
              <w:tabs>
                <w:tab w:val="left" w:pos="2552"/>
              </w:tabs>
              <w:spacing w:line="240" w:lineRule="auto"/>
              <w:jc w:val="right"/>
              <w:rPr>
                <w:caps/>
                <w:spacing w:val="10"/>
                <w:sz w:val="16"/>
                <w:szCs w:val="16"/>
              </w:rPr>
            </w:pPr>
            <w:permStart w:id="1069776191" w:edGrp="everyone"/>
            <w:r>
              <w:rPr>
                <w:caps/>
                <w:spacing w:val="10"/>
                <w:sz w:val="16"/>
                <w:szCs w:val="16"/>
              </w:rPr>
              <w:t>97</w:t>
            </w:r>
            <w:r w:rsidR="00097A57" w:rsidRPr="00CF1162">
              <w:rPr>
                <w:caps/>
                <w:spacing w:val="10"/>
                <w:sz w:val="16"/>
                <w:szCs w:val="16"/>
              </w:rPr>
              <w:t>’</w:t>
            </w:r>
            <w:r>
              <w:rPr>
                <w:caps/>
                <w:spacing w:val="10"/>
                <w:sz w:val="16"/>
                <w:szCs w:val="16"/>
              </w:rPr>
              <w:t>5</w:t>
            </w:r>
            <w:r w:rsidR="00097A57" w:rsidRPr="00CF1162">
              <w:rPr>
                <w:caps/>
                <w:spacing w:val="10"/>
                <w:sz w:val="16"/>
                <w:szCs w:val="16"/>
              </w:rPr>
              <w:t>00.00</w:t>
            </w:r>
          </w:p>
          <w:p w14:paraId="3F633DF7" w14:textId="431641D1" w:rsidR="00097A57" w:rsidRDefault="00097A57" w:rsidP="00097A57">
            <w:pPr>
              <w:pStyle w:val="1Copy95pt"/>
              <w:tabs>
                <w:tab w:val="left" w:pos="2552"/>
              </w:tabs>
              <w:spacing w:line="240" w:lineRule="auto"/>
              <w:jc w:val="right"/>
              <w:rPr>
                <w:caps/>
                <w:spacing w:val="10"/>
                <w:sz w:val="16"/>
                <w:szCs w:val="16"/>
              </w:rPr>
            </w:pPr>
            <w:r>
              <w:rPr>
                <w:caps/>
                <w:spacing w:val="10"/>
                <w:sz w:val="16"/>
                <w:szCs w:val="16"/>
              </w:rPr>
              <w:t>Keine</w:t>
            </w:r>
          </w:p>
          <w:p w14:paraId="210564C6" w14:textId="289E241C" w:rsidR="00097A57" w:rsidRDefault="001550CD" w:rsidP="00097A57">
            <w:pPr>
              <w:pStyle w:val="1Copy95pt"/>
              <w:tabs>
                <w:tab w:val="left" w:pos="2552"/>
              </w:tabs>
              <w:spacing w:line="240" w:lineRule="auto"/>
              <w:jc w:val="right"/>
              <w:rPr>
                <w:caps/>
                <w:spacing w:val="10"/>
                <w:sz w:val="16"/>
                <w:szCs w:val="16"/>
              </w:rPr>
            </w:pPr>
            <w:r>
              <w:rPr>
                <w:caps/>
                <w:spacing w:val="10"/>
                <w:sz w:val="16"/>
                <w:szCs w:val="16"/>
              </w:rPr>
              <w:t>97</w:t>
            </w:r>
            <w:r w:rsidR="00097A57">
              <w:rPr>
                <w:caps/>
                <w:spacing w:val="10"/>
                <w:sz w:val="16"/>
                <w:szCs w:val="16"/>
              </w:rPr>
              <w:t>'</w:t>
            </w:r>
            <w:r>
              <w:rPr>
                <w:caps/>
                <w:spacing w:val="10"/>
                <w:sz w:val="16"/>
                <w:szCs w:val="16"/>
              </w:rPr>
              <w:t>5</w:t>
            </w:r>
            <w:r w:rsidR="00097A57">
              <w:rPr>
                <w:caps/>
                <w:spacing w:val="10"/>
                <w:sz w:val="16"/>
                <w:szCs w:val="16"/>
              </w:rPr>
              <w:t>00.00</w:t>
            </w:r>
          </w:p>
          <w:p w14:paraId="7525E603" w14:textId="6449A68E" w:rsidR="00097A57" w:rsidRDefault="003B33EF" w:rsidP="00097A57">
            <w:pPr>
              <w:pStyle w:val="1Copy95pt"/>
              <w:tabs>
                <w:tab w:val="left" w:pos="2552"/>
              </w:tabs>
              <w:spacing w:line="240" w:lineRule="auto"/>
              <w:jc w:val="right"/>
              <w:rPr>
                <w:caps/>
                <w:spacing w:val="10"/>
                <w:sz w:val="16"/>
                <w:szCs w:val="16"/>
              </w:rPr>
            </w:pPr>
            <w:r>
              <w:rPr>
                <w:caps/>
                <w:spacing w:val="10"/>
                <w:sz w:val="16"/>
                <w:szCs w:val="16"/>
              </w:rPr>
              <w:t>23</w:t>
            </w:r>
            <w:permEnd w:id="1069776191"/>
            <w:r>
              <w:rPr>
                <w:caps/>
                <w:spacing w:val="10"/>
                <w:sz w:val="16"/>
                <w:szCs w:val="16"/>
              </w:rPr>
              <w:t>%</w:t>
            </w:r>
          </w:p>
          <w:p w14:paraId="16459D7E" w14:textId="41732869" w:rsidR="00097A57" w:rsidRPr="00834783" w:rsidRDefault="003B33EF" w:rsidP="003B33EF">
            <w:pPr>
              <w:pStyle w:val="1Copy95pt"/>
              <w:tabs>
                <w:tab w:val="left" w:pos="2552"/>
              </w:tabs>
              <w:spacing w:line="240" w:lineRule="auto"/>
              <w:jc w:val="right"/>
              <w:rPr>
                <w:caps/>
                <w:spacing w:val="10"/>
                <w:sz w:val="16"/>
                <w:szCs w:val="16"/>
              </w:rPr>
            </w:pPr>
            <w:permStart w:id="1551303268" w:edGrp="everyone"/>
            <w:r>
              <w:rPr>
                <w:caps/>
                <w:spacing w:val="10"/>
                <w:sz w:val="16"/>
                <w:szCs w:val="16"/>
              </w:rPr>
              <w:t>2</w:t>
            </w:r>
            <w:r w:rsidR="001550CD">
              <w:rPr>
                <w:caps/>
                <w:spacing w:val="10"/>
                <w:sz w:val="16"/>
                <w:szCs w:val="16"/>
              </w:rPr>
              <w:t>2</w:t>
            </w:r>
            <w:r>
              <w:rPr>
                <w:caps/>
                <w:spacing w:val="10"/>
                <w:sz w:val="16"/>
                <w:szCs w:val="16"/>
              </w:rPr>
              <w:t>'</w:t>
            </w:r>
            <w:r w:rsidR="001550CD">
              <w:rPr>
                <w:caps/>
                <w:spacing w:val="10"/>
                <w:sz w:val="16"/>
                <w:szCs w:val="16"/>
              </w:rPr>
              <w:t>425</w:t>
            </w:r>
            <w:r>
              <w:rPr>
                <w:caps/>
                <w:spacing w:val="10"/>
                <w:sz w:val="16"/>
                <w:szCs w:val="16"/>
              </w:rPr>
              <w:t>.00</w:t>
            </w:r>
            <w:permEnd w:id="1551303268"/>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5DC95C35" w:rsidR="00097A57" w:rsidRPr="00834783" w:rsidRDefault="00C70CC6" w:rsidP="004014FC">
            <w:pPr>
              <w:pStyle w:val="1Copy95pt"/>
              <w:tabs>
                <w:tab w:val="left" w:pos="2552"/>
              </w:tabs>
              <w:jc w:val="right"/>
              <w:rPr>
                <w:b/>
                <w:bCs/>
                <w:caps/>
                <w:spacing w:val="10"/>
              </w:rPr>
            </w:pPr>
            <w:permStart w:id="1477931177" w:edGrp="everyone"/>
            <w:r>
              <w:rPr>
                <w:b/>
                <w:bCs/>
                <w:caps/>
                <w:spacing w:val="10"/>
                <w:sz w:val="16"/>
                <w:szCs w:val="16"/>
              </w:rPr>
              <w:t>22</w:t>
            </w:r>
            <w:r w:rsidR="00097A57" w:rsidRPr="00834783">
              <w:rPr>
                <w:b/>
                <w:bCs/>
                <w:caps/>
                <w:spacing w:val="10"/>
                <w:sz w:val="16"/>
                <w:szCs w:val="16"/>
              </w:rPr>
              <w:t>’</w:t>
            </w:r>
            <w:r w:rsidR="009B7361">
              <w:rPr>
                <w:b/>
                <w:bCs/>
                <w:caps/>
                <w:spacing w:val="10"/>
                <w:sz w:val="16"/>
                <w:szCs w:val="16"/>
              </w:rPr>
              <w:t>425</w:t>
            </w:r>
            <w:r w:rsidR="00097A57" w:rsidRPr="00834783">
              <w:rPr>
                <w:b/>
                <w:bCs/>
                <w:caps/>
                <w:spacing w:val="10"/>
                <w:sz w:val="16"/>
                <w:szCs w:val="16"/>
              </w:rPr>
              <w:t>.00</w:t>
            </w:r>
            <w:permEnd w:id="1477931177"/>
          </w:p>
        </w:tc>
      </w:tr>
      <w:tr w:rsidR="00C83E04" w:rsidRPr="00834783" w14:paraId="17B260C3" w14:textId="77777777" w:rsidTr="00C83E04">
        <w:trPr>
          <w:trHeight w:hRule="exact" w:val="464"/>
        </w:trPr>
        <w:tc>
          <w:tcPr>
            <w:tcW w:w="6096" w:type="dxa"/>
            <w:tcBorders>
              <w:top w:val="single" w:sz="4" w:space="0" w:color="BFBFBF" w:themeColor="background1" w:themeShade="BF"/>
              <w:left w:val="nil"/>
              <w:bottom w:val="nil"/>
              <w:right w:val="nil"/>
            </w:tcBorders>
            <w:vAlign w:val="center"/>
          </w:tcPr>
          <w:p w14:paraId="3F3CA10A" w14:textId="6069B059" w:rsidR="00C83E04" w:rsidRPr="00834783" w:rsidRDefault="00C83E04" w:rsidP="00C83E04">
            <w:pPr>
              <w:pStyle w:val="1Copy95pt"/>
              <w:tabs>
                <w:tab w:val="left" w:pos="2552"/>
              </w:tabs>
              <w:rPr>
                <w:b/>
                <w:bCs/>
                <w:caps/>
                <w:spacing w:val="10"/>
                <w:sz w:val="16"/>
                <w:szCs w:val="16"/>
              </w:rPr>
            </w:pPr>
            <w:permStart w:id="791220155" w:edGrp="everyone"/>
            <w:r>
              <w:rPr>
                <w:b/>
                <w:bCs/>
                <w:caps/>
                <w:spacing w:val="10"/>
                <w:sz w:val="16"/>
                <w:szCs w:val="16"/>
              </w:rPr>
              <w:t>Rabatt (</w:t>
            </w:r>
            <w:r w:rsidR="00C70CC6">
              <w:rPr>
                <w:b/>
                <w:bCs/>
                <w:caps/>
                <w:spacing w:val="10"/>
                <w:sz w:val="16"/>
                <w:szCs w:val="16"/>
              </w:rPr>
              <w:t>1.9</w:t>
            </w:r>
            <w:r>
              <w:rPr>
                <w:b/>
                <w:bCs/>
                <w:caps/>
                <w:spacing w:val="10"/>
                <w:sz w:val="16"/>
                <w:szCs w:val="16"/>
              </w:rPr>
              <w:t>%)</w:t>
            </w:r>
            <w:permEnd w:id="791220155"/>
          </w:p>
        </w:tc>
        <w:tc>
          <w:tcPr>
            <w:tcW w:w="1557" w:type="dxa"/>
            <w:tcBorders>
              <w:top w:val="single" w:sz="4" w:space="0" w:color="BFBFBF" w:themeColor="background1" w:themeShade="BF"/>
              <w:left w:val="nil"/>
              <w:bottom w:val="nil"/>
              <w:right w:val="nil"/>
            </w:tcBorders>
            <w:vAlign w:val="center"/>
          </w:tcPr>
          <w:p w14:paraId="13FACDB5" w14:textId="0A55C44E" w:rsidR="00C83E04" w:rsidRPr="00834783" w:rsidRDefault="00875EAE" w:rsidP="004014FC">
            <w:pPr>
              <w:pStyle w:val="1Copy95pt"/>
              <w:tabs>
                <w:tab w:val="left" w:pos="2552"/>
              </w:tabs>
              <w:jc w:val="right"/>
              <w:rPr>
                <w:b/>
                <w:bCs/>
                <w:caps/>
                <w:spacing w:val="10"/>
                <w:sz w:val="16"/>
                <w:szCs w:val="16"/>
              </w:rPr>
            </w:pPr>
            <w:permStart w:id="1911584818" w:edGrp="everyone"/>
            <w:r>
              <w:rPr>
                <w:b/>
                <w:bCs/>
                <w:caps/>
                <w:spacing w:val="10"/>
                <w:sz w:val="16"/>
                <w:szCs w:val="16"/>
              </w:rPr>
              <w:t>425</w:t>
            </w:r>
            <w:r w:rsidR="00C83E04">
              <w:rPr>
                <w:b/>
                <w:bCs/>
                <w:caps/>
                <w:spacing w:val="10"/>
                <w:sz w:val="16"/>
                <w:szCs w:val="16"/>
              </w:rPr>
              <w:t>.00</w:t>
            </w:r>
            <w:permEnd w:id="1911584818"/>
          </w:p>
        </w:tc>
      </w:tr>
      <w:tr w:rsidR="00C83E04" w:rsidRPr="00834783" w14:paraId="41158C04"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3A955A86" w14:textId="77777777" w:rsidR="00C83E04" w:rsidRPr="00834783" w:rsidRDefault="00C83E04"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0EBE998E" w14:textId="77777777" w:rsidR="00C83E04" w:rsidRPr="00834783" w:rsidRDefault="00C83E04"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5B6F5DC4" w:rsidR="00097A57" w:rsidRPr="00E13127" w:rsidRDefault="00834ACA" w:rsidP="004014FC">
            <w:pPr>
              <w:pStyle w:val="1Copy95pt"/>
              <w:tabs>
                <w:tab w:val="left" w:pos="2552"/>
              </w:tabs>
              <w:jc w:val="right"/>
              <w:rPr>
                <w:b/>
                <w:bCs/>
              </w:rPr>
            </w:pPr>
            <w:permStart w:id="244459028" w:edGrp="everyone"/>
            <w:r>
              <w:rPr>
                <w:b/>
                <w:bCs/>
                <w:caps/>
                <w:spacing w:val="10"/>
                <w:sz w:val="16"/>
                <w:szCs w:val="16"/>
              </w:rPr>
              <w:t>23</w:t>
            </w:r>
            <w:r w:rsidR="00097A57">
              <w:rPr>
                <w:b/>
                <w:bCs/>
                <w:caps/>
                <w:spacing w:val="10"/>
                <w:sz w:val="16"/>
                <w:szCs w:val="16"/>
              </w:rPr>
              <w:t>’</w:t>
            </w:r>
            <w:r>
              <w:rPr>
                <w:b/>
                <w:bCs/>
                <w:caps/>
                <w:spacing w:val="10"/>
                <w:sz w:val="16"/>
                <w:szCs w:val="16"/>
              </w:rPr>
              <w:t>782</w:t>
            </w:r>
            <w:r w:rsidR="00097A57"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06431AB7" w14:textId="77777777" w:rsidR="00734D5F" w:rsidRPr="00C83E04" w:rsidRDefault="00734D5F" w:rsidP="00734D5F">
      <w:pPr>
        <w:rPr>
          <w:rFonts w:ascii="Avenir Light" w:hAnsi="Avenir Light" w:cs="Avenir Light"/>
          <w:sz w:val="18"/>
          <w:szCs w:val="22"/>
        </w:rPr>
      </w:pPr>
    </w:p>
    <w:p w14:paraId="37615115" w14:textId="2E560B71" w:rsidR="00C83E04" w:rsidRPr="00C83E04" w:rsidRDefault="00460F9C" w:rsidP="003B33EF">
      <w:pPr>
        <w:rPr>
          <w:rFonts w:ascii="Avenir Light" w:hAnsi="Avenir Light" w:cs="Avenir Light"/>
          <w:sz w:val="20"/>
          <w:szCs w:val="28"/>
        </w:rPr>
      </w:pPr>
      <w:r>
        <w:rPr>
          <w:rFonts w:ascii="Avenir Light" w:hAnsi="Avenir Light" w:cs="Avenir Light"/>
          <w:sz w:val="19"/>
        </w:rPr>
        <w:t xml:space="preserve"> </w:t>
      </w:r>
      <w:r w:rsidR="003B33EF">
        <w:rPr>
          <w:rFonts w:ascii="Avenir Light" w:hAnsi="Avenir Light" w:cs="Avenir Light"/>
          <w:sz w:val="19"/>
        </w:rPr>
        <w:t xml:space="preserve">    </w:t>
      </w:r>
      <w:r w:rsidR="00C83E04">
        <w:rPr>
          <w:rFonts w:ascii="Avenir Light" w:hAnsi="Avenir Light" w:cs="Avenir Light"/>
          <w:sz w:val="19"/>
        </w:rPr>
        <w:t xml:space="preserve"> </w:t>
      </w:r>
    </w:p>
    <w:tbl>
      <w:tblPr>
        <w:tblStyle w:val="Tabellenraster"/>
        <w:tblpPr w:leftFromText="141" w:rightFromText="141" w:vertAnchor="page" w:horzAnchor="margin" w:tblpY="106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1"/>
      </w:tblGrid>
      <w:tr w:rsidR="00C83E04" w:rsidRPr="00C83E04" w14:paraId="68411E1B" w14:textId="77777777" w:rsidTr="00C83E04">
        <w:trPr>
          <w:trHeight w:val="250"/>
        </w:trPr>
        <w:tc>
          <w:tcPr>
            <w:tcW w:w="2351" w:type="dxa"/>
          </w:tcPr>
          <w:p w14:paraId="2F76900F" w14:textId="77777777" w:rsidR="00C83E04" w:rsidRPr="003B33EF" w:rsidRDefault="00C83E04" w:rsidP="00C83E04">
            <w:pPr>
              <w:spacing w:line="264" w:lineRule="auto"/>
              <w:jc w:val="right"/>
              <w:rPr>
                <w:rFonts w:ascii="Avenir Light" w:hAnsi="Avenir Light" w:cs="Avenir Black"/>
                <w:b/>
                <w:bCs/>
                <w:caps/>
                <w:color w:val="000000" w:themeColor="text1"/>
                <w:spacing w:val="40"/>
                <w:sz w:val="5"/>
                <w:szCs w:val="8"/>
              </w:rPr>
            </w:pPr>
          </w:p>
          <w:p w14:paraId="72815FB2" w14:textId="77777777" w:rsidR="00C83E04" w:rsidRPr="004014FC" w:rsidRDefault="00C83E04" w:rsidP="00C83E04">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C83E04" w:rsidRPr="004014FC" w14:paraId="46D1BFD5" w14:textId="77777777" w:rsidTr="00C83E04">
        <w:trPr>
          <w:trHeight w:val="469"/>
        </w:trPr>
        <w:tc>
          <w:tcPr>
            <w:tcW w:w="2351" w:type="dxa"/>
          </w:tcPr>
          <w:p w14:paraId="252CE81F" w14:textId="5E222FB4" w:rsidR="00C83E04" w:rsidRPr="004014FC" w:rsidRDefault="00834ACA" w:rsidP="00C83E04">
            <w:pPr>
              <w:spacing w:line="264" w:lineRule="auto"/>
              <w:jc w:val="right"/>
              <w:rPr>
                <w:color w:val="000000" w:themeColor="text1"/>
              </w:rPr>
            </w:pPr>
            <w:permStart w:id="2123572936" w:edGrp="everyone"/>
            <w:r>
              <w:rPr>
                <w:rFonts w:ascii="Avenir Light" w:hAnsi="Avenir Light" w:cs="Avenir Light"/>
                <w:color w:val="000000" w:themeColor="text1"/>
                <w:sz w:val="19"/>
                <w:szCs w:val="19"/>
              </w:rPr>
              <w:t>2</w:t>
            </w:r>
            <w:r w:rsidR="008730BC">
              <w:rPr>
                <w:rFonts w:ascii="Avenir Light" w:hAnsi="Avenir Light" w:cs="Avenir Light"/>
                <w:color w:val="000000" w:themeColor="text1"/>
                <w:sz w:val="19"/>
                <w:szCs w:val="19"/>
              </w:rPr>
              <w:t>5</w:t>
            </w:r>
            <w:r w:rsidR="00C83E04">
              <w:rPr>
                <w:rFonts w:ascii="Avenir Light" w:hAnsi="Avenir Light" w:cs="Avenir Light"/>
                <w:color w:val="000000" w:themeColor="text1"/>
                <w:sz w:val="19"/>
                <w:szCs w:val="19"/>
              </w:rPr>
              <w:t xml:space="preserve">. </w:t>
            </w:r>
            <w:r w:rsidR="008730BC">
              <w:rPr>
                <w:rFonts w:ascii="Avenir Light" w:hAnsi="Avenir Light" w:cs="Avenir Light"/>
                <w:color w:val="000000" w:themeColor="text1"/>
                <w:sz w:val="19"/>
                <w:szCs w:val="19"/>
              </w:rPr>
              <w:t>März</w:t>
            </w:r>
            <w:r w:rsidR="00C83E04">
              <w:rPr>
                <w:rFonts w:ascii="Avenir Light" w:hAnsi="Avenir Light" w:cs="Avenir Light"/>
                <w:color w:val="000000" w:themeColor="text1"/>
                <w:sz w:val="19"/>
                <w:szCs w:val="19"/>
              </w:rPr>
              <w:t xml:space="preserve"> 2026</w:t>
            </w:r>
            <w:permEnd w:id="2123572936"/>
          </w:p>
        </w:tc>
      </w:tr>
    </w:tbl>
    <w:p w14:paraId="18A459BE" w14:textId="046F4B7C" w:rsidR="004014FC" w:rsidRPr="00C83E04" w:rsidRDefault="00C83E04" w:rsidP="00C83E04">
      <w:pPr>
        <w:spacing w:before="120"/>
        <w:rPr>
          <w:rFonts w:ascii="Avenir Light" w:hAnsi="Avenir Light" w:cs="Avenir Light"/>
          <w:sz w:val="8"/>
          <w:szCs w:val="12"/>
        </w:rPr>
      </w:pPr>
      <w:r>
        <w:rPr>
          <w:rFonts w:ascii="Avenir Light" w:hAnsi="Avenir Light" w:cs="Avenir Light"/>
          <w:sz w:val="19"/>
        </w:rPr>
        <w:t xml:space="preserve">      </w:t>
      </w:r>
      <w:r w:rsidR="004014FC" w:rsidRPr="00AE3D00">
        <w:rPr>
          <w:rFonts w:ascii="Avenir Light" w:hAnsi="Avenir Light" w:cs="Avenir Light"/>
          <w:sz w:val="19"/>
        </w:rPr>
        <w:t>Wir bitten Sie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8730BC">
        <w:rPr>
          <w:rFonts w:ascii="Avenir Light" w:hAnsi="Avenir Light" w:cs="Avenir Light"/>
          <w:sz w:val="19"/>
        </w:rPr>
        <w:t>24</w:t>
      </w:r>
      <w:r w:rsidR="004014FC">
        <w:rPr>
          <w:rFonts w:ascii="Avenir Light" w:hAnsi="Avenir Light" w:cs="Avenir Light"/>
          <w:sz w:val="19"/>
        </w:rPr>
        <w:t xml:space="preserve">. </w:t>
      </w:r>
      <w:r w:rsidR="008730BC">
        <w:rPr>
          <w:rFonts w:ascii="Avenir Light" w:hAnsi="Avenir Light" w:cs="Avenir Light"/>
          <w:sz w:val="19"/>
        </w:rPr>
        <w:t>April</w:t>
      </w:r>
      <w:r w:rsidR="004014FC">
        <w:rPr>
          <w:rFonts w:ascii="Avenir Light" w:hAnsi="Avenir Light" w:cs="Avenir Light"/>
          <w:sz w:val="19"/>
        </w:rPr>
        <w:t xml:space="preserve">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0D631FC0" w:rsidR="004014FC" w:rsidRPr="004014FC" w:rsidRDefault="00BC7B0D" w:rsidP="004014FC">
            <w:pPr>
              <w:spacing w:line="264" w:lineRule="auto"/>
              <w:jc w:val="right"/>
              <w:rPr>
                <w:color w:val="000000" w:themeColor="text1"/>
                <w14:textFill>
                  <w14:solidFill>
                    <w14:schemeClr w14:val="tx1">
                      <w14:alpha w14:val="50000"/>
                    </w14:schemeClr>
                  </w14:solidFill>
                </w14:textFill>
              </w:rPr>
            </w:pPr>
            <w:permStart w:id="496662513" w:edGrp="everyone"/>
            <w:r w:rsidRPr="00BC7B0D">
              <w:rPr>
                <w:rFonts w:ascii="Avenir Light" w:hAnsi="Avenir Light" w:cs="Avenir Light"/>
                <w:color w:val="000000" w:themeColor="text1"/>
                <w:sz w:val="19"/>
                <w:szCs w:val="19"/>
                <w14:textFill>
                  <w14:solidFill>
                    <w14:schemeClr w14:val="tx1">
                      <w14:alpha w14:val="50000"/>
                    </w14:schemeClr>
                  </w14:solidFill>
                </w14:textFill>
              </w:rPr>
              <w:t>Selmoni Ingenieur AG</w:t>
            </w:r>
            <w:r w:rsidR="004014FC" w:rsidRPr="00BC7B0D">
              <w:rPr>
                <w:rFonts w:ascii="Avenir Light" w:hAnsi="Avenir Light" w:cs="Avenir Light"/>
                <w:color w:val="000000" w:themeColor="text1"/>
                <w:sz w:val="19"/>
                <w:szCs w:val="19"/>
                <w14:textFill>
                  <w14:solidFill>
                    <w14:schemeClr w14:val="tx1">
                      <w14:alpha w14:val="50000"/>
                    </w14:schemeClr>
                  </w14:solidFill>
                </w14:textFill>
              </w:rPr>
              <w:br/>
              <w:t xml:space="preserve">z. Hd. </w:t>
            </w:r>
            <w:r>
              <w:rPr>
                <w:rFonts w:ascii="Avenir Light" w:hAnsi="Avenir Light" w:cs="Avenir Light"/>
                <w:color w:val="000000" w:themeColor="text1"/>
                <w:sz w:val="19"/>
                <w:szCs w:val="19"/>
                <w14:textFill>
                  <w14:solidFill>
                    <w14:schemeClr w14:val="tx1">
                      <w14:alpha w14:val="50000"/>
                    </w14:schemeClr>
                  </w14:solidFill>
                </w14:textFill>
              </w:rPr>
              <w:t xml:space="preserve">Herr </w:t>
            </w:r>
            <w:r w:rsidR="00677C51">
              <w:rPr>
                <w:rFonts w:ascii="Avenir Light" w:hAnsi="Avenir Light" w:cs="Avenir Light"/>
                <w:color w:val="000000" w:themeColor="text1"/>
                <w:sz w:val="19"/>
                <w:szCs w:val="19"/>
                <w14:textFill>
                  <w14:solidFill>
                    <w14:schemeClr w14:val="tx1">
                      <w14:alpha w14:val="50000"/>
                    </w14:schemeClr>
                  </w14:solidFill>
                </w14:textFill>
              </w:rPr>
              <w:t>Daniel Vogt</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677C51" w:rsidRPr="00342E0D">
              <w:rPr>
                <w:rFonts w:ascii="Avenir Light" w:hAnsi="Avenir Light" w:cs="Avenir Light"/>
                <w:color w:val="000000" w:themeColor="text1"/>
                <w:sz w:val="19"/>
                <w:szCs w:val="19"/>
                <w14:textFill>
                  <w14:solidFill>
                    <w14:schemeClr w14:val="tx1">
                      <w14:alpha w14:val="50000"/>
                    </w14:schemeClr>
                  </w14:solidFill>
                </w14:textFill>
              </w:rPr>
              <w:t xml:space="preserve"> Aliothstrasse 4</w:t>
            </w:r>
            <w:r w:rsidR="004014FC" w:rsidRPr="005D47DE">
              <w:rPr>
                <w:rFonts w:ascii="Avenir Light" w:hAnsi="Avenir Light" w:cs="Avenir Light"/>
                <w:color w:val="000000" w:themeColor="text1"/>
                <w:sz w:val="19"/>
                <w:szCs w:val="19"/>
                <w14:textFill>
                  <w14:solidFill>
                    <w14:schemeClr w14:val="tx1">
                      <w14:alpha w14:val="50000"/>
                    </w14:schemeClr>
                  </w14:solidFill>
                </w14:textFill>
              </w:rPr>
              <w:br/>
            </w:r>
            <w:r w:rsidR="00677C51" w:rsidRPr="009B0FBD">
              <w:rPr>
                <w:rFonts w:ascii="Avenir Light" w:hAnsi="Avenir Light" w:cs="Avenir Light"/>
                <w:color w:val="000000" w:themeColor="text1"/>
                <w:sz w:val="19"/>
                <w:szCs w:val="19"/>
                <w14:textFill>
                  <w14:solidFill>
                    <w14:schemeClr w14:val="tx1">
                      <w14:alpha w14:val="50000"/>
                    </w14:schemeClr>
                  </w14:solidFill>
                </w14:textFill>
              </w:rPr>
              <w:t>4</w:t>
            </w:r>
            <w:r w:rsidR="00677C51">
              <w:rPr>
                <w:rFonts w:ascii="Avenir Light" w:hAnsi="Avenir Light" w:cs="Avenir Light"/>
                <w:color w:val="000000" w:themeColor="text1"/>
                <w:sz w:val="19"/>
                <w:szCs w:val="19"/>
                <w14:textFill>
                  <w14:solidFill>
                    <w14:schemeClr w14:val="tx1">
                      <w14:alpha w14:val="50000"/>
                    </w14:schemeClr>
                  </w14:solidFill>
                </w14:textFill>
              </w:rPr>
              <w:t>142</w:t>
            </w:r>
            <w:r w:rsidR="00677C51" w:rsidRPr="009B0FBD">
              <w:rPr>
                <w:rFonts w:ascii="Avenir Light" w:hAnsi="Avenir Light" w:cs="Avenir Light"/>
                <w:color w:val="000000" w:themeColor="text1"/>
                <w:sz w:val="19"/>
                <w:szCs w:val="19"/>
                <w14:textFill>
                  <w14:solidFill>
                    <w14:schemeClr w14:val="tx1">
                      <w14:alpha w14:val="50000"/>
                    </w14:schemeClr>
                  </w14:solidFill>
                </w14:textFill>
              </w:rPr>
              <w:t xml:space="preserve"> </w:t>
            </w:r>
            <w:r w:rsidR="00677C51" w:rsidRPr="00342E0D">
              <w:rPr>
                <w:rFonts w:ascii="Avenir Light" w:hAnsi="Avenir Light" w:cs="Avenir Light"/>
                <w:color w:val="000000" w:themeColor="text1"/>
                <w:sz w:val="19"/>
                <w:szCs w:val="19"/>
                <w14:textFill>
                  <w14:solidFill>
                    <w14:schemeClr w14:val="tx1">
                      <w14:alpha w14:val="50000"/>
                    </w14:schemeClr>
                  </w14:solidFill>
                </w14:textFill>
              </w:rPr>
              <w:t>Münchenstein</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6B0D08AF"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w:t>
            </w:r>
            <w:r w:rsidR="00567FF5">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6</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B70E74">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3</w:t>
            </w:r>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.0</w:t>
            </w:r>
            <w:r w:rsidR="00B70E74">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911</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F660F"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7BDEFD6"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73949DEA"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354"/>
        <w:gridCol w:w="3401"/>
        <w:gridCol w:w="2877"/>
      </w:tblGrid>
      <w:tr w:rsidR="003B33EF" w14:paraId="22CCBFCC" w14:textId="77777777" w:rsidTr="00C83E04">
        <w:trPr>
          <w:trHeight w:val="170"/>
        </w:trPr>
        <w:tc>
          <w:tcPr>
            <w:tcW w:w="2340" w:type="dxa"/>
            <w:vAlign w:val="bottom"/>
          </w:tcPr>
          <w:p w14:paraId="27ED05EA" w14:textId="77777777" w:rsidR="003B33EF" w:rsidRPr="004014FC" w:rsidRDefault="003B33EF" w:rsidP="003B33EF">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Kandidat</w:t>
            </w:r>
          </w:p>
        </w:tc>
        <w:tc>
          <w:tcPr>
            <w:tcW w:w="354"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77777777" w:rsidR="003B33EF" w:rsidRPr="004014FC" w:rsidRDefault="003B33EF"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startdatum</w:t>
            </w:r>
          </w:p>
        </w:tc>
        <w:tc>
          <w:tcPr>
            <w:tcW w:w="2877" w:type="dxa"/>
            <w:vAlign w:val="bottom"/>
          </w:tcPr>
          <w:p w14:paraId="2676489F" w14:textId="77777777"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Funktion</w:t>
            </w:r>
          </w:p>
        </w:tc>
      </w:tr>
      <w:tr w:rsidR="003B33EF" w14:paraId="7E48BECC" w14:textId="77777777" w:rsidTr="00C83E04">
        <w:tc>
          <w:tcPr>
            <w:tcW w:w="2340" w:type="dxa"/>
          </w:tcPr>
          <w:p w14:paraId="23E6CC41" w14:textId="48B9E440" w:rsidR="003B33EF" w:rsidRPr="004014FC" w:rsidRDefault="00E04829"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r>
              <w:rPr>
                <w:rFonts w:ascii="Avenir Light" w:hAnsi="Avenir Light" w:cs="Avenir Light"/>
                <w:color w:val="000000" w:themeColor="text1"/>
                <w:sz w:val="19"/>
                <w:szCs w:val="19"/>
                <w:lang w:val="de-CH"/>
                <w14:textFill>
                  <w14:solidFill>
                    <w14:schemeClr w14:val="tx1">
                      <w14:alpha w14:val="50000"/>
                    </w14:schemeClr>
                  </w14:solidFill>
                </w14:textFill>
              </w:rPr>
              <w:t>Blind Copy</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
        </w:tc>
        <w:tc>
          <w:tcPr>
            <w:tcW w:w="354"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462289C7" w:rsidR="003B33EF" w:rsidRPr="00E04829" w:rsidRDefault="00E04829" w:rsidP="00E04829">
            <w:pPr>
              <w:spacing w:line="264" w:lineRule="auto"/>
            </w:pPr>
            <w:r w:rsidRPr="00E04829">
              <w:rPr>
                <w:rFonts w:ascii="Avenir Light" w:hAnsi="Avenir Light" w:cs="Avenir Light"/>
                <w:color w:val="000000" w:themeColor="text1"/>
                <w:sz w:val="19"/>
                <w:szCs w:val="19"/>
                <w14:textFill>
                  <w14:solidFill>
                    <w14:schemeClr w14:val="tx1">
                      <w14:alpha w14:val="50000"/>
                    </w14:schemeClr>
                  </w14:solidFill>
                </w14:textFill>
              </w:rPr>
              <w:t>Blind Copy</w:t>
            </w:r>
          </w:p>
        </w:tc>
        <w:tc>
          <w:tcPr>
            <w:tcW w:w="2877" w:type="dxa"/>
          </w:tcPr>
          <w:p w14:paraId="5AEAD70C" w14:textId="4374AD3B" w:rsidR="003B33EF" w:rsidRDefault="00E04829"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Blind Copy</w:t>
            </w:r>
          </w:p>
        </w:tc>
      </w:tr>
      <w:tr w:rsidR="003B33EF" w14:paraId="7212889E" w14:textId="77777777" w:rsidTr="00C83E04">
        <w:tc>
          <w:tcPr>
            <w:tcW w:w="2340"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354"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C83E04">
        <w:tc>
          <w:tcPr>
            <w:tcW w:w="2340" w:type="dxa"/>
            <w:vAlign w:val="bottom"/>
          </w:tcPr>
          <w:p w14:paraId="4C100005" w14:textId="77777777" w:rsidR="003B33EF" w:rsidRPr="004014FC" w:rsidRDefault="003B33EF"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354"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7777777" w:rsidR="003B33EF" w:rsidRPr="004014FC" w:rsidRDefault="003B33E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1B8271B" w14:textId="77777777"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3B33EF" w:rsidRPr="00097A57" w14:paraId="41ADDA8C" w14:textId="77777777" w:rsidTr="00C83E04">
        <w:tc>
          <w:tcPr>
            <w:tcW w:w="2340" w:type="dxa"/>
          </w:tcPr>
          <w:p w14:paraId="74617EC2" w14:textId="4B255905" w:rsidR="003B33EF" w:rsidRPr="004014FC" w:rsidRDefault="00247761"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permStart w:id="1495406648" w:edGrp="everyone"/>
            <w:r>
              <w:rPr>
                <w:rFonts w:ascii="Avenir Light" w:hAnsi="Avenir Light" w:cs="Avenir Light"/>
                <w:color w:val="000000" w:themeColor="text1"/>
                <w:sz w:val="19"/>
                <w:szCs w:val="19"/>
                <w14:textFill>
                  <w14:solidFill>
                    <w14:schemeClr w14:val="tx1">
                      <w14:alpha w14:val="50000"/>
                    </w14:schemeClr>
                  </w14:solidFill>
                </w14:textFill>
              </w:rPr>
              <w:t>Building Technology</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ermEnd w:id="1495406648"/>
          </w:p>
        </w:tc>
        <w:tc>
          <w:tcPr>
            <w:tcW w:w="354"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77777777" w:rsidR="003B33EF" w:rsidRPr="004014FC" w:rsidRDefault="003B33E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97A57">
              <w:rPr>
                <w:rFonts w:ascii="Avenir Light" w:hAnsi="Avenir Light" w:cs="Avenir Light"/>
                <w:color w:val="000000" w:themeColor="text1"/>
                <w:sz w:val="19"/>
                <w:szCs w:val="19"/>
                <w14:textFill>
                  <w14:solidFill>
                    <w14:schemeClr w14:val="tx1">
                      <w14:alpha w14:val="50000"/>
                    </w14:schemeClr>
                  </w14:solidFill>
                </w14:textFill>
              </w:rPr>
              <w:t>Network &amp; Active Sourcing</w:t>
            </w:r>
          </w:p>
        </w:tc>
        <w:tc>
          <w:tcPr>
            <w:tcW w:w="2877" w:type="dxa"/>
          </w:tcPr>
          <w:p w14:paraId="681D28A9" w14:textId="77777777"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Best Effort</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Default="003B33EF" w:rsidP="00734D5F">
      <w:pPr>
        <w:pStyle w:val="1Copy95pt"/>
        <w:tabs>
          <w:tab w:val="left" w:pos="2552"/>
        </w:tabs>
        <w:rPr>
          <w:sz w:val="6"/>
          <w:szCs w:val="8"/>
        </w:rPr>
      </w:pPr>
    </w:p>
    <w:tbl>
      <w:tblPr>
        <w:tblStyle w:val="Tabellenraster"/>
        <w:tblpPr w:leftFromText="141" w:rightFromText="141" w:vertAnchor="text" w:horzAnchor="margin" w:tblpXSpec="right" w:tblpY="86"/>
        <w:tblW w:w="760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265"/>
        <w:gridCol w:w="20"/>
        <w:gridCol w:w="2320"/>
      </w:tblGrid>
      <w:tr w:rsidR="009F2D82" w14:paraId="24ED9487" w14:textId="77777777" w:rsidTr="009F2D82">
        <w:trPr>
          <w:trHeight w:hRule="exact" w:val="113"/>
        </w:trPr>
        <w:tc>
          <w:tcPr>
            <w:tcW w:w="5265"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2320"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9F2D82">
        <w:tc>
          <w:tcPr>
            <w:tcW w:w="5265"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2340"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9F2D82">
        <w:trPr>
          <w:trHeight w:hRule="exact" w:val="64"/>
        </w:trPr>
        <w:tc>
          <w:tcPr>
            <w:tcW w:w="5265"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2340"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9F2D82">
        <w:trPr>
          <w:trHeight w:hRule="exact" w:val="86"/>
        </w:trPr>
        <w:tc>
          <w:tcPr>
            <w:tcW w:w="5265"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2340"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834783" w14:paraId="0FB6DFE7" w14:textId="77777777" w:rsidTr="009F2D82">
        <w:trPr>
          <w:trHeight w:val="964"/>
        </w:trPr>
        <w:tc>
          <w:tcPr>
            <w:tcW w:w="5265" w:type="dxa"/>
            <w:tcBorders>
              <w:top w:val="nil"/>
              <w:left w:val="nil"/>
              <w:bottom w:val="nil"/>
              <w:right w:val="nil"/>
            </w:tcBorders>
            <w:vAlign w:val="center"/>
          </w:tcPr>
          <w:p w14:paraId="3DCA908E" w14:textId="77777777" w:rsidR="009F2D82" w:rsidRPr="003B33EF" w:rsidRDefault="009F2D82" w:rsidP="00E04829">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JAHRESSALÄR</w:t>
            </w:r>
          </w:p>
          <w:p w14:paraId="1F185B79" w14:textId="77777777" w:rsidR="009F2D82" w:rsidRPr="003B33EF" w:rsidRDefault="009F2D82" w:rsidP="00E04829">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LOHNBESTANDTEILE</w:t>
            </w:r>
          </w:p>
          <w:p w14:paraId="0479FA2A" w14:textId="77777777" w:rsidR="009F2D82" w:rsidRPr="003B33EF" w:rsidRDefault="009F2D82" w:rsidP="00E04829">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LOHNBESTANDTEILE TOTAL COMPENSATION</w:t>
            </w:r>
          </w:p>
          <w:p w14:paraId="567EE27E" w14:textId="77777777" w:rsidR="009F2D82" w:rsidRPr="003B33EF" w:rsidRDefault="009F2D82" w:rsidP="00E04829">
            <w:pPr>
              <w:pStyle w:val="EinfAbs"/>
              <w:spacing w:line="240" w:lineRule="auto"/>
              <w:rPr>
                <w:rFonts w:ascii="Avenir Light" w:eastAsia="Roboto Lt" w:hAnsi="Avenir Light" w:cs="Martel Sans Light"/>
                <w:caps/>
                <w:color w:val="000000" w:themeColor="text1"/>
                <w:spacing w:val="10"/>
                <w:sz w:val="16"/>
                <w:szCs w:val="16"/>
                <w:lang w:val="de-CH"/>
              </w:rPr>
            </w:pPr>
            <w:r w:rsidRPr="003B33EF">
              <w:rPr>
                <w:rFonts w:ascii="Avenir Light" w:eastAsia="Roboto Lt" w:hAnsi="Avenir Light" w:cs="Martel Sans Light"/>
                <w:caps/>
                <w:color w:val="000000" w:themeColor="text1"/>
                <w:spacing w:val="10"/>
                <w:sz w:val="16"/>
                <w:szCs w:val="16"/>
                <w:lang w:val="de-CH"/>
              </w:rPr>
              <w:t>HONORARSATZ</w:t>
            </w:r>
          </w:p>
          <w:p w14:paraId="5CC3CF51" w14:textId="77777777" w:rsidR="009F2D82" w:rsidRPr="004F1598" w:rsidRDefault="009F2D82" w:rsidP="00E04829">
            <w:pPr>
              <w:pStyle w:val="EinfAbs"/>
              <w:spacing w:line="240" w:lineRule="auto"/>
              <w:rPr>
                <w:rFonts w:ascii="Avenir Light" w:eastAsia="Roboto Lt" w:hAnsi="Avenir Light" w:cs="Martel Sans Light"/>
                <w:caps/>
                <w:color w:val="000000" w:themeColor="text1"/>
                <w:spacing w:val="10"/>
                <w:sz w:val="16"/>
                <w:szCs w:val="16"/>
                <w:lang w:val="en-US"/>
              </w:rPr>
            </w:pPr>
            <w:r w:rsidRPr="003B33EF">
              <w:rPr>
                <w:rFonts w:ascii="Avenir Light" w:eastAsia="Roboto Lt" w:hAnsi="Avenir Light" w:cs="Martel Sans Light"/>
                <w:caps/>
                <w:color w:val="000000" w:themeColor="text1"/>
                <w:spacing w:val="10"/>
                <w:sz w:val="16"/>
                <w:szCs w:val="16"/>
                <w:lang w:val="en-US"/>
              </w:rPr>
              <w:t>HONORAR</w:t>
            </w:r>
          </w:p>
        </w:tc>
        <w:tc>
          <w:tcPr>
            <w:tcW w:w="2340" w:type="dxa"/>
            <w:gridSpan w:val="2"/>
            <w:tcBorders>
              <w:top w:val="nil"/>
              <w:left w:val="nil"/>
              <w:bottom w:val="nil"/>
              <w:right w:val="nil"/>
            </w:tcBorders>
          </w:tcPr>
          <w:p w14:paraId="5EF54492" w14:textId="1ACCCD52" w:rsidR="009F2D82" w:rsidRPr="00E04829" w:rsidRDefault="00E04829" w:rsidP="00E04829">
            <w:pPr>
              <w:pStyle w:val="EinfAbs"/>
              <w:spacing w:line="240" w:lineRule="auto"/>
              <w:jc w:val="right"/>
              <w:rPr>
                <w:rFonts w:ascii="Avenir Light" w:eastAsia="Roboto Lt" w:hAnsi="Avenir Light" w:cs="Martel Sans Light"/>
                <w:caps/>
                <w:color w:val="000000" w:themeColor="text1"/>
                <w:spacing w:val="10"/>
                <w:sz w:val="16"/>
                <w:szCs w:val="16"/>
                <w:lang w:val="de-CH"/>
              </w:rPr>
            </w:pPr>
            <w:r w:rsidRPr="00E04829">
              <w:rPr>
                <w:rFonts w:ascii="Avenir Light" w:eastAsia="Roboto Lt" w:hAnsi="Avenir Light" w:cs="Martel Sans Light"/>
                <w:caps/>
                <w:color w:val="000000" w:themeColor="text1"/>
                <w:spacing w:val="10"/>
                <w:sz w:val="16"/>
                <w:szCs w:val="16"/>
                <w:lang w:val="de-CH"/>
              </w:rPr>
              <w:t>Blind Copy</w:t>
            </w:r>
          </w:p>
          <w:p w14:paraId="02546F55" w14:textId="4B1F06ED" w:rsidR="009F2D82" w:rsidRPr="00E04829" w:rsidRDefault="00E04829" w:rsidP="00E04829">
            <w:pPr>
              <w:pStyle w:val="EinfAbs"/>
              <w:spacing w:line="240" w:lineRule="auto"/>
              <w:jc w:val="right"/>
              <w:rPr>
                <w:rFonts w:ascii="Avenir Light" w:eastAsia="Roboto Lt" w:hAnsi="Avenir Light" w:cs="Martel Sans Light"/>
                <w:caps/>
                <w:color w:val="000000" w:themeColor="text1"/>
                <w:spacing w:val="10"/>
                <w:sz w:val="16"/>
                <w:szCs w:val="16"/>
                <w:lang w:val="de-CH"/>
              </w:rPr>
            </w:pPr>
            <w:r w:rsidRPr="00E04829">
              <w:rPr>
                <w:rFonts w:ascii="Avenir Light" w:eastAsia="Roboto Lt" w:hAnsi="Avenir Light" w:cs="Martel Sans Light"/>
                <w:caps/>
                <w:color w:val="000000" w:themeColor="text1"/>
                <w:spacing w:val="10"/>
                <w:sz w:val="16"/>
                <w:szCs w:val="16"/>
                <w:lang w:val="de-CH"/>
              </w:rPr>
              <w:t>BLind copy</w:t>
            </w:r>
          </w:p>
          <w:p w14:paraId="7C3FBEA1" w14:textId="1B60CEB8" w:rsidR="009F2D82" w:rsidRPr="00E04829" w:rsidRDefault="00E04829" w:rsidP="00E04829">
            <w:pPr>
              <w:pStyle w:val="EinfAbs"/>
              <w:spacing w:line="240" w:lineRule="auto"/>
              <w:jc w:val="right"/>
              <w:rPr>
                <w:rFonts w:ascii="Avenir Light" w:eastAsia="Roboto Lt" w:hAnsi="Avenir Light" w:cs="Martel Sans Light"/>
                <w:caps/>
                <w:color w:val="000000" w:themeColor="text1"/>
                <w:spacing w:val="10"/>
                <w:sz w:val="16"/>
                <w:szCs w:val="16"/>
                <w:lang w:val="de-CH"/>
              </w:rPr>
            </w:pPr>
            <w:r w:rsidRPr="00E04829">
              <w:rPr>
                <w:rFonts w:ascii="Avenir Light" w:eastAsia="Roboto Lt" w:hAnsi="Avenir Light" w:cs="Martel Sans Light"/>
                <w:caps/>
                <w:color w:val="000000" w:themeColor="text1"/>
                <w:spacing w:val="10"/>
                <w:sz w:val="16"/>
                <w:szCs w:val="16"/>
                <w:lang w:val="de-CH"/>
              </w:rPr>
              <w:t>Blind copy</w:t>
            </w:r>
          </w:p>
          <w:p w14:paraId="348133E2" w14:textId="15715D2D" w:rsidR="009F2D82" w:rsidRPr="00E04829" w:rsidRDefault="00E04829" w:rsidP="00E04829">
            <w:pPr>
              <w:pStyle w:val="EinfAbs"/>
              <w:spacing w:line="240" w:lineRule="auto"/>
              <w:jc w:val="right"/>
              <w:rPr>
                <w:rFonts w:ascii="Avenir Light" w:eastAsia="Roboto Lt" w:hAnsi="Avenir Light" w:cs="Martel Sans Light"/>
                <w:caps/>
                <w:color w:val="000000" w:themeColor="text1"/>
                <w:spacing w:val="10"/>
                <w:sz w:val="16"/>
                <w:szCs w:val="16"/>
                <w:lang w:val="de-CH"/>
              </w:rPr>
            </w:pPr>
            <w:r w:rsidRPr="00E04829">
              <w:rPr>
                <w:rFonts w:ascii="Avenir Light" w:eastAsia="Roboto Lt" w:hAnsi="Avenir Light" w:cs="Martel Sans Light"/>
                <w:caps/>
                <w:color w:val="000000" w:themeColor="text1"/>
                <w:spacing w:val="10"/>
                <w:sz w:val="16"/>
                <w:szCs w:val="16"/>
                <w:lang w:val="de-CH"/>
              </w:rPr>
              <w:t>Blind Copy</w:t>
            </w:r>
          </w:p>
          <w:p w14:paraId="5BB02636" w14:textId="21CB405D" w:rsidR="009F2D82" w:rsidRPr="00834783" w:rsidRDefault="009F2D82" w:rsidP="00E04829">
            <w:pPr>
              <w:pStyle w:val="EinfAbs"/>
              <w:spacing w:line="240" w:lineRule="auto"/>
              <w:jc w:val="right"/>
              <w:rPr>
                <w:caps/>
                <w:spacing w:val="10"/>
                <w:sz w:val="16"/>
                <w:szCs w:val="16"/>
              </w:rPr>
            </w:pPr>
            <w:permStart w:id="1379430289" w:edGrp="everyone"/>
            <w:r w:rsidRPr="00E04829">
              <w:rPr>
                <w:rFonts w:ascii="Avenir Light" w:eastAsia="Roboto Lt" w:hAnsi="Avenir Light" w:cs="Martel Sans Light"/>
                <w:caps/>
                <w:color w:val="000000" w:themeColor="text1"/>
                <w:spacing w:val="10"/>
                <w:sz w:val="16"/>
                <w:szCs w:val="16"/>
                <w:lang w:val="de-CH"/>
              </w:rPr>
              <w:t>2</w:t>
            </w:r>
            <w:r w:rsidR="007F34D6">
              <w:rPr>
                <w:rFonts w:ascii="Avenir Light" w:eastAsia="Roboto Lt" w:hAnsi="Avenir Light" w:cs="Martel Sans Light"/>
                <w:caps/>
                <w:color w:val="000000" w:themeColor="text1"/>
                <w:spacing w:val="10"/>
                <w:sz w:val="16"/>
                <w:szCs w:val="16"/>
                <w:lang w:val="de-CH"/>
              </w:rPr>
              <w:t>2</w:t>
            </w:r>
            <w:r w:rsidRPr="00E04829">
              <w:rPr>
                <w:rFonts w:ascii="Avenir Light" w:eastAsia="Roboto Lt" w:hAnsi="Avenir Light" w:cs="Martel Sans Light"/>
                <w:caps/>
                <w:color w:val="000000" w:themeColor="text1"/>
                <w:spacing w:val="10"/>
                <w:sz w:val="16"/>
                <w:szCs w:val="16"/>
                <w:lang w:val="de-CH"/>
              </w:rPr>
              <w:t>'</w:t>
            </w:r>
            <w:r w:rsidR="007F34D6">
              <w:rPr>
                <w:rFonts w:ascii="Avenir Light" w:eastAsia="Roboto Lt" w:hAnsi="Avenir Light" w:cs="Martel Sans Light"/>
                <w:caps/>
                <w:color w:val="000000" w:themeColor="text1"/>
                <w:spacing w:val="10"/>
                <w:sz w:val="16"/>
                <w:szCs w:val="16"/>
                <w:lang w:val="de-CH"/>
              </w:rPr>
              <w:t>425</w:t>
            </w:r>
            <w:r w:rsidRPr="00E04829">
              <w:rPr>
                <w:rFonts w:ascii="Avenir Light" w:eastAsia="Roboto Lt" w:hAnsi="Avenir Light" w:cs="Martel Sans Light"/>
                <w:caps/>
                <w:color w:val="000000" w:themeColor="text1"/>
                <w:spacing w:val="10"/>
                <w:sz w:val="16"/>
                <w:szCs w:val="16"/>
                <w:lang w:val="de-CH"/>
              </w:rPr>
              <w:t>.00</w:t>
            </w:r>
            <w:permEnd w:id="1379430289"/>
          </w:p>
        </w:tc>
      </w:tr>
      <w:tr w:rsidR="009F2D82" w:rsidRPr="00834783" w14:paraId="47D508D5" w14:textId="77777777" w:rsidTr="009F2D82">
        <w:trPr>
          <w:trHeight w:hRule="exact" w:val="85"/>
        </w:trPr>
        <w:tc>
          <w:tcPr>
            <w:tcW w:w="5265" w:type="dxa"/>
            <w:tcBorders>
              <w:top w:val="nil"/>
              <w:left w:val="nil"/>
              <w:bottom w:val="single" w:sz="4" w:space="0" w:color="BFBFBF" w:themeColor="background1" w:themeShade="BF"/>
              <w:right w:val="nil"/>
            </w:tcBorders>
            <w:vAlign w:val="center"/>
          </w:tcPr>
          <w:p w14:paraId="75B8652D" w14:textId="77777777" w:rsidR="009F2D82" w:rsidRPr="00834783" w:rsidRDefault="009F2D82" w:rsidP="009F2D82">
            <w:pPr>
              <w:pStyle w:val="1Copy95pt"/>
              <w:tabs>
                <w:tab w:val="left" w:pos="2552"/>
              </w:tabs>
              <w:rPr>
                <w:caps/>
                <w:spacing w:val="10"/>
                <w:sz w:val="16"/>
                <w:szCs w:val="16"/>
              </w:rPr>
            </w:pPr>
          </w:p>
        </w:tc>
        <w:tc>
          <w:tcPr>
            <w:tcW w:w="2340" w:type="dxa"/>
            <w:gridSpan w:val="2"/>
            <w:tcBorders>
              <w:top w:val="nil"/>
              <w:left w:val="nil"/>
              <w:bottom w:val="single" w:sz="4" w:space="0" w:color="BFBFBF" w:themeColor="background1" w:themeShade="BF"/>
              <w:right w:val="nil"/>
            </w:tcBorders>
            <w:vAlign w:val="center"/>
          </w:tcPr>
          <w:p w14:paraId="3E0E5B65" w14:textId="77777777" w:rsidR="009F2D82" w:rsidRPr="00834783" w:rsidRDefault="009F2D82" w:rsidP="009F2D82">
            <w:pPr>
              <w:pStyle w:val="1Copy95pt"/>
              <w:tabs>
                <w:tab w:val="left" w:pos="2552"/>
              </w:tabs>
              <w:jc w:val="right"/>
              <w:rPr>
                <w:caps/>
                <w:spacing w:val="10"/>
                <w:sz w:val="16"/>
                <w:szCs w:val="16"/>
              </w:rPr>
            </w:pPr>
          </w:p>
        </w:tc>
      </w:tr>
      <w:tr w:rsidR="009F2D82" w:rsidRPr="00834783" w14:paraId="18B56DF6" w14:textId="77777777" w:rsidTr="009F2D82">
        <w:trPr>
          <w:trHeight w:hRule="exact" w:val="85"/>
        </w:trPr>
        <w:tc>
          <w:tcPr>
            <w:tcW w:w="5265" w:type="dxa"/>
            <w:tcBorders>
              <w:top w:val="single" w:sz="4" w:space="0" w:color="BFBFBF" w:themeColor="background1" w:themeShade="BF"/>
              <w:left w:val="nil"/>
              <w:bottom w:val="nil"/>
              <w:right w:val="nil"/>
            </w:tcBorders>
            <w:vAlign w:val="center"/>
          </w:tcPr>
          <w:p w14:paraId="52C0B6BC" w14:textId="77777777" w:rsidR="009F2D82" w:rsidRPr="00834783" w:rsidRDefault="009F2D82" w:rsidP="009F2D82">
            <w:pPr>
              <w:pStyle w:val="1Copy95pt"/>
              <w:tabs>
                <w:tab w:val="left" w:pos="2552"/>
              </w:tabs>
              <w:rPr>
                <w:caps/>
                <w:spacing w:val="10"/>
                <w:sz w:val="16"/>
                <w:szCs w:val="16"/>
              </w:rPr>
            </w:pPr>
          </w:p>
        </w:tc>
        <w:tc>
          <w:tcPr>
            <w:tcW w:w="2340" w:type="dxa"/>
            <w:gridSpan w:val="2"/>
            <w:tcBorders>
              <w:top w:val="single" w:sz="4" w:space="0" w:color="BFBFBF" w:themeColor="background1" w:themeShade="BF"/>
              <w:left w:val="nil"/>
              <w:bottom w:val="nil"/>
              <w:right w:val="nil"/>
            </w:tcBorders>
            <w:vAlign w:val="center"/>
          </w:tcPr>
          <w:p w14:paraId="462F1E97" w14:textId="77777777" w:rsidR="009F2D82" w:rsidRPr="00CF1162" w:rsidRDefault="009F2D82" w:rsidP="009F2D82">
            <w:pPr>
              <w:pStyle w:val="1Copy95pt"/>
              <w:tabs>
                <w:tab w:val="left" w:pos="2552"/>
              </w:tabs>
              <w:jc w:val="right"/>
              <w:rPr>
                <w:caps/>
                <w:spacing w:val="10"/>
                <w:sz w:val="16"/>
                <w:szCs w:val="16"/>
              </w:rPr>
            </w:pPr>
          </w:p>
        </w:tc>
      </w:tr>
      <w:tr w:rsidR="009F2D82" w:rsidRPr="00834783" w14:paraId="57BCA2F8" w14:textId="77777777" w:rsidTr="009F2D82">
        <w:trPr>
          <w:trHeight w:hRule="exact" w:val="465"/>
        </w:trPr>
        <w:tc>
          <w:tcPr>
            <w:tcW w:w="5265"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2340" w:type="dxa"/>
            <w:gridSpan w:val="2"/>
            <w:tcBorders>
              <w:top w:val="nil"/>
              <w:left w:val="nil"/>
              <w:bottom w:val="single" w:sz="4" w:space="0" w:color="BFBFBF" w:themeColor="background1" w:themeShade="BF"/>
              <w:right w:val="nil"/>
            </w:tcBorders>
            <w:vAlign w:val="center"/>
          </w:tcPr>
          <w:p w14:paraId="021E1948" w14:textId="2FC722D7" w:rsidR="009F2D82" w:rsidRPr="00834783" w:rsidRDefault="004E264A" w:rsidP="009F2D82">
            <w:pPr>
              <w:pStyle w:val="1Copy95pt"/>
              <w:tabs>
                <w:tab w:val="left" w:pos="2552"/>
              </w:tabs>
              <w:jc w:val="right"/>
              <w:rPr>
                <w:b/>
                <w:bCs/>
                <w:caps/>
                <w:spacing w:val="10"/>
              </w:rPr>
            </w:pPr>
            <w:permStart w:id="1619675936" w:edGrp="everyone"/>
            <w:r>
              <w:rPr>
                <w:b/>
                <w:bCs/>
                <w:caps/>
                <w:spacing w:val="10"/>
                <w:sz w:val="16"/>
                <w:szCs w:val="16"/>
              </w:rPr>
              <w:t>22</w:t>
            </w:r>
            <w:r w:rsidR="009F2D82" w:rsidRPr="00834783">
              <w:rPr>
                <w:b/>
                <w:bCs/>
                <w:caps/>
                <w:spacing w:val="10"/>
                <w:sz w:val="16"/>
                <w:szCs w:val="16"/>
              </w:rPr>
              <w:t>’</w:t>
            </w:r>
            <w:r>
              <w:rPr>
                <w:b/>
                <w:bCs/>
                <w:caps/>
                <w:spacing w:val="10"/>
                <w:sz w:val="16"/>
                <w:szCs w:val="16"/>
              </w:rPr>
              <w:t>425</w:t>
            </w:r>
            <w:r w:rsidR="009F2D82" w:rsidRPr="00834783">
              <w:rPr>
                <w:b/>
                <w:bCs/>
                <w:caps/>
                <w:spacing w:val="10"/>
                <w:sz w:val="16"/>
                <w:szCs w:val="16"/>
              </w:rPr>
              <w:t>.00</w:t>
            </w:r>
            <w:permEnd w:id="1619675936"/>
          </w:p>
        </w:tc>
      </w:tr>
      <w:tr w:rsidR="009F2D82" w:rsidRPr="00834783" w14:paraId="597900CE" w14:textId="77777777" w:rsidTr="009F2D82">
        <w:trPr>
          <w:trHeight w:hRule="exact" w:val="85"/>
        </w:trPr>
        <w:tc>
          <w:tcPr>
            <w:tcW w:w="5265"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2340"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C83E04" w:rsidRPr="00834783" w14:paraId="532A14EA" w14:textId="77777777" w:rsidTr="00C83E04">
        <w:trPr>
          <w:trHeight w:hRule="exact" w:val="439"/>
        </w:trPr>
        <w:tc>
          <w:tcPr>
            <w:tcW w:w="5265" w:type="dxa"/>
            <w:tcBorders>
              <w:top w:val="single" w:sz="4" w:space="0" w:color="BFBFBF" w:themeColor="background1" w:themeShade="BF"/>
              <w:left w:val="nil"/>
              <w:bottom w:val="nil"/>
              <w:right w:val="nil"/>
            </w:tcBorders>
            <w:vAlign w:val="center"/>
          </w:tcPr>
          <w:p w14:paraId="60CB7ABC" w14:textId="25AA724D" w:rsidR="00C83E04" w:rsidRPr="00C83E04" w:rsidRDefault="00C83E04" w:rsidP="009F2D82">
            <w:pPr>
              <w:pStyle w:val="1Copy95pt"/>
              <w:tabs>
                <w:tab w:val="left" w:pos="2552"/>
              </w:tabs>
              <w:rPr>
                <w:caps/>
                <w:spacing w:val="10"/>
                <w:sz w:val="16"/>
                <w:szCs w:val="16"/>
              </w:rPr>
            </w:pPr>
            <w:permStart w:id="759568913" w:edGrp="everyone"/>
            <w:r w:rsidRPr="00C83E04">
              <w:rPr>
                <w:caps/>
                <w:spacing w:val="10"/>
                <w:sz w:val="16"/>
                <w:szCs w:val="16"/>
              </w:rPr>
              <w:t>Rabatt (</w:t>
            </w:r>
            <w:r w:rsidR="00937CD8">
              <w:rPr>
                <w:caps/>
                <w:spacing w:val="10"/>
                <w:sz w:val="16"/>
                <w:szCs w:val="16"/>
              </w:rPr>
              <w:t>1.9</w:t>
            </w:r>
            <w:r w:rsidRPr="00C83E04">
              <w:rPr>
                <w:caps/>
                <w:spacing w:val="10"/>
                <w:sz w:val="16"/>
                <w:szCs w:val="16"/>
              </w:rPr>
              <w:t>%)</w:t>
            </w:r>
            <w:permEnd w:id="759568913"/>
          </w:p>
        </w:tc>
        <w:tc>
          <w:tcPr>
            <w:tcW w:w="2340" w:type="dxa"/>
            <w:gridSpan w:val="2"/>
            <w:tcBorders>
              <w:top w:val="single" w:sz="4" w:space="0" w:color="BFBFBF" w:themeColor="background1" w:themeShade="BF"/>
              <w:left w:val="nil"/>
              <w:bottom w:val="nil"/>
              <w:right w:val="nil"/>
            </w:tcBorders>
            <w:vAlign w:val="center"/>
          </w:tcPr>
          <w:p w14:paraId="30F19B0F" w14:textId="77777777" w:rsidR="00937CD8" w:rsidRDefault="00937CD8" w:rsidP="009F2D82">
            <w:pPr>
              <w:pStyle w:val="1Copy95pt"/>
              <w:tabs>
                <w:tab w:val="left" w:pos="2552"/>
              </w:tabs>
              <w:jc w:val="right"/>
              <w:rPr>
                <w:caps/>
                <w:spacing w:val="10"/>
                <w:sz w:val="16"/>
                <w:szCs w:val="16"/>
              </w:rPr>
            </w:pPr>
            <w:permStart w:id="341474159" w:edGrp="everyone"/>
            <w:r>
              <w:rPr>
                <w:caps/>
                <w:spacing w:val="10"/>
                <w:sz w:val="16"/>
                <w:szCs w:val="16"/>
              </w:rPr>
              <w:t>425</w:t>
            </w:r>
          </w:p>
          <w:p w14:paraId="793075F4" w14:textId="5C4A7EDC" w:rsidR="00C83E04" w:rsidRPr="00C83E04" w:rsidRDefault="00C83E04" w:rsidP="009F2D82">
            <w:pPr>
              <w:pStyle w:val="1Copy95pt"/>
              <w:tabs>
                <w:tab w:val="left" w:pos="2552"/>
              </w:tabs>
              <w:jc w:val="right"/>
              <w:rPr>
                <w:caps/>
                <w:spacing w:val="10"/>
                <w:sz w:val="16"/>
                <w:szCs w:val="16"/>
              </w:rPr>
            </w:pPr>
            <w:r w:rsidRPr="00C83E04">
              <w:rPr>
                <w:caps/>
                <w:spacing w:val="10"/>
                <w:sz w:val="16"/>
                <w:szCs w:val="16"/>
              </w:rPr>
              <w:t>.00</w:t>
            </w:r>
            <w:permEnd w:id="341474159"/>
          </w:p>
        </w:tc>
      </w:tr>
      <w:tr w:rsidR="009F2D82" w:rsidRPr="00E13127" w14:paraId="6571B428" w14:textId="77777777" w:rsidTr="009F2D82">
        <w:trPr>
          <w:trHeight w:val="481"/>
        </w:trPr>
        <w:tc>
          <w:tcPr>
            <w:tcW w:w="5265"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2340"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9F2D82">
        <w:trPr>
          <w:trHeight w:hRule="exact" w:val="85"/>
        </w:trPr>
        <w:tc>
          <w:tcPr>
            <w:tcW w:w="5265"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2340"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9F2D82">
        <w:trPr>
          <w:trHeight w:val="465"/>
        </w:trPr>
        <w:tc>
          <w:tcPr>
            <w:tcW w:w="5265"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2340" w:type="dxa"/>
            <w:gridSpan w:val="2"/>
            <w:tcBorders>
              <w:top w:val="nil"/>
              <w:left w:val="nil"/>
              <w:bottom w:val="single" w:sz="4" w:space="0" w:color="000000" w:themeColor="text1"/>
              <w:right w:val="nil"/>
            </w:tcBorders>
            <w:vAlign w:val="center"/>
          </w:tcPr>
          <w:p w14:paraId="6212A5DE" w14:textId="3FFFD1B7" w:rsidR="009F2D82" w:rsidRPr="00E13127" w:rsidRDefault="00243806" w:rsidP="009F2D82">
            <w:pPr>
              <w:pStyle w:val="1Copy95pt"/>
              <w:tabs>
                <w:tab w:val="left" w:pos="2552"/>
              </w:tabs>
              <w:jc w:val="right"/>
              <w:rPr>
                <w:b/>
                <w:bCs/>
              </w:rPr>
            </w:pPr>
            <w:permStart w:id="465327653" w:edGrp="everyone"/>
            <w:r>
              <w:rPr>
                <w:b/>
                <w:bCs/>
                <w:caps/>
                <w:spacing w:val="10"/>
                <w:sz w:val="16"/>
                <w:szCs w:val="16"/>
              </w:rPr>
              <w:t>23</w:t>
            </w:r>
            <w:r w:rsidR="009F2D82">
              <w:rPr>
                <w:b/>
                <w:bCs/>
                <w:caps/>
                <w:spacing w:val="10"/>
                <w:sz w:val="16"/>
                <w:szCs w:val="16"/>
              </w:rPr>
              <w:t>’</w:t>
            </w:r>
            <w:r>
              <w:rPr>
                <w:b/>
                <w:bCs/>
                <w:caps/>
                <w:spacing w:val="10"/>
                <w:sz w:val="16"/>
                <w:szCs w:val="16"/>
              </w:rPr>
              <w:t>782</w:t>
            </w:r>
            <w:r w:rsidR="009F2D82"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82E6797">
                <wp:simplePos x="0" y="0"/>
                <wp:positionH relativeFrom="margin">
                  <wp:posOffset>687070</wp:posOffset>
                </wp:positionH>
                <wp:positionV relativeFrom="page">
                  <wp:posOffset>7308850</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54.1pt;margin-top:575.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583996F8" w14:textId="7F9C2206" w:rsidR="00C17FC8" w:rsidRPr="00734D5F" w:rsidRDefault="00C17FC8" w:rsidP="00734D5F">
      <w:pPr>
        <w:rPr>
          <w:rFonts w:cs="Avenir Light"/>
          <w:sz w:val="16"/>
          <w:szCs w:val="22"/>
        </w:rPr>
      </w:pPr>
      <w:r>
        <w:rPr>
          <w:rFonts w:cs="Avenir Light"/>
          <w:sz w:val="19"/>
        </w:rPr>
        <w:t xml:space="preserve">     </w:t>
      </w:r>
    </w:p>
    <w:p w14:paraId="30C7E98A" w14:textId="77777777" w:rsidR="009F2D82" w:rsidRDefault="00C17FC8" w:rsidP="00104B05">
      <w:pPr>
        <w:ind w:left="2700"/>
        <w:rPr>
          <w:rFonts w:ascii="Avenir Light" w:hAnsi="Avenir Light" w:cs="Avenir Light"/>
          <w:sz w:val="19"/>
        </w:rPr>
      </w:pPr>
      <w:r>
        <w:rPr>
          <w:rFonts w:ascii="Avenir Light" w:hAnsi="Avenir Light" w:cs="Avenir Light"/>
          <w:sz w:val="19"/>
        </w:rPr>
        <w:t xml:space="preserve">    </w:t>
      </w:r>
    </w:p>
    <w:p w14:paraId="2857414F" w14:textId="77777777" w:rsidR="009F2D82" w:rsidRDefault="009F2D82" w:rsidP="00104B05">
      <w:pPr>
        <w:ind w:left="2700"/>
        <w:rPr>
          <w:rFonts w:ascii="Avenir Light" w:hAnsi="Avenir Light" w:cs="Avenir Light"/>
          <w:sz w:val="19"/>
        </w:rPr>
      </w:pPr>
    </w:p>
    <w:p w14:paraId="2F297BB3" w14:textId="77777777" w:rsidR="009F2D82" w:rsidRDefault="009F2D82" w:rsidP="00104B05">
      <w:pPr>
        <w:ind w:left="2700"/>
        <w:rPr>
          <w:rFonts w:ascii="Avenir Light" w:hAnsi="Avenir Light" w:cs="Avenir Light"/>
          <w:sz w:val="19"/>
        </w:rPr>
      </w:pPr>
    </w:p>
    <w:p w14:paraId="457DC7FB" w14:textId="77777777" w:rsidR="009F2D82" w:rsidRDefault="009F2D82" w:rsidP="00104B05">
      <w:pPr>
        <w:ind w:left="2700"/>
        <w:rPr>
          <w:rFonts w:ascii="Avenir Light" w:hAnsi="Avenir Light" w:cs="Avenir Light"/>
          <w:sz w:val="19"/>
        </w:rPr>
      </w:pPr>
    </w:p>
    <w:p w14:paraId="5D718098" w14:textId="77777777" w:rsidR="009F2D82" w:rsidRDefault="009F2D82" w:rsidP="00104B05">
      <w:pPr>
        <w:ind w:left="2700"/>
        <w:rPr>
          <w:rFonts w:ascii="Avenir Light" w:hAnsi="Avenir Light" w:cs="Avenir Light"/>
          <w:sz w:val="19"/>
        </w:rPr>
      </w:pPr>
    </w:p>
    <w:p w14:paraId="6BDCFE99" w14:textId="77777777" w:rsidR="009F2D82" w:rsidRDefault="009F2D82" w:rsidP="00104B05">
      <w:pPr>
        <w:ind w:left="2700"/>
        <w:rPr>
          <w:rFonts w:ascii="Avenir Light" w:hAnsi="Avenir Light" w:cs="Avenir Light"/>
          <w:sz w:val="19"/>
        </w:rPr>
      </w:pPr>
    </w:p>
    <w:p w14:paraId="26FF314D" w14:textId="77777777" w:rsidR="009F2D82" w:rsidRDefault="009F2D82" w:rsidP="00104B05">
      <w:pPr>
        <w:ind w:left="2700"/>
        <w:rPr>
          <w:rFonts w:ascii="Avenir Light" w:hAnsi="Avenir Light" w:cs="Avenir Light"/>
          <w:sz w:val="19"/>
        </w:rPr>
      </w:pPr>
    </w:p>
    <w:p w14:paraId="251C5A8F" w14:textId="77777777" w:rsidR="009F2D82" w:rsidRDefault="009F2D82" w:rsidP="00104B05">
      <w:pPr>
        <w:ind w:left="2700"/>
        <w:rPr>
          <w:rFonts w:ascii="Avenir Light" w:hAnsi="Avenir Light" w:cs="Avenir Light"/>
          <w:sz w:val="19"/>
        </w:rPr>
      </w:pPr>
    </w:p>
    <w:p w14:paraId="3F6B6AC7" w14:textId="77777777" w:rsidR="009F2D82" w:rsidRDefault="009F2D82" w:rsidP="00104B05">
      <w:pPr>
        <w:ind w:left="2700"/>
        <w:rPr>
          <w:rFonts w:ascii="Avenir Light" w:hAnsi="Avenir Light" w:cs="Avenir Light"/>
          <w:sz w:val="19"/>
        </w:rPr>
      </w:pPr>
    </w:p>
    <w:p w14:paraId="7E33FA33" w14:textId="77777777" w:rsidR="009F2D82" w:rsidRDefault="009F2D82" w:rsidP="00104B05">
      <w:pPr>
        <w:ind w:left="2700"/>
        <w:rPr>
          <w:rFonts w:ascii="Avenir Light" w:hAnsi="Avenir Light" w:cs="Avenir Light"/>
          <w:sz w:val="19"/>
        </w:rPr>
      </w:pPr>
    </w:p>
    <w:p w14:paraId="7F44CB89" w14:textId="77777777" w:rsidR="009F2D82" w:rsidRDefault="009F2D82" w:rsidP="00104B05">
      <w:pPr>
        <w:ind w:left="2700"/>
        <w:rPr>
          <w:rFonts w:ascii="Avenir Light" w:hAnsi="Avenir Light" w:cs="Avenir Light"/>
          <w:sz w:val="19"/>
        </w:rPr>
      </w:pPr>
    </w:p>
    <w:tbl>
      <w:tblPr>
        <w:tblStyle w:val="Tabellenraster"/>
        <w:tblpPr w:leftFromText="141" w:rightFromText="141" w:vertAnchor="page" w:horzAnchor="margin" w:tblpY="107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tblGrid>
      <w:tr w:rsidR="00E04829" w:rsidRPr="00E04829" w14:paraId="34AEF3D3" w14:textId="77777777" w:rsidTr="00E04829">
        <w:tc>
          <w:tcPr>
            <w:tcW w:w="2340" w:type="dxa"/>
          </w:tcPr>
          <w:p w14:paraId="184BF2D1" w14:textId="77777777" w:rsidR="00E04829" w:rsidRPr="007C1CC1" w:rsidRDefault="00E04829" w:rsidP="00E04829">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E04829" w:rsidRPr="00E04829" w14:paraId="6500F74B" w14:textId="77777777" w:rsidTr="00E04829">
        <w:trPr>
          <w:trHeight w:val="325"/>
        </w:trPr>
        <w:tc>
          <w:tcPr>
            <w:tcW w:w="2340" w:type="dxa"/>
          </w:tcPr>
          <w:p w14:paraId="36CCAC76" w14:textId="2B1EDE4E" w:rsidR="00E04829" w:rsidRPr="004014FC" w:rsidRDefault="00E04829" w:rsidP="00E04829">
            <w:pPr>
              <w:spacing w:line="264" w:lineRule="auto"/>
              <w:ind w:right="-106"/>
              <w:jc w:val="right"/>
              <w:rPr>
                <w:rFonts w:ascii="Avenir Light" w:hAnsi="Avenir Light" w:cs="Avenir Black"/>
                <w:b/>
                <w:bCs/>
                <w:caps/>
                <w:color w:val="000000" w:themeColor="text1"/>
                <w:spacing w:val="40"/>
                <w:sz w:val="13"/>
                <w:szCs w:val="13"/>
              </w:rPr>
            </w:pPr>
            <w:permStart w:id="391137792" w:edGrp="everyone"/>
            <w:r>
              <w:rPr>
                <w:rFonts w:ascii="Avenir Light" w:hAnsi="Avenir Light" w:cs="Avenir Light"/>
                <w:color w:val="000000" w:themeColor="text1"/>
                <w:sz w:val="19"/>
                <w:szCs w:val="19"/>
              </w:rPr>
              <w:t xml:space="preserve">25. </w:t>
            </w:r>
            <w:r w:rsidR="00243806">
              <w:rPr>
                <w:rFonts w:ascii="Avenir Light" w:hAnsi="Avenir Light" w:cs="Avenir Light"/>
                <w:color w:val="000000" w:themeColor="text1"/>
                <w:sz w:val="19"/>
                <w:szCs w:val="19"/>
              </w:rPr>
              <w:t>März</w:t>
            </w:r>
            <w:r>
              <w:rPr>
                <w:rFonts w:ascii="Avenir Light" w:hAnsi="Avenir Light" w:cs="Avenir Light"/>
                <w:color w:val="000000" w:themeColor="text1"/>
                <w:sz w:val="19"/>
                <w:szCs w:val="19"/>
              </w:rPr>
              <w:t xml:space="preserve"> 2026</w:t>
            </w:r>
            <w:permEnd w:id="391137792"/>
          </w:p>
        </w:tc>
      </w:tr>
    </w:tbl>
    <w:p w14:paraId="5D57E49F" w14:textId="7D88FF4C" w:rsidR="00E04829" w:rsidRDefault="00E04829" w:rsidP="00E04829">
      <w:pPr>
        <w:spacing w:after="120" w:line="360" w:lineRule="auto"/>
        <w:rPr>
          <w:rFonts w:ascii="Avenir Light" w:hAnsi="Avenir Light" w:cs="Avenir Light"/>
          <w:sz w:val="19"/>
        </w:rPr>
      </w:pPr>
      <w:r>
        <w:rPr>
          <w:rFonts w:ascii="Avenir Light" w:hAnsi="Avenir Light" w:cs="Avenir Light"/>
          <w:sz w:val="19"/>
        </w:rPr>
        <w:t xml:space="preserve">     </w:t>
      </w:r>
    </w:p>
    <w:p w14:paraId="7167D7BF" w14:textId="3F7823A8" w:rsidR="00E04829" w:rsidRPr="00E04829" w:rsidRDefault="00E04829" w:rsidP="00E04829">
      <w:pPr>
        <w:spacing w:line="360" w:lineRule="auto"/>
        <w:rPr>
          <w:rFonts w:ascii="Avenir Light" w:hAnsi="Avenir Light" w:cs="Avenir Light"/>
          <w:sz w:val="6"/>
          <w:szCs w:val="10"/>
        </w:rPr>
      </w:pPr>
      <w:r>
        <w:rPr>
          <w:rFonts w:ascii="Avenir Light" w:hAnsi="Avenir Light" w:cs="Avenir Light"/>
          <w:sz w:val="19"/>
        </w:rPr>
        <w:t xml:space="preserve">          </w:t>
      </w:r>
    </w:p>
    <w:p w14:paraId="3461926B" w14:textId="05967C84" w:rsidR="00C17FC8" w:rsidRDefault="00E04829" w:rsidP="00E04829">
      <w:pPr>
        <w:spacing w:line="360" w:lineRule="auto"/>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Sie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243806">
        <w:rPr>
          <w:rFonts w:ascii="Avenir Light" w:hAnsi="Avenir Light" w:cs="Avenir Light"/>
          <w:sz w:val="19"/>
        </w:rPr>
        <w:t>24</w:t>
      </w:r>
      <w:r w:rsidR="009B0FBD">
        <w:rPr>
          <w:rFonts w:ascii="Avenir Light" w:hAnsi="Avenir Light" w:cs="Avenir Light"/>
          <w:sz w:val="19"/>
        </w:rPr>
        <w:t xml:space="preserve">. </w:t>
      </w:r>
      <w:r w:rsidR="00243806">
        <w:rPr>
          <w:rFonts w:ascii="Avenir Light" w:hAnsi="Avenir Light" w:cs="Avenir Light"/>
          <w:sz w:val="19"/>
        </w:rPr>
        <w:t>April</w:t>
      </w:r>
      <w:r w:rsidR="009B0FBD">
        <w:rPr>
          <w:rFonts w:ascii="Avenir Light" w:hAnsi="Avenir Light" w:cs="Avenir Light"/>
          <w:sz w:val="19"/>
        </w:rPr>
        <w:t xml:space="preserve"> 2026</w:t>
      </w:r>
      <w:permEnd w:id="1229524800"/>
      <w:r w:rsidR="00C17FC8" w:rsidRPr="00AE3D00">
        <w:rPr>
          <w:rFonts w:ascii="Avenir Light" w:hAnsi="Avenir Light" w:cs="Avenir Light"/>
          <w:sz w:val="19"/>
        </w:rPr>
        <w:t xml:space="preserve">. </w:t>
      </w:r>
    </w:p>
    <w:p w14:paraId="1E3AE30C" w14:textId="0EB7C38C" w:rsidR="00C17FC8" w:rsidRDefault="00313C17" w:rsidP="00C17FC8">
      <w:pPr>
        <w:rPr>
          <w:rFonts w:cs="Avenir Light"/>
          <w:sz w:val="19"/>
        </w:rPr>
      </w:pPr>
      <w:r>
        <w:rPr>
          <w:noProof/>
        </w:rPr>
        <w:drawing>
          <wp:anchor distT="0" distB="0" distL="114300" distR="114300" simplePos="0" relativeHeight="251658240" behindDoc="0" locked="0" layoutInCell="1" allowOverlap="1" wp14:anchorId="4EDAD3B6" wp14:editId="45C00D54">
            <wp:simplePos x="0" y="0"/>
            <wp:positionH relativeFrom="page">
              <wp:posOffset>7556</wp:posOffset>
            </wp:positionH>
            <wp:positionV relativeFrom="paragraph">
              <wp:posOffset>106680</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14DD73F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D2122" w14:textId="77777777" w:rsidR="000C65B3" w:rsidRDefault="000C65B3" w:rsidP="005F6397">
      <w:r>
        <w:separator/>
      </w:r>
    </w:p>
  </w:endnote>
  <w:endnote w:type="continuationSeparator" w:id="0">
    <w:p w14:paraId="56334502" w14:textId="77777777" w:rsidR="000C65B3" w:rsidRDefault="000C65B3" w:rsidP="005F6397">
      <w:r>
        <w:continuationSeparator/>
      </w:r>
    </w:p>
  </w:endnote>
  <w:endnote w:type="continuationNotice" w:id="1">
    <w:p w14:paraId="6632822C" w14:textId="77777777" w:rsidR="000C65B3" w:rsidRDefault="000C65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charset w:val="00"/>
    <w:family w:val="auto"/>
    <w:pitch w:val="variable"/>
    <w:sig w:usb0="E0000AFF" w:usb1="5000217F" w:usb2="00000021" w:usb3="00000000" w:csb0="0000019F" w:csb1="00000000"/>
  </w:font>
  <w:font w:name="Martel Sans Light">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49BB9" w14:textId="77777777" w:rsidR="000C65B3" w:rsidRDefault="000C65B3" w:rsidP="005F6397">
      <w:r>
        <w:separator/>
      </w:r>
    </w:p>
  </w:footnote>
  <w:footnote w:type="continuationSeparator" w:id="0">
    <w:p w14:paraId="4ABEAB9E" w14:textId="77777777" w:rsidR="000C65B3" w:rsidRDefault="000C65B3" w:rsidP="005F6397">
      <w:r>
        <w:continuationSeparator/>
      </w:r>
    </w:p>
  </w:footnote>
  <w:footnote w:type="continuationNotice" w:id="1">
    <w:p w14:paraId="6A7B194C" w14:textId="77777777" w:rsidR="000C65B3" w:rsidRDefault="000C65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402F7FBD"/>
    <w:multiLevelType w:val="hybridMultilevel"/>
    <w:tmpl w:val="AAA88DD8"/>
    <w:lvl w:ilvl="0" w:tplc="87BE0622">
      <w:start w:val="1"/>
      <w:numFmt w:val="decimalZero"/>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A78137A"/>
    <w:multiLevelType w:val="hybridMultilevel"/>
    <w:tmpl w:val="734A4462"/>
    <w:lvl w:ilvl="0" w:tplc="A6C6A3A4">
      <w:start w:val="1"/>
      <w:numFmt w:val="decimalZero"/>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1700EF9"/>
    <w:multiLevelType w:val="hybridMultilevel"/>
    <w:tmpl w:val="D7AEA644"/>
    <w:lvl w:ilvl="0" w:tplc="C9240D6A">
      <w:start w:val="1"/>
      <w:numFmt w:val="decimalZero"/>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11"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4"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12"/>
  </w:num>
  <w:num w:numId="2" w16cid:durableId="2060743211">
    <w:abstractNumId w:val="3"/>
  </w:num>
  <w:num w:numId="3" w16cid:durableId="545029989">
    <w:abstractNumId w:val="2"/>
  </w:num>
  <w:num w:numId="4" w16cid:durableId="1296570042">
    <w:abstractNumId w:val="0"/>
  </w:num>
  <w:num w:numId="5" w16cid:durableId="242491866">
    <w:abstractNumId w:val="13"/>
  </w:num>
  <w:num w:numId="6" w16cid:durableId="564536505">
    <w:abstractNumId w:val="4"/>
  </w:num>
  <w:num w:numId="7" w16cid:durableId="643972215">
    <w:abstractNumId w:val="6"/>
  </w:num>
  <w:num w:numId="8" w16cid:durableId="700087069">
    <w:abstractNumId w:val="11"/>
  </w:num>
  <w:num w:numId="9" w16cid:durableId="1402486520">
    <w:abstractNumId w:val="6"/>
  </w:num>
  <w:num w:numId="10" w16cid:durableId="1442190474">
    <w:abstractNumId w:val="6"/>
  </w:num>
  <w:num w:numId="11" w16cid:durableId="1141536049">
    <w:abstractNumId w:val="6"/>
  </w:num>
  <w:num w:numId="12" w16cid:durableId="1981306569">
    <w:abstractNumId w:val="10"/>
  </w:num>
  <w:num w:numId="13" w16cid:durableId="1691565346">
    <w:abstractNumId w:val="6"/>
  </w:num>
  <w:num w:numId="14" w16cid:durableId="352195268">
    <w:abstractNumId w:val="6"/>
  </w:num>
  <w:num w:numId="15" w16cid:durableId="1279029410">
    <w:abstractNumId w:val="14"/>
  </w:num>
  <w:num w:numId="16" w16cid:durableId="1117791448">
    <w:abstractNumId w:val="1"/>
  </w:num>
  <w:num w:numId="17" w16cid:durableId="1854689257">
    <w:abstractNumId w:val="5"/>
  </w:num>
  <w:num w:numId="18" w16cid:durableId="1717773413">
    <w:abstractNumId w:val="15"/>
  </w:num>
  <w:num w:numId="19" w16cid:durableId="1323119628">
    <w:abstractNumId w:val="16"/>
  </w:num>
  <w:num w:numId="20" w16cid:durableId="1387148149">
    <w:abstractNumId w:val="7"/>
  </w:num>
  <w:num w:numId="21" w16cid:durableId="602953275">
    <w:abstractNumId w:val="8"/>
  </w:num>
  <w:num w:numId="22" w16cid:durableId="785731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vtGCjr+jwJ/Z8GKmrCkL3rgmoToQ2V5HAGWA5bDbobzaY94kDTdx8QQePaRILDNmDKGAyAFx1n3TLfzG5wrExw==" w:salt="4sj1WDkYmEYFG4VvrJHTHg=="/>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C3F3F"/>
    <w:rsid w:val="000C65B3"/>
    <w:rsid w:val="000D222E"/>
    <w:rsid w:val="000D6528"/>
    <w:rsid w:val="000E262A"/>
    <w:rsid w:val="000E2CC6"/>
    <w:rsid w:val="000E6849"/>
    <w:rsid w:val="000E7031"/>
    <w:rsid w:val="000F3A2E"/>
    <w:rsid w:val="000F56F7"/>
    <w:rsid w:val="0010035A"/>
    <w:rsid w:val="00102BDC"/>
    <w:rsid w:val="00103634"/>
    <w:rsid w:val="001040A7"/>
    <w:rsid w:val="00104B05"/>
    <w:rsid w:val="0012236F"/>
    <w:rsid w:val="00126BD7"/>
    <w:rsid w:val="001339DC"/>
    <w:rsid w:val="00143896"/>
    <w:rsid w:val="001457AF"/>
    <w:rsid w:val="00154631"/>
    <w:rsid w:val="001550CD"/>
    <w:rsid w:val="0015596D"/>
    <w:rsid w:val="00165E02"/>
    <w:rsid w:val="0017248A"/>
    <w:rsid w:val="00172D1A"/>
    <w:rsid w:val="00174F6E"/>
    <w:rsid w:val="00182099"/>
    <w:rsid w:val="00183C9B"/>
    <w:rsid w:val="00185E35"/>
    <w:rsid w:val="00191C6E"/>
    <w:rsid w:val="001A0668"/>
    <w:rsid w:val="001A2B0C"/>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12E0C"/>
    <w:rsid w:val="00225B59"/>
    <w:rsid w:val="00227EB7"/>
    <w:rsid w:val="0024131A"/>
    <w:rsid w:val="00243806"/>
    <w:rsid w:val="002470D6"/>
    <w:rsid w:val="00247761"/>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13C17"/>
    <w:rsid w:val="00314A48"/>
    <w:rsid w:val="00320078"/>
    <w:rsid w:val="00321FCB"/>
    <w:rsid w:val="00331A8E"/>
    <w:rsid w:val="00342E0D"/>
    <w:rsid w:val="003465EA"/>
    <w:rsid w:val="00346F6E"/>
    <w:rsid w:val="0035024C"/>
    <w:rsid w:val="003606DE"/>
    <w:rsid w:val="003609B3"/>
    <w:rsid w:val="00362309"/>
    <w:rsid w:val="00366EE2"/>
    <w:rsid w:val="003763AD"/>
    <w:rsid w:val="003857FD"/>
    <w:rsid w:val="00387F1C"/>
    <w:rsid w:val="003934FA"/>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5233E"/>
    <w:rsid w:val="004571D0"/>
    <w:rsid w:val="00460F9C"/>
    <w:rsid w:val="00461A6D"/>
    <w:rsid w:val="00472124"/>
    <w:rsid w:val="004722C1"/>
    <w:rsid w:val="00473D4C"/>
    <w:rsid w:val="00474E0A"/>
    <w:rsid w:val="00474F0F"/>
    <w:rsid w:val="00476113"/>
    <w:rsid w:val="004779D7"/>
    <w:rsid w:val="004849EE"/>
    <w:rsid w:val="0049332F"/>
    <w:rsid w:val="004B5772"/>
    <w:rsid w:val="004C0FF3"/>
    <w:rsid w:val="004C36CF"/>
    <w:rsid w:val="004C5283"/>
    <w:rsid w:val="004D18FA"/>
    <w:rsid w:val="004E0B60"/>
    <w:rsid w:val="004E264A"/>
    <w:rsid w:val="004E4EB3"/>
    <w:rsid w:val="004E7A7B"/>
    <w:rsid w:val="004F1598"/>
    <w:rsid w:val="004F1C3A"/>
    <w:rsid w:val="004F1EC0"/>
    <w:rsid w:val="004F2CB5"/>
    <w:rsid w:val="004F3B5F"/>
    <w:rsid w:val="004F5EFF"/>
    <w:rsid w:val="005046AF"/>
    <w:rsid w:val="00504DA6"/>
    <w:rsid w:val="0051471A"/>
    <w:rsid w:val="00535370"/>
    <w:rsid w:val="00537A57"/>
    <w:rsid w:val="005425B3"/>
    <w:rsid w:val="00551534"/>
    <w:rsid w:val="00551A8E"/>
    <w:rsid w:val="00551D07"/>
    <w:rsid w:val="00552F24"/>
    <w:rsid w:val="0055351E"/>
    <w:rsid w:val="00554121"/>
    <w:rsid w:val="0056352D"/>
    <w:rsid w:val="00564A93"/>
    <w:rsid w:val="0056675E"/>
    <w:rsid w:val="00567FF5"/>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4A2C"/>
    <w:rsid w:val="005D47DE"/>
    <w:rsid w:val="005D7DC3"/>
    <w:rsid w:val="005E1676"/>
    <w:rsid w:val="005E17F4"/>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77C51"/>
    <w:rsid w:val="006815E4"/>
    <w:rsid w:val="0068394A"/>
    <w:rsid w:val="006847A5"/>
    <w:rsid w:val="00686090"/>
    <w:rsid w:val="00694446"/>
    <w:rsid w:val="00697034"/>
    <w:rsid w:val="006A46BA"/>
    <w:rsid w:val="006A641F"/>
    <w:rsid w:val="006B677D"/>
    <w:rsid w:val="006D0D34"/>
    <w:rsid w:val="006D0FB3"/>
    <w:rsid w:val="006D172E"/>
    <w:rsid w:val="006D3560"/>
    <w:rsid w:val="006D380F"/>
    <w:rsid w:val="006E0DAE"/>
    <w:rsid w:val="006E1F20"/>
    <w:rsid w:val="00703ACA"/>
    <w:rsid w:val="007054C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C1CC1"/>
    <w:rsid w:val="007C570B"/>
    <w:rsid w:val="007C7A80"/>
    <w:rsid w:val="007C7E26"/>
    <w:rsid w:val="007D3F28"/>
    <w:rsid w:val="007D4F41"/>
    <w:rsid w:val="007D6103"/>
    <w:rsid w:val="007E6B6D"/>
    <w:rsid w:val="007F2A8A"/>
    <w:rsid w:val="007F34D6"/>
    <w:rsid w:val="007F34FA"/>
    <w:rsid w:val="008010C8"/>
    <w:rsid w:val="00801D20"/>
    <w:rsid w:val="008070DD"/>
    <w:rsid w:val="00811794"/>
    <w:rsid w:val="00811A7E"/>
    <w:rsid w:val="008269E6"/>
    <w:rsid w:val="00830B19"/>
    <w:rsid w:val="00830DBD"/>
    <w:rsid w:val="0083310F"/>
    <w:rsid w:val="00834783"/>
    <w:rsid w:val="00834ACA"/>
    <w:rsid w:val="0084700B"/>
    <w:rsid w:val="00860CB9"/>
    <w:rsid w:val="00863F9D"/>
    <w:rsid w:val="008656AA"/>
    <w:rsid w:val="00866FA5"/>
    <w:rsid w:val="00870FAC"/>
    <w:rsid w:val="00871499"/>
    <w:rsid w:val="00871807"/>
    <w:rsid w:val="00872FA9"/>
    <w:rsid w:val="008730BC"/>
    <w:rsid w:val="0087400B"/>
    <w:rsid w:val="008751A6"/>
    <w:rsid w:val="00875EAE"/>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1B3F"/>
    <w:rsid w:val="008E39C2"/>
    <w:rsid w:val="008F10D9"/>
    <w:rsid w:val="008F6BB9"/>
    <w:rsid w:val="008F78EB"/>
    <w:rsid w:val="009027AC"/>
    <w:rsid w:val="00907C0F"/>
    <w:rsid w:val="00914391"/>
    <w:rsid w:val="00937CD8"/>
    <w:rsid w:val="0094376A"/>
    <w:rsid w:val="009474FD"/>
    <w:rsid w:val="009505FF"/>
    <w:rsid w:val="009519A3"/>
    <w:rsid w:val="009609ED"/>
    <w:rsid w:val="00971684"/>
    <w:rsid w:val="00976C69"/>
    <w:rsid w:val="00977CD6"/>
    <w:rsid w:val="009A7FB8"/>
    <w:rsid w:val="009B066B"/>
    <w:rsid w:val="009B0D55"/>
    <w:rsid w:val="009B0FBD"/>
    <w:rsid w:val="009B2ED8"/>
    <w:rsid w:val="009B7361"/>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4A79"/>
    <w:rsid w:val="00B161FC"/>
    <w:rsid w:val="00B20868"/>
    <w:rsid w:val="00B23CA7"/>
    <w:rsid w:val="00B337C7"/>
    <w:rsid w:val="00B35741"/>
    <w:rsid w:val="00B37F73"/>
    <w:rsid w:val="00B426E0"/>
    <w:rsid w:val="00B43EDE"/>
    <w:rsid w:val="00B55EAA"/>
    <w:rsid w:val="00B57E8F"/>
    <w:rsid w:val="00B61A50"/>
    <w:rsid w:val="00B670BB"/>
    <w:rsid w:val="00B70E74"/>
    <w:rsid w:val="00B75506"/>
    <w:rsid w:val="00B81572"/>
    <w:rsid w:val="00B844DD"/>
    <w:rsid w:val="00B9163C"/>
    <w:rsid w:val="00B91C79"/>
    <w:rsid w:val="00B92147"/>
    <w:rsid w:val="00B964F0"/>
    <w:rsid w:val="00BA114C"/>
    <w:rsid w:val="00BA4158"/>
    <w:rsid w:val="00BA5FBB"/>
    <w:rsid w:val="00BB04FA"/>
    <w:rsid w:val="00BB311C"/>
    <w:rsid w:val="00BB4135"/>
    <w:rsid w:val="00BC0F3F"/>
    <w:rsid w:val="00BC3661"/>
    <w:rsid w:val="00BC6CF9"/>
    <w:rsid w:val="00BC7B0D"/>
    <w:rsid w:val="00BD0DBB"/>
    <w:rsid w:val="00BE3BC5"/>
    <w:rsid w:val="00BF0111"/>
    <w:rsid w:val="00BF5EE8"/>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0CC6"/>
    <w:rsid w:val="00C7288E"/>
    <w:rsid w:val="00C74319"/>
    <w:rsid w:val="00C756D1"/>
    <w:rsid w:val="00C75E1F"/>
    <w:rsid w:val="00C800AB"/>
    <w:rsid w:val="00C81F26"/>
    <w:rsid w:val="00C83E04"/>
    <w:rsid w:val="00C8710D"/>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5367"/>
    <w:rsid w:val="00DC774F"/>
    <w:rsid w:val="00DD4402"/>
    <w:rsid w:val="00DD46BF"/>
    <w:rsid w:val="00DE2EA0"/>
    <w:rsid w:val="00E04829"/>
    <w:rsid w:val="00E11D96"/>
    <w:rsid w:val="00E13127"/>
    <w:rsid w:val="00E150CD"/>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0444"/>
    <w:rsid w:val="00F024ED"/>
    <w:rsid w:val="00F0654A"/>
    <w:rsid w:val="00F111C8"/>
    <w:rsid w:val="00F1154B"/>
    <w:rsid w:val="00F15D7C"/>
    <w:rsid w:val="00F17321"/>
    <w:rsid w:val="00F206E2"/>
    <w:rsid w:val="00F2198F"/>
    <w:rsid w:val="00F54C97"/>
    <w:rsid w:val="00F54E9D"/>
    <w:rsid w:val="00F5524E"/>
    <w:rsid w:val="00F65FD8"/>
    <w:rsid w:val="00F66973"/>
    <w:rsid w:val="00F739C3"/>
    <w:rsid w:val="00F748E9"/>
    <w:rsid w:val="00F821D9"/>
    <w:rsid w:val="00F85326"/>
    <w:rsid w:val="00F953D4"/>
    <w:rsid w:val="00FB4233"/>
    <w:rsid w:val="00FC409C"/>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next w:val="Standard"/>
    <w:link w:val="berschrift3Zchn"/>
    <w:uiPriority w:val="9"/>
    <w:semiHidden/>
    <w:unhideWhenUsed/>
    <w:qFormat/>
    <w:rsid w:val="00154631"/>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 w:type="character" w:customStyle="1" w:styleId="berschrift3Zchn">
    <w:name w:val="Überschrift 3 Zchn"/>
    <w:basedOn w:val="Absatz-Standardschriftart"/>
    <w:link w:val="berschrift3"/>
    <w:uiPriority w:val="9"/>
    <w:semiHidden/>
    <w:rsid w:val="0015463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2.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3.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4.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452</Words>
  <Characters>2853</Characters>
  <Application>Microsoft Office Word</Application>
  <DocSecurity>8</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Peter Wiederkehr</cp:lastModifiedBy>
  <cp:revision>32</cp:revision>
  <cp:lastPrinted>2026-02-24T18:07:00Z</cp:lastPrinted>
  <dcterms:created xsi:type="dcterms:W3CDTF">2026-03-04T15:01:00Z</dcterms:created>
  <dcterms:modified xsi:type="dcterms:W3CDTF">2026-04-02T14:15:00Z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ies>
</file>