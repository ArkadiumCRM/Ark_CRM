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vertAnchor="text" w:horzAnchor="margin" w:tblpXSpec="right" w:tblpY="1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7"/>
        <w:gridCol w:w="362"/>
      </w:tblGrid>
      <w:tr w:rsidR="004014FC" w14:paraId="49955C0E" w14:textId="77777777" w:rsidTr="004014FC">
        <w:trPr>
          <w:cantSplit/>
          <w:trHeight w:val="1979"/>
        </w:trPr>
        <w:tc>
          <w:tcPr>
            <w:tcW w:w="267" w:type="dxa"/>
            <w:textDirection w:val="btLr"/>
          </w:tcPr>
          <w:p w14:paraId="6DDB48E2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MWST.-NR.</w:t>
            </w:r>
          </w:p>
        </w:tc>
        <w:tc>
          <w:tcPr>
            <w:tcW w:w="362" w:type="dxa"/>
            <w:textDirection w:val="btLr"/>
          </w:tcPr>
          <w:p w14:paraId="1087ECD5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  <w:r w:rsidRPr="00165E02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CHE-463.920.799</w:t>
            </w:r>
            <w:r w:rsidRPr="004014FC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</w:p>
        </w:tc>
      </w:tr>
      <w:tr w:rsidR="004014FC" w14:paraId="50591D20" w14:textId="77777777" w:rsidTr="004014FC">
        <w:trPr>
          <w:cantSplit/>
          <w:trHeight w:val="136"/>
        </w:trPr>
        <w:tc>
          <w:tcPr>
            <w:tcW w:w="267" w:type="dxa"/>
            <w:textDirection w:val="btLr"/>
          </w:tcPr>
          <w:p w14:paraId="01F9532A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</w:p>
        </w:tc>
        <w:tc>
          <w:tcPr>
            <w:tcW w:w="362" w:type="dxa"/>
            <w:textDirection w:val="btLr"/>
          </w:tcPr>
          <w:p w14:paraId="54F83013" w14:textId="77777777" w:rsidR="004014FC" w:rsidRP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  <w:spacing w:val="1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</w:tc>
      </w:tr>
      <w:tr w:rsidR="004014FC" w14:paraId="5CBED689" w14:textId="77777777" w:rsidTr="004014FC">
        <w:trPr>
          <w:cantSplit/>
          <w:trHeight w:val="1825"/>
        </w:trPr>
        <w:tc>
          <w:tcPr>
            <w:tcW w:w="267" w:type="dxa"/>
            <w:textDirection w:val="btLr"/>
          </w:tcPr>
          <w:p w14:paraId="05BF2567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RECH.-NR.</w:t>
            </w:r>
          </w:p>
        </w:tc>
        <w:tc>
          <w:tcPr>
            <w:tcW w:w="362" w:type="dxa"/>
            <w:textDirection w:val="btLr"/>
          </w:tcPr>
          <w:p w14:paraId="110A8C8E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permStart w:id="941645277" w:edGrp="everyone"/>
            <w:r w:rsidRPr="004014FC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FN2023.02.0262</w:t>
            </w:r>
            <w:permEnd w:id="941645277"/>
          </w:p>
        </w:tc>
      </w:tr>
    </w:tbl>
    <w:p w14:paraId="093BA632" w14:textId="77777777" w:rsidR="000E2CC6" w:rsidRPr="000E2CC6" w:rsidRDefault="000E2CC6" w:rsidP="00EF535A">
      <w:pPr>
        <w:ind w:right="7937"/>
        <w:jc w:val="right"/>
        <w:rPr>
          <w:rFonts w:ascii="Avenir Light" w:hAnsi="Avenir Light" w:cs="Times New Roman (Textkörper CS)"/>
          <w:color w:val="1B3051"/>
          <w:spacing w:val="34"/>
          <w:sz w:val="13"/>
          <w:szCs w:val="13"/>
          <w:lang w:val="en-US"/>
        </w:rPr>
      </w:pPr>
    </w:p>
    <w:p w14:paraId="506379B8" w14:textId="05150B8E" w:rsidR="000E2CC6" w:rsidRPr="000E2CC6" w:rsidRDefault="000E2CC6" w:rsidP="00EF535A">
      <w:pPr>
        <w:ind w:right="7937"/>
        <w:jc w:val="right"/>
        <w:rPr>
          <w:rFonts w:ascii="Avenir Light" w:hAnsi="Avenir Light" w:cs="Avenir Light"/>
          <w:color w:val="1B3051"/>
          <w:spacing w:val="34"/>
          <w:sz w:val="13"/>
          <w:szCs w:val="13"/>
          <w:lang w:val="en-US"/>
        </w:rPr>
      </w:pPr>
    </w:p>
    <w:p w14:paraId="13417278" w14:textId="77777777" w:rsidR="000E2CC6" w:rsidRPr="000E2CC6" w:rsidRDefault="000E2CC6" w:rsidP="00EF535A">
      <w:pPr>
        <w:ind w:right="7937"/>
        <w:jc w:val="right"/>
        <w:rPr>
          <w:rFonts w:ascii="Avenir Light" w:hAnsi="Avenir Light" w:cs="Avenir Light"/>
          <w:color w:val="1B3051"/>
          <w:spacing w:val="34"/>
          <w:sz w:val="13"/>
          <w:szCs w:val="13"/>
          <w:lang w:val="en-US"/>
        </w:rPr>
      </w:pPr>
    </w:p>
    <w:p w14:paraId="50D12B47" w14:textId="77777777" w:rsidR="000E2CC6" w:rsidRPr="005D47DE" w:rsidRDefault="000E2CC6" w:rsidP="00EF535A">
      <w:pPr>
        <w:ind w:right="7937"/>
        <w:jc w:val="right"/>
        <w:rPr>
          <w:rFonts w:ascii="Avenir Light" w:hAnsi="Avenir Light" w:cs="Times New Roman (Textkörper CS)"/>
          <w:color w:val="1B3051"/>
          <w:spacing w:val="34"/>
          <w:sz w:val="13"/>
          <w:szCs w:val="13"/>
        </w:rPr>
      </w:pPr>
    </w:p>
    <w:p w14:paraId="037619CA" w14:textId="748DC4E0" w:rsidR="000E2CC6" w:rsidRPr="005D47DE" w:rsidRDefault="000E2CC6" w:rsidP="00EF535A">
      <w:pPr>
        <w:pStyle w:val="1Copy95pt"/>
        <w:spacing w:line="240" w:lineRule="auto"/>
        <w:ind w:right="7937"/>
        <w:jc w:val="right"/>
        <w:rPr>
          <w:rFonts w:cs="Avenir Black"/>
          <w:b/>
          <w:bCs/>
          <w:caps/>
          <w:color w:val="1B3051"/>
          <w:spacing w:val="40"/>
          <w:sz w:val="13"/>
          <w:szCs w:val="13"/>
        </w:rPr>
      </w:pPr>
    </w:p>
    <w:p w14:paraId="64C80970" w14:textId="77777777" w:rsidR="009D1B4B" w:rsidRDefault="00697034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  <w:r>
        <w:rPr>
          <w:noProof/>
        </w:rPr>
        <w:drawing>
          <wp:anchor distT="0" distB="0" distL="114300" distR="114300" simplePos="0" relativeHeight="251658265" behindDoc="0" locked="0" layoutInCell="1" allowOverlap="1" wp14:anchorId="18E7EFF7" wp14:editId="0A63EADF">
            <wp:simplePos x="0" y="0"/>
            <wp:positionH relativeFrom="page">
              <wp:posOffset>335280</wp:posOffset>
            </wp:positionH>
            <wp:positionV relativeFrom="page">
              <wp:posOffset>2648585</wp:posOffset>
            </wp:positionV>
            <wp:extent cx="1619885" cy="467995"/>
            <wp:effectExtent l="0" t="0" r="0" b="825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k 8"/>
                    <pic:cNvPicPr preferRelativeResize="0"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6" behindDoc="0" locked="1" layoutInCell="1" allowOverlap="1" wp14:anchorId="7BC437EB" wp14:editId="363630F9">
                <wp:simplePos x="0" y="0"/>
                <wp:positionH relativeFrom="margin">
                  <wp:posOffset>-114300</wp:posOffset>
                </wp:positionH>
                <wp:positionV relativeFrom="margin">
                  <wp:posOffset>3810</wp:posOffset>
                </wp:positionV>
                <wp:extent cx="1633855" cy="384810"/>
                <wp:effectExtent l="0" t="0" r="4445" b="3810"/>
                <wp:wrapNone/>
                <wp:docPr id="3" name="Text Box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>
                          <a:off x="0" y="0"/>
                          <a:ext cx="163385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114806" w14:textId="77777777" w:rsidR="00697034" w:rsidRPr="004E4EB3" w:rsidRDefault="00697034" w:rsidP="00697034">
                            <w:pPr>
                              <w:pStyle w:val="EinfAbs"/>
                              <w:spacing w:line="276" w:lineRule="auto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9"/>
                                <w:szCs w:val="19"/>
                                <w:lang w:val="en-US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9"/>
                                <w:szCs w:val="19"/>
                                <w:lang w:val="en-US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FUTURE BUILT ON POTENTIAL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C437E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9pt;margin-top:.3pt;width:128.65pt;height:30.3pt;z-index:25165826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" filled="f" stroked="f" strokeweight=".5pt">
                <o:lock v:ext="edit" aspectratio="t"/>
                <v:textbox style="mso-fit-shape-to-text:t" inset="0,0,0,0">
                  <w:txbxContent>
                    <w:p w14:paraId="2F114806" w14:textId="77777777" w:rsidR="00697034" w:rsidRPr="004E4EB3" w:rsidRDefault="00697034" w:rsidP="00697034">
                      <w:pPr>
                        <w:pStyle w:val="EinfAbs"/>
                        <w:spacing w:line="276" w:lineRule="auto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9"/>
                          <w:szCs w:val="19"/>
                          <w:lang w:val="en-US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9"/>
                          <w:szCs w:val="19"/>
                          <w:lang w:val="en-US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FUTURE BUILT ON POTENTIAL</w:t>
                      </w:r>
                    </w:p>
                  </w:txbxContent>
                </v:textbox>
                <w10:wrap anchorx="margin" anchory="margin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7" behindDoc="0" locked="1" layoutInCell="1" allowOverlap="1" wp14:anchorId="34365D46" wp14:editId="580190A1">
                <wp:simplePos x="0" y="0"/>
                <wp:positionH relativeFrom="column">
                  <wp:posOffset>-226695</wp:posOffset>
                </wp:positionH>
                <wp:positionV relativeFrom="page">
                  <wp:posOffset>4104640</wp:posOffset>
                </wp:positionV>
                <wp:extent cx="1720215" cy="911225"/>
                <wp:effectExtent l="0" t="0" r="13335" b="3175"/>
                <wp:wrapNone/>
                <wp:docPr id="1" name="Text Box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>
                          <a:off x="0" y="0"/>
                          <a:ext cx="1720215" cy="911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579B3E" w14:textId="77777777" w:rsidR="00697034" w:rsidRPr="00321FCB" w:rsidRDefault="00697034" w:rsidP="00697034">
                            <w:pPr>
                              <w:pStyle w:val="1Copy95pt"/>
                              <w:spacing w:line="264" w:lineRule="auto"/>
                              <w:jc w:val="right"/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ARCHITECTURE</w:t>
                            </w: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br/>
                              <w:t>REAL ESTATE MANAGEMENT</w:t>
                            </w:r>
                          </w:p>
                          <w:p w14:paraId="6CEB7456" w14:textId="77777777" w:rsidR="00697034" w:rsidRPr="00321FCB" w:rsidRDefault="00697034" w:rsidP="00697034">
                            <w:pPr>
                              <w:pStyle w:val="1Copy95pt"/>
                              <w:spacing w:line="264" w:lineRule="auto"/>
                              <w:jc w:val="right"/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Ci</w:t>
                            </w:r>
                            <w:r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v</w:t>
                            </w: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il Engineering</w:t>
                            </w: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br/>
                              <w:t>Building Technology</w:t>
                            </w:r>
                          </w:p>
                          <w:p w14:paraId="1FDAE6C7" w14:textId="77777777" w:rsidR="00697034" w:rsidRPr="00321FCB" w:rsidRDefault="00697034" w:rsidP="00697034">
                            <w:pPr>
                              <w:pStyle w:val="1Copy95pt"/>
                              <w:spacing w:line="264" w:lineRule="auto"/>
                              <w:jc w:val="right"/>
                              <w:rPr>
                                <w:rFonts w:cs="Avenir Black"/>
                                <w:b/>
                                <w:bCs/>
                                <w:caps/>
                                <w:spacing w:val="40"/>
                                <w:lang w:val="en-US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65D46" id="Text Box 1" o:spid="_x0000_s1027" type="#_x0000_t202" style="position:absolute;left:0;text-align:left;margin-left:-17.85pt;margin-top:323.2pt;width:135.45pt;height:71.75pt;z-index:2516582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" filled="f" stroked="f" strokeweight=".5pt">
                <o:lock v:ext="edit" aspectratio="t"/>
                <v:textbox style="mso-fit-shape-to-text:t" inset="0,0,0,0">
                  <w:txbxContent>
                    <w:p w14:paraId="65579B3E" w14:textId="77777777" w:rsidR="00697034" w:rsidRPr="00321FCB" w:rsidRDefault="00697034" w:rsidP="00697034">
                      <w:pPr>
                        <w:pStyle w:val="1Copy95pt"/>
                        <w:spacing w:line="264" w:lineRule="auto"/>
                        <w:jc w:val="right"/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</w:pP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ARCHITECTURE</w:t>
                      </w: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br/>
                        <w:t>REAL ESTATE MANAGEMENT</w:t>
                      </w:r>
                    </w:p>
                    <w:p w14:paraId="6CEB7456" w14:textId="77777777" w:rsidR="00697034" w:rsidRPr="00321FCB" w:rsidRDefault="00697034" w:rsidP="00697034">
                      <w:pPr>
                        <w:pStyle w:val="1Copy95pt"/>
                        <w:spacing w:line="264" w:lineRule="auto"/>
                        <w:jc w:val="right"/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</w:pP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Ci</w:t>
                      </w:r>
                      <w:r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v</w:t>
                      </w: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il Engineering</w:t>
                      </w: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br/>
                        <w:t>Building Technology</w:t>
                      </w:r>
                    </w:p>
                    <w:p w14:paraId="1FDAE6C7" w14:textId="77777777" w:rsidR="00697034" w:rsidRPr="00321FCB" w:rsidRDefault="00697034" w:rsidP="00697034">
                      <w:pPr>
                        <w:pStyle w:val="1Copy95pt"/>
                        <w:spacing w:line="264" w:lineRule="auto"/>
                        <w:jc w:val="right"/>
                        <w:rPr>
                          <w:rFonts w:cs="Avenir Black"/>
                          <w:b/>
                          <w:bCs/>
                          <w:caps/>
                          <w:spacing w:val="40"/>
                          <w:lang w:val="en-US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br/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691EEA39" w14:textId="77777777" w:rsidR="009D1B4B" w:rsidRDefault="009D1B4B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620C730F" w14:textId="77777777" w:rsidR="009D1B4B" w:rsidRDefault="009D1B4B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12A6E4F0" w14:textId="77777777" w:rsidR="009D1B4B" w:rsidRDefault="009D1B4B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27A9808A" w14:textId="77777777" w:rsidR="000E2CC6" w:rsidRDefault="000E2CC6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tbl>
      <w:tblPr>
        <w:tblStyle w:val="Tabellenraster"/>
        <w:tblpPr w:leftFromText="141" w:rightFromText="141" w:vertAnchor="text" w:horzAnchor="page" w:tblpX="7333" w:tblpY="15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</w:tblGrid>
      <w:tr w:rsidR="004014FC" w14:paraId="455EF61D" w14:textId="77777777" w:rsidTr="004014FC">
        <w:tc>
          <w:tcPr>
            <w:tcW w:w="2835" w:type="dxa"/>
          </w:tcPr>
          <w:p w14:paraId="4F3BD4C9" w14:textId="77777777" w:rsidR="004014FC" w:rsidRPr="004014FC" w:rsidRDefault="004014FC" w:rsidP="004014FC">
            <w:pPr>
              <w:spacing w:line="264" w:lineRule="auto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5D47DE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Kunde</w:t>
            </w:r>
          </w:p>
        </w:tc>
      </w:tr>
      <w:tr w:rsidR="004014FC" w14:paraId="1D7A4773" w14:textId="77777777" w:rsidTr="004014FC">
        <w:tc>
          <w:tcPr>
            <w:tcW w:w="2835" w:type="dxa"/>
          </w:tcPr>
          <w:p w14:paraId="6714A13B" w14:textId="77777777" w:rsidR="004014FC" w:rsidRPr="004014FC" w:rsidRDefault="004014FC" w:rsidP="004014FC">
            <w:pPr>
              <w:spacing w:line="264" w:lineRule="auto"/>
              <w:rPr>
                <w:color w:val="000000" w:themeColor="text1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543634956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Frutiger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AG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z. Hd. Frau Doris Basile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proofErr w:type="spellStart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Schneckelerstrasse</w:t>
            </w:r>
            <w:proofErr w:type="spellEnd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22 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4414 Füllinsdorf</w:t>
            </w:r>
            <w:permEnd w:id="543634956"/>
          </w:p>
        </w:tc>
      </w:tr>
    </w:tbl>
    <w:p w14:paraId="2CB4EE33" w14:textId="77777777" w:rsidR="005D47DE" w:rsidRDefault="005D47DE" w:rsidP="00EF535A">
      <w:pPr>
        <w:pStyle w:val="EinfAbs"/>
        <w:spacing w:line="240" w:lineRule="auto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3422D99E" w14:textId="77777777" w:rsidR="005D47DE" w:rsidRDefault="005D47DE" w:rsidP="00EF535A">
      <w:pPr>
        <w:pStyle w:val="EinfAbs"/>
        <w:spacing w:line="240" w:lineRule="auto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380359FE" w14:textId="77777777" w:rsidR="005D47DE" w:rsidRDefault="005D47DE" w:rsidP="00EF535A">
      <w:pPr>
        <w:pStyle w:val="EinfAbs"/>
        <w:spacing w:line="240" w:lineRule="auto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73A025B5" w14:textId="77777777" w:rsidR="005D47DE" w:rsidRPr="007478C8" w:rsidRDefault="005D47DE" w:rsidP="00EF535A">
      <w:pPr>
        <w:pStyle w:val="EinfAbs"/>
        <w:spacing w:line="240" w:lineRule="auto"/>
        <w:ind w:left="6803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61D3990C" w14:textId="77777777" w:rsidR="00FB4233" w:rsidRDefault="00551534" w:rsidP="00EF535A">
      <w:pPr>
        <w:pStyle w:val="1Copy95pt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1" layoutInCell="1" allowOverlap="1" wp14:anchorId="4A9A7014" wp14:editId="1ADBF649">
                <wp:simplePos x="0" y="0"/>
                <wp:positionH relativeFrom="margin">
                  <wp:posOffset>708660</wp:posOffset>
                </wp:positionH>
                <wp:positionV relativeFrom="page">
                  <wp:posOffset>9671685</wp:posOffset>
                </wp:positionV>
                <wp:extent cx="773430" cy="159385"/>
                <wp:effectExtent l="0" t="0" r="7620" b="12065"/>
                <wp:wrapNone/>
                <wp:docPr id="7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" cy="159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7116ED" w14:textId="77777777" w:rsidR="00551534" w:rsidRPr="000E2CC6" w:rsidRDefault="00551534" w:rsidP="00551534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Seite 1/</w:t>
                            </w:r>
                            <w:r w:rsidR="00710F40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A7014" id="Textfeld 7" o:spid="_x0000_s1028" type="#_x0000_t202" style="position:absolute;margin-left:55.8pt;margin-top:761.55pt;width:60.9pt;height:12.5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" filled="f" stroked="f" strokeweight=".5pt">
                <v:textbox style="mso-fit-shape-to-text:t" inset="0,0,0,0">
                  <w:txbxContent>
                    <w:p w14:paraId="057116ED" w14:textId="77777777" w:rsidR="00551534" w:rsidRPr="000E2CC6" w:rsidRDefault="00551534" w:rsidP="00551534">
                      <w:pPr>
                        <w:pStyle w:val="EinfAbs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</w:pP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Seite 1/</w:t>
                      </w:r>
                      <w:r w:rsidR="00710F40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0DA34AC9" w14:textId="77777777" w:rsidR="007C570B" w:rsidRDefault="007C570B" w:rsidP="00EF535A">
      <w:pPr>
        <w:pStyle w:val="1Copy95pt"/>
        <w:spacing w:line="240" w:lineRule="auto"/>
      </w:pPr>
    </w:p>
    <w:p w14:paraId="4C78CA4D" w14:textId="4C824B12" w:rsidR="007C570B" w:rsidRDefault="007C570B" w:rsidP="00EF535A">
      <w:pPr>
        <w:pStyle w:val="1Copy95pt"/>
        <w:spacing w:line="240" w:lineRule="auto"/>
      </w:pPr>
    </w:p>
    <w:p w14:paraId="50F5B82D" w14:textId="77777777" w:rsidR="007C570B" w:rsidRDefault="007C570B" w:rsidP="00EF535A">
      <w:pPr>
        <w:pStyle w:val="1Copy95pt"/>
        <w:spacing w:line="240" w:lineRule="auto"/>
      </w:pPr>
    </w:p>
    <w:p w14:paraId="5FB393D5" w14:textId="77777777" w:rsidR="00C27DED" w:rsidRPr="00697034" w:rsidRDefault="00C27DED" w:rsidP="00EF535A">
      <w:pPr>
        <w:pStyle w:val="1Copy95pt"/>
        <w:spacing w:line="240" w:lineRule="auto"/>
        <w:rPr>
          <w:sz w:val="28"/>
          <w:szCs w:val="25"/>
        </w:rPr>
      </w:pPr>
    </w:p>
    <w:p w14:paraId="073B403A" w14:textId="77777777" w:rsidR="002C68DA" w:rsidRPr="000E2CC6" w:rsidRDefault="00801D20" w:rsidP="00EF535A">
      <w:pPr>
        <w:pStyle w:val="Headline"/>
        <w:spacing w:line="240" w:lineRule="auto"/>
        <w:ind w:left="2891"/>
        <w:rPr>
          <w:rFonts w:ascii="Athelas" w:hAnsi="Athelas"/>
          <w:b/>
          <w:bCs/>
          <w:spacing w:val="80"/>
          <w:sz w:val="36"/>
          <w:szCs w:val="36"/>
        </w:rPr>
      </w:pPr>
      <w:r w:rsidRPr="000E2CC6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1" layoutInCell="1" allowOverlap="1" wp14:anchorId="1AB87CFE" wp14:editId="59AF6B54">
                <wp:simplePos x="0" y="0"/>
                <wp:positionH relativeFrom="margin">
                  <wp:posOffset>1836420</wp:posOffset>
                </wp:positionH>
                <wp:positionV relativeFrom="paragraph">
                  <wp:posOffset>334645</wp:posOffset>
                </wp:positionV>
                <wp:extent cx="539750" cy="0"/>
                <wp:effectExtent l="0" t="0" r="0" b="0"/>
                <wp:wrapNone/>
                <wp:docPr id="4" name="Gerade Verbindung mit Pfei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975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1B3051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2C69EC6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4" o:spid="_x0000_s1026" type="#_x0000_t32" style="position:absolute;margin-left:144.6pt;margin-top:26.35pt;width:42.5pt;height:0;flip:y;z-index:251658243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" strokecolor="#1b3051" strokeweight=".5pt">
                <w10:wrap anchorx="margin"/>
                <w10:anchorlock/>
              </v:shape>
            </w:pict>
          </mc:Fallback>
        </mc:AlternateContent>
      </w:r>
      <w:r w:rsidR="00591A8B" w:rsidRPr="000E2CC6">
        <w:rPr>
          <w:rFonts w:ascii="Athelas" w:hAnsi="Athelas"/>
          <w:b/>
          <w:bCs/>
          <w:spacing w:val="80"/>
          <w:sz w:val="36"/>
          <w:szCs w:val="36"/>
        </w:rPr>
        <w:t>RechnunG</w:t>
      </w:r>
    </w:p>
    <w:p w14:paraId="071BAF7D" w14:textId="77777777" w:rsidR="002C68DA" w:rsidRDefault="002C68DA" w:rsidP="00EF535A">
      <w:pPr>
        <w:pStyle w:val="1Copy95pt"/>
        <w:tabs>
          <w:tab w:val="left" w:pos="2552"/>
        </w:tabs>
        <w:spacing w:line="240" w:lineRule="auto"/>
      </w:pPr>
    </w:p>
    <w:p w14:paraId="4C280DA6" w14:textId="77777777" w:rsidR="00551534" w:rsidRPr="004014FC" w:rsidRDefault="00551534" w:rsidP="00EF535A">
      <w:pPr>
        <w:pStyle w:val="1Copy95pt"/>
        <w:tabs>
          <w:tab w:val="left" w:pos="3461"/>
        </w:tabs>
        <w:spacing w:line="240" w:lineRule="auto"/>
        <w:rPr>
          <w:sz w:val="14"/>
          <w:szCs w:val="13"/>
        </w:rPr>
      </w:pPr>
    </w:p>
    <w:p w14:paraId="37A07ED5" w14:textId="77777777" w:rsidR="002930CC" w:rsidRPr="00CF1162" w:rsidRDefault="002930CC" w:rsidP="00EF535A">
      <w:pPr>
        <w:pStyle w:val="1Copy95pt"/>
        <w:tabs>
          <w:tab w:val="left" w:pos="3461"/>
        </w:tabs>
        <w:spacing w:line="240" w:lineRule="auto"/>
        <w:rPr>
          <w:sz w:val="14"/>
          <w:szCs w:val="13"/>
        </w:rPr>
      </w:pPr>
    </w:p>
    <w:p w14:paraId="232E8FF1" w14:textId="77777777" w:rsidR="00591A8B" w:rsidRPr="009F07CB" w:rsidRDefault="00A90B3D" w:rsidP="002040AA">
      <w:pPr>
        <w:pStyle w:val="EinfAbs"/>
        <w:spacing w:after="120" w:line="204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permStart w:id="1099513678" w:edGrp="everyone"/>
      <w:r>
        <w:rPr>
          <w:rFonts w:ascii="Avenir Light" w:hAnsi="Avenir Light" w:cs="Avenir Light"/>
          <w:color w:val="000000" w:themeColor="text1"/>
          <w:sz w:val="19"/>
          <w:szCs w:val="19"/>
        </w:rPr>
        <w:t>Sehr geehrte</w:t>
      </w:r>
      <w:r w:rsidR="006D380F">
        <w:rPr>
          <w:rFonts w:ascii="Avenir Light" w:hAnsi="Avenir Light" w:cs="Avenir Light"/>
          <w:color w:val="000000" w:themeColor="text1"/>
          <w:sz w:val="19"/>
          <w:szCs w:val="19"/>
        </w:rPr>
        <w:t>/r [</w:t>
      </w:r>
      <w:r w:rsidR="006D380F" w:rsidRPr="0074432B">
        <w:rPr>
          <w:rFonts w:ascii="Avenir Light" w:hAnsi="Avenir Light" w:cs="Avenir Light"/>
          <w:color w:val="000000" w:themeColor="text1"/>
          <w:sz w:val="19"/>
          <w:szCs w:val="19"/>
        </w:rPr>
        <w:t>XXX</w:t>
      </w:r>
      <w:r w:rsidR="006D380F">
        <w:rPr>
          <w:rFonts w:ascii="Avenir Light" w:hAnsi="Avenir Light" w:cs="Avenir Light"/>
          <w:color w:val="000000" w:themeColor="text1"/>
          <w:sz w:val="19"/>
          <w:szCs w:val="19"/>
        </w:rPr>
        <w:t>]</w:t>
      </w:r>
      <w:permEnd w:id="1099513678"/>
    </w:p>
    <w:p w14:paraId="2769D0E6" w14:textId="57E1462E" w:rsidR="00A94158" w:rsidRPr="00A94158" w:rsidRDefault="00A94158" w:rsidP="00A94158">
      <w:pPr>
        <w:pStyle w:val="EinfAbs"/>
        <w:spacing w:after="120" w:line="204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A94158">
        <w:rPr>
          <w:rFonts w:ascii="Avenir Light" w:hAnsi="Avenir Light" w:cs="Avenir Light"/>
          <w:color w:val="000000" w:themeColor="text1"/>
          <w:sz w:val="19"/>
          <w:szCs w:val="19"/>
        </w:rPr>
        <w:t xml:space="preserve">Eine erfolgreiche Zusammenarbeit basiert auf beidseitigem, kooperativem Handeln und der Überzeugung, gemeinsam mehr zu erreichen als allein – wir bedanken uns bei </w:t>
      </w:r>
      <w:r w:rsidR="00DF1072">
        <w:rPr>
          <w:rFonts w:ascii="Avenir Light" w:hAnsi="Avenir Light" w:cs="Avenir Light"/>
          <w:color w:val="000000" w:themeColor="text1"/>
          <w:sz w:val="19"/>
          <w:szCs w:val="19"/>
        </w:rPr>
        <w:t>e</w:t>
      </w:r>
      <w:r w:rsidRPr="00A94158">
        <w:rPr>
          <w:rFonts w:ascii="Avenir Light" w:hAnsi="Avenir Light" w:cs="Avenir Light"/>
          <w:color w:val="000000" w:themeColor="text1"/>
          <w:sz w:val="19"/>
          <w:szCs w:val="19"/>
        </w:rPr>
        <w:t xml:space="preserve">uch für das entgegengebrachte Vertrauen. Auf den weiteren Seiten erlauben wir uns, die Honorarsumme unserer Dienstleistung in Rechnung zu stellen. </w:t>
      </w:r>
    </w:p>
    <w:p w14:paraId="217FD40F" w14:textId="6A4F2C0C" w:rsidR="00A94158" w:rsidRPr="00A94158" w:rsidRDefault="00A94158" w:rsidP="00A94158">
      <w:pPr>
        <w:pStyle w:val="EinfAbs"/>
        <w:spacing w:line="204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A94158">
        <w:rPr>
          <w:rFonts w:ascii="Avenir Light" w:hAnsi="Avenir Light" w:cs="Avenir Light"/>
          <w:color w:val="000000" w:themeColor="text1"/>
          <w:sz w:val="19"/>
          <w:szCs w:val="19"/>
        </w:rPr>
        <w:t xml:space="preserve">Während des Besetzungsprozesses verfolgen wir stets unsere Mission, die Baubranche nachhaltig zu stärken und Unternehmen wie </w:t>
      </w:r>
      <w:r w:rsidR="00DF1072">
        <w:rPr>
          <w:rFonts w:ascii="Avenir Light" w:hAnsi="Avenir Light" w:cs="Avenir Light"/>
          <w:color w:val="000000" w:themeColor="text1"/>
          <w:sz w:val="19"/>
          <w:szCs w:val="19"/>
        </w:rPr>
        <w:t>e</w:t>
      </w:r>
      <w:r w:rsidRPr="00A94158">
        <w:rPr>
          <w:rFonts w:ascii="Avenir Light" w:hAnsi="Avenir Light" w:cs="Avenir Light"/>
          <w:color w:val="000000" w:themeColor="text1"/>
          <w:sz w:val="19"/>
          <w:szCs w:val="19"/>
        </w:rPr>
        <w:t>ures im Standortaufbau, der strategischen Ausrichtung und im Wachstum zu unterstützen. Damit bringen wir Menschen und Visionen zusammen und legen den Grundstein für eine nachhaltige Bauwelt von Morgen.</w:t>
      </w:r>
    </w:p>
    <w:p w14:paraId="3FF70862" w14:textId="2D909481" w:rsidR="00A94158" w:rsidRPr="00A94158" w:rsidRDefault="00A94158" w:rsidP="00A94158">
      <w:pPr>
        <w:pStyle w:val="EinfAbs"/>
        <w:spacing w:after="120" w:line="204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A94158">
        <w:rPr>
          <w:rFonts w:ascii="Avenir Light" w:hAnsi="Avenir Light" w:cs="Avenir Light"/>
          <w:color w:val="000000" w:themeColor="text1"/>
          <w:sz w:val="19"/>
          <w:szCs w:val="19"/>
        </w:rPr>
        <w:t xml:space="preserve">Es freut uns, </w:t>
      </w:r>
      <w:r w:rsidR="00DF1072">
        <w:rPr>
          <w:rFonts w:ascii="Avenir Light" w:hAnsi="Avenir Light" w:cs="Avenir Light"/>
          <w:color w:val="000000" w:themeColor="text1"/>
          <w:sz w:val="19"/>
          <w:szCs w:val="19"/>
        </w:rPr>
        <w:t>e</w:t>
      </w:r>
      <w:r w:rsidRPr="00A94158">
        <w:rPr>
          <w:rFonts w:ascii="Avenir Light" w:hAnsi="Avenir Light" w:cs="Avenir Light"/>
          <w:color w:val="000000" w:themeColor="text1"/>
          <w:sz w:val="19"/>
          <w:szCs w:val="19"/>
        </w:rPr>
        <w:t xml:space="preserve">uch als zuverlässigen Geschäftspartner an unserer Seite zu wissen und freuen uns auf weitere Kooperationen, denn die Nachfrage nach qualifizierten Führungs-kräften und Fachkader ist enorm. Wir unterstützen </w:t>
      </w:r>
      <w:r w:rsidR="00DF1072">
        <w:rPr>
          <w:rFonts w:ascii="Avenir Light" w:hAnsi="Avenir Light" w:cs="Avenir Light"/>
          <w:color w:val="000000" w:themeColor="text1"/>
          <w:sz w:val="19"/>
          <w:szCs w:val="19"/>
        </w:rPr>
        <w:t>e</w:t>
      </w:r>
      <w:r w:rsidRPr="00A94158">
        <w:rPr>
          <w:rFonts w:ascii="Avenir Light" w:hAnsi="Avenir Light" w:cs="Avenir Light"/>
          <w:color w:val="000000" w:themeColor="text1"/>
          <w:sz w:val="19"/>
          <w:szCs w:val="19"/>
        </w:rPr>
        <w:t xml:space="preserve">uch in der Suche nach Leistungsträgern – sie sind entscheidend für </w:t>
      </w:r>
      <w:r w:rsidR="00DF1072">
        <w:rPr>
          <w:rFonts w:ascii="Avenir Light" w:hAnsi="Avenir Light" w:cs="Avenir Light"/>
          <w:color w:val="000000" w:themeColor="text1"/>
          <w:sz w:val="19"/>
          <w:szCs w:val="19"/>
        </w:rPr>
        <w:t>e</w:t>
      </w:r>
      <w:r w:rsidRPr="00A94158">
        <w:rPr>
          <w:rFonts w:ascii="Avenir Light" w:hAnsi="Avenir Light" w:cs="Avenir Light"/>
          <w:color w:val="000000" w:themeColor="text1"/>
          <w:sz w:val="19"/>
          <w:szCs w:val="19"/>
        </w:rPr>
        <w:t xml:space="preserve">uren Unternehmenserfolg und Eure Weiterentwicklung. </w:t>
      </w:r>
    </w:p>
    <w:p w14:paraId="030975A4" w14:textId="2A1BF018" w:rsidR="00A94158" w:rsidRPr="00A94158" w:rsidRDefault="00A94158" w:rsidP="00A94158">
      <w:pPr>
        <w:pStyle w:val="EinfAbs"/>
        <w:spacing w:after="120" w:line="204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A94158">
        <w:rPr>
          <w:rFonts w:ascii="Avenir Light" w:hAnsi="Avenir Light" w:cs="Avenir Light"/>
          <w:color w:val="000000" w:themeColor="text1"/>
          <w:sz w:val="19"/>
          <w:szCs w:val="19"/>
        </w:rPr>
        <w:t xml:space="preserve">Gerne stehen wir </w:t>
      </w:r>
      <w:r w:rsidR="00DF1072">
        <w:rPr>
          <w:rFonts w:ascii="Avenir Light" w:hAnsi="Avenir Light" w:cs="Avenir Light"/>
          <w:color w:val="000000" w:themeColor="text1"/>
          <w:sz w:val="19"/>
          <w:szCs w:val="19"/>
        </w:rPr>
        <w:t>e</w:t>
      </w:r>
      <w:r w:rsidRPr="00A94158">
        <w:rPr>
          <w:rFonts w:ascii="Avenir Light" w:hAnsi="Avenir Light" w:cs="Avenir Light"/>
          <w:color w:val="000000" w:themeColor="text1"/>
          <w:sz w:val="19"/>
          <w:szCs w:val="19"/>
        </w:rPr>
        <w:t>uch auch bei verdeckten Suchen im Rahmen eines Exklusiv Mandats, bei Nachfolgeregelungen oder bei der Besetzung anspruchsvoller Positionen als Partner zur Seite.</w:t>
      </w:r>
    </w:p>
    <w:p w14:paraId="1CF2C67C" w14:textId="1DEE1EBD" w:rsidR="00A94158" w:rsidRPr="00A94158" w:rsidRDefault="00A94158" w:rsidP="00A94158">
      <w:pPr>
        <w:pStyle w:val="EinfAbs"/>
        <w:spacing w:after="120" w:line="204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A94158">
        <w:rPr>
          <w:rFonts w:ascii="Avenir Light" w:hAnsi="Avenir Light" w:cs="Avenir Light"/>
          <w:color w:val="000000" w:themeColor="text1"/>
          <w:sz w:val="19"/>
          <w:szCs w:val="19"/>
        </w:rPr>
        <w:t xml:space="preserve">Auf der dritten Seite haben wir für </w:t>
      </w:r>
      <w:r w:rsidR="00DF1072">
        <w:rPr>
          <w:rFonts w:ascii="Avenir Light" w:hAnsi="Avenir Light" w:cs="Avenir Light"/>
          <w:color w:val="000000" w:themeColor="text1"/>
          <w:sz w:val="19"/>
          <w:szCs w:val="19"/>
        </w:rPr>
        <w:t>e</w:t>
      </w:r>
      <w:r w:rsidRPr="00A94158">
        <w:rPr>
          <w:rFonts w:ascii="Avenir Light" w:hAnsi="Avenir Light" w:cs="Avenir Light"/>
          <w:color w:val="000000" w:themeColor="text1"/>
          <w:sz w:val="19"/>
          <w:szCs w:val="19"/>
        </w:rPr>
        <w:t>ure Buchhaltung eine Blind Copy beigefügt, um die Diskretion auf allen Stufen zu wahren.</w:t>
      </w:r>
    </w:p>
    <w:p w14:paraId="1CDF313A" w14:textId="42AD3633" w:rsidR="00097A57" w:rsidRPr="00097A57" w:rsidRDefault="00A94158" w:rsidP="00A94158">
      <w:pPr>
        <w:pStyle w:val="EinfAbs"/>
        <w:spacing w:after="120" w:line="204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A94158">
        <w:rPr>
          <w:rFonts w:ascii="Avenir Light" w:hAnsi="Avenir Light" w:cs="Avenir Light"/>
          <w:color w:val="000000" w:themeColor="text1"/>
          <w:sz w:val="19"/>
          <w:szCs w:val="19"/>
        </w:rPr>
        <w:t xml:space="preserve">Bei allfälligen Fragen stehen wir </w:t>
      </w:r>
      <w:r w:rsidR="00DF1072">
        <w:rPr>
          <w:rFonts w:ascii="Avenir Light" w:hAnsi="Avenir Light" w:cs="Avenir Light"/>
          <w:color w:val="000000" w:themeColor="text1"/>
          <w:sz w:val="19"/>
          <w:szCs w:val="19"/>
        </w:rPr>
        <w:t>d</w:t>
      </w:r>
      <w:r w:rsidRPr="00A94158">
        <w:rPr>
          <w:rFonts w:ascii="Avenir Light" w:hAnsi="Avenir Light" w:cs="Avenir Light"/>
          <w:color w:val="000000" w:themeColor="text1"/>
          <w:sz w:val="19"/>
          <w:szCs w:val="19"/>
        </w:rPr>
        <w:t>ir selbstverständlich gerne zur Verfügung</w:t>
      </w:r>
      <w:r w:rsidR="00097A57" w:rsidRPr="00097A57">
        <w:rPr>
          <w:rFonts w:ascii="Avenir Light" w:hAnsi="Avenir Light" w:cs="Avenir Light"/>
          <w:color w:val="000000" w:themeColor="text1"/>
          <w:sz w:val="19"/>
          <w:szCs w:val="19"/>
        </w:rPr>
        <w:t>.</w:t>
      </w:r>
    </w:p>
    <w:p w14:paraId="11C97079" w14:textId="21C8A870" w:rsidR="00976C69" w:rsidRDefault="00097A57" w:rsidP="002040AA">
      <w:pPr>
        <w:pStyle w:val="EinfAbs"/>
        <w:spacing w:after="120" w:line="204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097A57">
        <w:rPr>
          <w:rFonts w:ascii="Avenir Light" w:hAnsi="Avenir Light" w:cs="Avenir Light"/>
          <w:color w:val="000000" w:themeColor="text1"/>
          <w:sz w:val="19"/>
          <w:szCs w:val="19"/>
        </w:rPr>
        <w:t>Freundliche Grüsse</w:t>
      </w:r>
    </w:p>
    <w:tbl>
      <w:tblPr>
        <w:tblStyle w:val="Tabellenraster"/>
        <w:tblpPr w:leftFromText="141" w:rightFromText="141" w:vertAnchor="text" w:horzAnchor="margin" w:tblpXSpec="right" w:tblpY="868"/>
        <w:tblW w:w="0" w:type="auto"/>
        <w:tblLook w:val="04A0" w:firstRow="1" w:lastRow="0" w:firstColumn="1" w:lastColumn="0" w:noHBand="0" w:noVBand="1"/>
      </w:tblPr>
      <w:tblGrid>
        <w:gridCol w:w="3544"/>
        <w:gridCol w:w="425"/>
        <w:gridCol w:w="3679"/>
      </w:tblGrid>
      <w:tr w:rsidR="00097A57" w14:paraId="1AA49F48" w14:textId="77777777" w:rsidTr="00097A57">
        <w:trPr>
          <w:trHeight w:val="277"/>
        </w:trPr>
        <w:tc>
          <w:tcPr>
            <w:tcW w:w="354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DE1E2C0" w14:textId="77777777" w:rsidR="00097A57" w:rsidRDefault="00097A57" w:rsidP="00097A57">
            <w:pPr>
              <w:pStyle w:val="EinfAbs"/>
              <w:spacing w:line="240" w:lineRule="auto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  <w:r w:rsidRPr="00CF1162"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en-US"/>
              </w:rPr>
              <w:t>Nenad Stoparanovic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C4BE02" w14:textId="77777777" w:rsidR="00097A57" w:rsidRDefault="00097A57" w:rsidP="00097A57">
            <w:pPr>
              <w:pStyle w:val="EinfAbs"/>
              <w:spacing w:line="240" w:lineRule="auto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</w:p>
        </w:tc>
        <w:tc>
          <w:tcPr>
            <w:tcW w:w="367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FBA56E7" w14:textId="77777777" w:rsidR="00097A57" w:rsidRDefault="00097A57" w:rsidP="00097A57">
            <w:pPr>
              <w:pStyle w:val="EinfAbs"/>
              <w:spacing w:line="240" w:lineRule="auto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  <w:permStart w:id="2058448475" w:edGrp="everyone"/>
            <w:r w:rsidRPr="004014FC"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</w:rPr>
              <w:t>Peter Wiederkehr</w:t>
            </w:r>
            <w:permEnd w:id="2058448475"/>
          </w:p>
        </w:tc>
      </w:tr>
      <w:tr w:rsidR="00097A57" w:rsidRPr="00DF1072" w14:paraId="2AB15D62" w14:textId="77777777" w:rsidTr="00097A57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387F4BF2" w14:textId="77777777" w:rsidR="00097A57" w:rsidRDefault="00097A57" w:rsidP="00097A57">
            <w:pPr>
              <w:pStyle w:val="EinfAbs"/>
              <w:spacing w:line="240" w:lineRule="auto"/>
              <w:jc w:val="both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  <w:r w:rsidRPr="005C4A2C"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Founder</w:t>
            </w:r>
            <w:r w:rsidRPr="005C4A2C">
              <w:rPr>
                <w:noProof/>
                <w:color w:val="000000" w:themeColor="text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, </w:t>
            </w:r>
            <w:r w:rsidRPr="005C4A2C"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Partner &amp; Leadership Ad</w:t>
            </w:r>
            <w:r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visory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6916500" w14:textId="77777777" w:rsidR="00097A57" w:rsidRDefault="00097A57" w:rsidP="00097A57">
            <w:pPr>
              <w:pStyle w:val="EinfAbs"/>
              <w:spacing w:line="240" w:lineRule="auto"/>
              <w:jc w:val="both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</w:p>
        </w:tc>
        <w:tc>
          <w:tcPr>
            <w:tcW w:w="3679" w:type="dxa"/>
            <w:tcBorders>
              <w:top w:val="nil"/>
              <w:left w:val="nil"/>
              <w:bottom w:val="nil"/>
              <w:right w:val="nil"/>
            </w:tcBorders>
          </w:tcPr>
          <w:p w14:paraId="12DC5B90" w14:textId="77777777" w:rsidR="00097A57" w:rsidRPr="00097A57" w:rsidRDefault="00097A57" w:rsidP="00097A57">
            <w:pPr>
              <w:pStyle w:val="EinfAbs"/>
              <w:spacing w:line="192" w:lineRule="auto"/>
              <w:jc w:val="both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  <w:lang w:val="en-US"/>
              </w:rPr>
            </w:pPr>
            <w:permStart w:id="1383346370" w:edGrp="everyone"/>
            <w:r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Head of Civil Engineering &amp; Building Technology</w:t>
            </w:r>
            <w:permEnd w:id="1383346370"/>
          </w:p>
        </w:tc>
      </w:tr>
    </w:tbl>
    <w:p w14:paraId="08EFB506" w14:textId="77777777" w:rsidR="00097A57" w:rsidRPr="00C83E04" w:rsidRDefault="00097A57" w:rsidP="00097A57">
      <w:pPr>
        <w:pStyle w:val="EinfAbs"/>
        <w:spacing w:after="120" w:line="192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  <w:lang w:val="en-US"/>
        </w:rPr>
      </w:pPr>
    </w:p>
    <w:tbl>
      <w:tblPr>
        <w:tblStyle w:val="Tabellenraster"/>
        <w:tblpPr w:leftFromText="141" w:rightFromText="141" w:vertAnchor="page" w:horzAnchor="margin" w:tblpY="1456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</w:tblGrid>
      <w:tr w:rsidR="00097A57" w14:paraId="6FD11CB4" w14:textId="77777777" w:rsidTr="002040AA">
        <w:tc>
          <w:tcPr>
            <w:tcW w:w="2405" w:type="dxa"/>
          </w:tcPr>
          <w:p w14:paraId="04FCC2FD" w14:textId="77777777" w:rsidR="00097A57" w:rsidRPr="004014FC" w:rsidRDefault="00097A57" w:rsidP="002040AA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</w:pPr>
            <w:r w:rsidRPr="007C1CC1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  <w:t>Datum</w:t>
            </w:r>
          </w:p>
        </w:tc>
      </w:tr>
      <w:tr w:rsidR="00097A57" w14:paraId="76A85EEA" w14:textId="77777777" w:rsidTr="002040AA">
        <w:tc>
          <w:tcPr>
            <w:tcW w:w="2405" w:type="dxa"/>
          </w:tcPr>
          <w:p w14:paraId="44471974" w14:textId="77777777" w:rsidR="00097A57" w:rsidRPr="004014FC" w:rsidRDefault="00097A57" w:rsidP="002040AA">
            <w:pPr>
              <w:spacing w:line="264" w:lineRule="auto"/>
              <w:jc w:val="right"/>
              <w:rPr>
                <w:color w:val="000000" w:themeColor="text1"/>
              </w:rPr>
            </w:pPr>
            <w:permStart w:id="551626397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</w:rPr>
              <w:t>25. Februar 2026</w:t>
            </w:r>
            <w:permEnd w:id="551626397"/>
          </w:p>
        </w:tc>
      </w:tr>
    </w:tbl>
    <w:p w14:paraId="18F5D47D" w14:textId="77777777" w:rsidR="00CB4F54" w:rsidRPr="00097A57" w:rsidRDefault="00CB4F54" w:rsidP="00EF535A">
      <w:pPr>
        <w:pStyle w:val="EinfAbs"/>
        <w:spacing w:line="240" w:lineRule="auto"/>
        <w:jc w:val="both"/>
        <w:rPr>
          <w:rFonts w:ascii="Avenir Light" w:hAnsi="Avenir Light" w:cs="Avenir Light"/>
          <w:color w:val="000000" w:themeColor="text1"/>
          <w:spacing w:val="-1"/>
          <w:sz w:val="22"/>
          <w:szCs w:val="22"/>
          <w:lang w:val="en-US"/>
        </w:rPr>
      </w:pPr>
    </w:p>
    <w:p w14:paraId="7429903E" w14:textId="01F0ED7D" w:rsidR="006D380F" w:rsidRDefault="006D380F">
      <w:pPr>
        <w:rPr>
          <w:rFonts w:ascii="Avenir Light" w:hAnsi="Avenir Light" w:cs="Avenir Light"/>
          <w:color w:val="000000" w:themeColor="text1"/>
          <w:spacing w:val="-1"/>
          <w:sz w:val="21"/>
          <w:szCs w:val="21"/>
          <w:lang w:val="en-US"/>
        </w:rPr>
      </w:pPr>
    </w:p>
    <w:tbl>
      <w:tblPr>
        <w:tblStyle w:val="Tabellenraster"/>
        <w:tblpPr w:leftFromText="141" w:rightFromText="141" w:vertAnchor="text" w:horzAnchor="page" w:tblpX="169" w:tblpY="24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0"/>
      </w:tblGrid>
      <w:tr w:rsidR="004014FC" w14:paraId="249954C1" w14:textId="77777777" w:rsidTr="004014FC">
        <w:tc>
          <w:tcPr>
            <w:tcW w:w="2880" w:type="dxa"/>
          </w:tcPr>
          <w:p w14:paraId="44484C06" w14:textId="77777777" w:rsidR="004014FC" w:rsidRPr="004014FC" w:rsidRDefault="004014FC" w:rsidP="004014FC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5D47DE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lastRenderedPageBreak/>
              <w:t>Kunde</w:t>
            </w:r>
          </w:p>
        </w:tc>
      </w:tr>
      <w:tr w:rsidR="004014FC" w14:paraId="433A5E68" w14:textId="77777777" w:rsidTr="004014FC">
        <w:tc>
          <w:tcPr>
            <w:tcW w:w="2880" w:type="dxa"/>
          </w:tcPr>
          <w:p w14:paraId="29552A09" w14:textId="001CA275" w:rsidR="004014FC" w:rsidRPr="004014FC" w:rsidRDefault="004014FC" w:rsidP="004014FC">
            <w:pPr>
              <w:spacing w:line="264" w:lineRule="auto"/>
              <w:jc w:val="right"/>
              <w:rPr>
                <w:color w:val="000000" w:themeColor="text1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96297813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Frutiger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AG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z. Hd. Frau Doris Basile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proofErr w:type="spellStart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Schneckelerstrasse</w:t>
            </w:r>
            <w:proofErr w:type="spellEnd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22 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4414 </w:t>
            </w:r>
            <w:proofErr w:type="spellStart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Füllinsdor</w:t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</w:t>
            </w:r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</w:t>
            </w:r>
            <w:permEnd w:id="96297813"/>
            <w:proofErr w:type="spellEnd"/>
          </w:p>
        </w:tc>
      </w:tr>
    </w:tbl>
    <w:tbl>
      <w:tblPr>
        <w:tblStyle w:val="Tabellenraster"/>
        <w:tblpPr w:leftFromText="141" w:rightFromText="141" w:vertAnchor="text" w:horzAnchor="margin" w:tblpXSpec="right" w:tblpY="1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7"/>
        <w:gridCol w:w="362"/>
      </w:tblGrid>
      <w:tr w:rsidR="004014FC" w14:paraId="3295B176" w14:textId="77777777" w:rsidTr="004014FC">
        <w:trPr>
          <w:cantSplit/>
          <w:trHeight w:val="1979"/>
        </w:trPr>
        <w:tc>
          <w:tcPr>
            <w:tcW w:w="267" w:type="dxa"/>
            <w:textDirection w:val="btLr"/>
          </w:tcPr>
          <w:p w14:paraId="1C882FD8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MWST.-NR.</w:t>
            </w:r>
          </w:p>
        </w:tc>
        <w:tc>
          <w:tcPr>
            <w:tcW w:w="362" w:type="dxa"/>
            <w:textDirection w:val="btLr"/>
          </w:tcPr>
          <w:p w14:paraId="2FA04577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  <w:r w:rsidRPr="00165E02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CHE-463.920.799</w:t>
            </w:r>
            <w:r w:rsidRPr="004014FC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</w:p>
        </w:tc>
      </w:tr>
      <w:tr w:rsidR="004014FC" w14:paraId="74DCF469" w14:textId="77777777" w:rsidTr="004014FC">
        <w:trPr>
          <w:cantSplit/>
          <w:trHeight w:val="136"/>
        </w:trPr>
        <w:tc>
          <w:tcPr>
            <w:tcW w:w="267" w:type="dxa"/>
            <w:textDirection w:val="btLr"/>
          </w:tcPr>
          <w:p w14:paraId="33C5BD6E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</w:p>
        </w:tc>
        <w:tc>
          <w:tcPr>
            <w:tcW w:w="362" w:type="dxa"/>
            <w:textDirection w:val="btLr"/>
          </w:tcPr>
          <w:p w14:paraId="4400FC54" w14:textId="77777777" w:rsidR="004014FC" w:rsidRP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  <w:spacing w:val="1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</w:tc>
      </w:tr>
      <w:tr w:rsidR="004014FC" w14:paraId="290D0BE3" w14:textId="77777777" w:rsidTr="004014FC">
        <w:trPr>
          <w:cantSplit/>
          <w:trHeight w:val="1825"/>
        </w:trPr>
        <w:tc>
          <w:tcPr>
            <w:tcW w:w="267" w:type="dxa"/>
            <w:textDirection w:val="btLr"/>
          </w:tcPr>
          <w:p w14:paraId="5B994E70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RECH.-NR.</w:t>
            </w:r>
          </w:p>
        </w:tc>
        <w:tc>
          <w:tcPr>
            <w:tcW w:w="362" w:type="dxa"/>
            <w:textDirection w:val="btLr"/>
          </w:tcPr>
          <w:p w14:paraId="236306EA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permStart w:id="1829926071" w:edGrp="everyone"/>
            <w:r w:rsidRPr="004014FC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FN2023.02.0262</w:t>
            </w:r>
            <w:permEnd w:id="1829926071"/>
          </w:p>
        </w:tc>
      </w:tr>
    </w:tbl>
    <w:p w14:paraId="798F7EC6" w14:textId="67E15C01" w:rsidR="00D87BDE" w:rsidRPr="004014FC" w:rsidRDefault="007C1CC1" w:rsidP="006D380F">
      <w:pPr>
        <w:rPr>
          <w:rFonts w:ascii="Avenir Light" w:hAnsi="Avenir Light" w:cs="Avenir Light"/>
          <w:color w:val="000000" w:themeColor="text1"/>
          <w:sz w:val="22"/>
          <w:szCs w:val="22"/>
        </w:rPr>
      </w:pPr>
      <w:r>
        <w:rPr>
          <w:rFonts w:cs="Avenir Black"/>
          <w:b/>
          <w:bCs/>
          <w:caps/>
          <w:noProof/>
          <w:spacing w:val="40"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E4134A5" wp14:editId="4B938095">
                <wp:simplePos x="0" y="0"/>
                <wp:positionH relativeFrom="column">
                  <wp:posOffset>-3866515</wp:posOffset>
                </wp:positionH>
                <wp:positionV relativeFrom="paragraph">
                  <wp:posOffset>461761</wp:posOffset>
                </wp:positionV>
                <wp:extent cx="2854325" cy="2854325"/>
                <wp:effectExtent l="0" t="0" r="15875" b="15875"/>
                <wp:wrapNone/>
                <wp:docPr id="17" name="Rechteck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325" cy="285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324F33" id="Rechteck 17" o:spid="_x0000_s1026" style="position:absolute;margin-left:-304.45pt;margin-top:36.35pt;width:224.75pt;height:224.75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" fillcolor="#4472c4 [3204]" strokecolor="#1f3763 [1604]" strokeweight="1pt"/>
            </w:pict>
          </mc:Fallback>
        </mc:AlternateContent>
      </w:r>
    </w:p>
    <w:p w14:paraId="10FF73A2" w14:textId="5B1CC585" w:rsidR="00D87BDE" w:rsidRPr="004014F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3303D183" w14:textId="75D2090A" w:rsidR="00D87BDE" w:rsidRPr="004014F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34896941" w14:textId="77777777" w:rsidR="00D87BDE" w:rsidRPr="004014F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1697B437" w14:textId="08590392" w:rsidR="00D87BDE" w:rsidRPr="004014F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54E94E0A" w14:textId="021E5C45" w:rsidR="007C1CC1" w:rsidRPr="004014FC" w:rsidRDefault="007C1CC1" w:rsidP="00B61A50">
      <w:pPr>
        <w:pStyle w:val="1Copy95pt"/>
        <w:tabs>
          <w:tab w:val="left" w:pos="3520"/>
        </w:tabs>
        <w:spacing w:line="240" w:lineRule="auto"/>
      </w:pPr>
    </w:p>
    <w:p w14:paraId="1563A7FB" w14:textId="1103E16E" w:rsidR="00C23A0A" w:rsidRPr="004014FC" w:rsidRDefault="00C23A0A" w:rsidP="00C23A0A">
      <w:pPr>
        <w:pStyle w:val="1Copy95pt"/>
        <w:tabs>
          <w:tab w:val="left" w:pos="3520"/>
        </w:tabs>
        <w:spacing w:line="240" w:lineRule="auto"/>
      </w:pPr>
    </w:p>
    <w:p w14:paraId="3F3D0C09" w14:textId="6763A813" w:rsidR="004014FC" w:rsidRDefault="004014FC" w:rsidP="00C23A0A">
      <w:pPr>
        <w:pStyle w:val="1Copy95pt"/>
        <w:tabs>
          <w:tab w:val="left" w:pos="3520"/>
        </w:tabs>
        <w:spacing w:line="240" w:lineRule="auto"/>
      </w:pPr>
    </w:p>
    <w:p w14:paraId="360388F3" w14:textId="2D5C7ABF" w:rsidR="004014FC" w:rsidRDefault="004014FC" w:rsidP="00C23A0A">
      <w:pPr>
        <w:pStyle w:val="1Copy95pt"/>
        <w:tabs>
          <w:tab w:val="left" w:pos="3520"/>
        </w:tabs>
        <w:spacing w:line="240" w:lineRule="auto"/>
      </w:pPr>
    </w:p>
    <w:p w14:paraId="2B301390" w14:textId="057659DA" w:rsidR="00871807" w:rsidRPr="004014FC" w:rsidRDefault="007C1CC1" w:rsidP="00C23A0A">
      <w:pPr>
        <w:pStyle w:val="1Copy95pt"/>
        <w:tabs>
          <w:tab w:val="left" w:pos="3520"/>
        </w:tabs>
        <w:spacing w:line="240" w:lineRule="auto"/>
      </w:pPr>
      <w:r>
        <w:rPr>
          <w:rFonts w:cs="Avenir Black"/>
          <w:b/>
          <w:bCs/>
          <w:caps/>
          <w:noProof/>
          <w:spacing w:val="40"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3F170794" wp14:editId="786CFAB5">
                <wp:simplePos x="0" y="0"/>
                <wp:positionH relativeFrom="column">
                  <wp:posOffset>-3866515</wp:posOffset>
                </wp:positionH>
                <wp:positionV relativeFrom="paragraph">
                  <wp:posOffset>461761</wp:posOffset>
                </wp:positionV>
                <wp:extent cx="2854325" cy="2854325"/>
                <wp:effectExtent l="0" t="0" r="15875" b="15875"/>
                <wp:wrapNone/>
                <wp:docPr id="35" name="Rechteck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325" cy="285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FF235A" id="Rechteck 35" o:spid="_x0000_s1026" style="position:absolute;margin-left:-304.45pt;margin-top:36.35pt;width:224.75pt;height:224.75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" fillcolor="#4472c4 [3204]" strokecolor="#1f3763 [1604]" strokeweight="1pt"/>
            </w:pict>
          </mc:Fallback>
        </mc:AlternateContent>
      </w:r>
    </w:p>
    <w:p w14:paraId="6E6B4ACF" w14:textId="591DE73C" w:rsidR="007C1CC1" w:rsidRPr="00CF1162" w:rsidRDefault="007C1CC1" w:rsidP="00B61A50">
      <w:pPr>
        <w:pStyle w:val="Headline"/>
        <w:spacing w:line="240" w:lineRule="auto"/>
        <w:ind w:left="2891"/>
        <w:rPr>
          <w:rFonts w:ascii="Athelas" w:hAnsi="Athelas"/>
          <w:b/>
          <w:bCs/>
          <w:spacing w:val="80"/>
          <w:sz w:val="36"/>
          <w:szCs w:val="36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1" layoutInCell="1" allowOverlap="1" wp14:anchorId="569347D1" wp14:editId="030A69E4">
                <wp:simplePos x="0" y="0"/>
                <wp:positionH relativeFrom="margin">
                  <wp:posOffset>1836420</wp:posOffset>
                </wp:positionH>
                <wp:positionV relativeFrom="paragraph">
                  <wp:posOffset>341630</wp:posOffset>
                </wp:positionV>
                <wp:extent cx="539750" cy="0"/>
                <wp:effectExtent l="0" t="0" r="0" b="0"/>
                <wp:wrapNone/>
                <wp:docPr id="38" name="Gerade Verbindung mit Pfeil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975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1B3051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39041C" id="Gerade Verbindung mit Pfeil 38" o:spid="_x0000_s1026" type="#_x0000_t32" style="position:absolute;margin-left:144.6pt;margin-top:26.9pt;width:42.5pt;height:0;flip:y;z-index:2516582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" strokecolor="#1b3051" strokeweight=".5pt">
                <w10:wrap anchorx="margin"/>
                <w10:anchorlock/>
              </v:shape>
            </w:pict>
          </mc:Fallback>
        </mc:AlternateContent>
      </w:r>
      <w:r w:rsidRPr="00CF1162">
        <w:rPr>
          <w:rFonts w:ascii="Athelas" w:hAnsi="Athelas"/>
          <w:b/>
          <w:bCs/>
          <w:spacing w:val="80"/>
          <w:sz w:val="36"/>
          <w:szCs w:val="36"/>
          <w:lang w:val="en-US"/>
        </w:rPr>
        <w:t>Rechnung</w:t>
      </w:r>
    </w:p>
    <w:p w14:paraId="2521DCB0" w14:textId="2B3428E3" w:rsidR="007C1CC1" w:rsidRPr="004014FC" w:rsidRDefault="007C1CC1" w:rsidP="004014FC">
      <w:pPr>
        <w:pStyle w:val="1Copy95pt"/>
        <w:tabs>
          <w:tab w:val="left" w:pos="3969"/>
        </w:tabs>
        <w:spacing w:after="120" w:line="240" w:lineRule="auto"/>
        <w:ind w:left="2892"/>
        <w:rPr>
          <w:rStyle w:val="1CopyBold95ptZchn"/>
          <w:sz w:val="20"/>
          <w:szCs w:val="21"/>
          <w:lang w:val="en-US"/>
        </w:rPr>
      </w:pPr>
    </w:p>
    <w:p w14:paraId="1F1C1E96" w14:textId="2489C715" w:rsidR="007C1CC1" w:rsidRPr="004014FC" w:rsidRDefault="007C1CC1" w:rsidP="00B61A50">
      <w:pPr>
        <w:pStyle w:val="1Copy95pt"/>
        <w:tabs>
          <w:tab w:val="left" w:pos="3969"/>
        </w:tabs>
        <w:spacing w:line="240" w:lineRule="auto"/>
        <w:ind w:left="2891"/>
        <w:rPr>
          <w:rStyle w:val="1CopyBold95ptZchn"/>
        </w:rPr>
      </w:pPr>
    </w:p>
    <w:tbl>
      <w:tblPr>
        <w:tblStyle w:val="Tabellenraster"/>
        <w:tblpPr w:leftFromText="141" w:rightFromText="141" w:vertAnchor="page" w:horzAnchor="margin" w:tblpX="-180" w:tblpY="485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416"/>
        <w:gridCol w:w="3443"/>
        <w:gridCol w:w="2877"/>
      </w:tblGrid>
      <w:tr w:rsidR="00097A57" w14:paraId="3CC17196" w14:textId="79F27764" w:rsidTr="00097A57">
        <w:trPr>
          <w:trHeight w:val="170"/>
        </w:trPr>
        <w:tc>
          <w:tcPr>
            <w:tcW w:w="2520" w:type="dxa"/>
            <w:vAlign w:val="bottom"/>
          </w:tcPr>
          <w:p w14:paraId="772F8E67" w14:textId="3C4597D0" w:rsidR="00097A57" w:rsidRPr="004014FC" w:rsidRDefault="00097A57" w:rsidP="004014FC">
            <w:pPr>
              <w:pStyle w:val="EinfAbs"/>
              <w:spacing w:line="240" w:lineRule="auto"/>
              <w:jc w:val="right"/>
              <w:rPr>
                <w:rStyle w:val="1CopyBold95ptZchn"/>
                <w:rFonts w:eastAsiaTheme="minorHAnsi" w:cs="Avenir Light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Kandidat</w:t>
            </w:r>
          </w:p>
        </w:tc>
        <w:tc>
          <w:tcPr>
            <w:tcW w:w="416" w:type="dxa"/>
            <w:vAlign w:val="bottom"/>
          </w:tcPr>
          <w:p w14:paraId="7676EFBD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  <w:vAlign w:val="bottom"/>
          </w:tcPr>
          <w:p w14:paraId="4BD81C45" w14:textId="1A6C2C9A" w:rsidR="00097A57" w:rsidRPr="004014FC" w:rsidRDefault="00097A57" w:rsidP="004014FC">
            <w:pPr>
              <w:rPr>
                <w:rStyle w:val="1CopyBold95ptZchn"/>
                <w:rFonts w:eastAsiaTheme="minorHAnsi" w:cs="Avenir Light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startdatum</w:t>
            </w:r>
          </w:p>
        </w:tc>
        <w:tc>
          <w:tcPr>
            <w:tcW w:w="2877" w:type="dxa"/>
            <w:vAlign w:val="bottom"/>
          </w:tcPr>
          <w:p w14:paraId="65DB40E5" w14:textId="553968F3" w:rsidR="00097A57" w:rsidRDefault="00097A57" w:rsidP="00097A57">
            <w:pP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Funktion</w:t>
            </w:r>
          </w:p>
        </w:tc>
      </w:tr>
      <w:tr w:rsidR="00097A57" w14:paraId="7CFAB1F2" w14:textId="27557DEA" w:rsidTr="00097A57">
        <w:tc>
          <w:tcPr>
            <w:tcW w:w="2520" w:type="dxa"/>
          </w:tcPr>
          <w:p w14:paraId="642F5E42" w14:textId="50FC3939" w:rsidR="00097A57" w:rsidRPr="004014FC" w:rsidRDefault="00097A57" w:rsidP="004014FC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713585638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XXX </w:t>
            </w:r>
            <w:permEnd w:id="1713585638"/>
          </w:p>
        </w:tc>
        <w:tc>
          <w:tcPr>
            <w:tcW w:w="416" w:type="dxa"/>
          </w:tcPr>
          <w:p w14:paraId="083FF0DB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</w:tcPr>
          <w:p w14:paraId="1807C419" w14:textId="18E06332" w:rsidR="00097A57" w:rsidRPr="004014FC" w:rsidRDefault="00097A57" w:rsidP="004014FC">
            <w:pPr>
              <w:spacing w:line="264" w:lineRule="auto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745705405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XXX</w:t>
            </w:r>
            <w:permEnd w:id="1745705405"/>
          </w:p>
        </w:tc>
        <w:tc>
          <w:tcPr>
            <w:tcW w:w="2877" w:type="dxa"/>
          </w:tcPr>
          <w:p w14:paraId="15CC42FE" w14:textId="415885E0" w:rsidR="00097A57" w:rsidRDefault="00097A57" w:rsidP="004014FC">
            <w:pPr>
              <w:spacing w:line="264" w:lineRule="auto"/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934562447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XXX</w:t>
            </w:r>
            <w:permEnd w:id="1934562447"/>
          </w:p>
        </w:tc>
      </w:tr>
      <w:tr w:rsidR="00097A57" w14:paraId="4F668650" w14:textId="5832BA9A" w:rsidTr="00097A57">
        <w:tc>
          <w:tcPr>
            <w:tcW w:w="2520" w:type="dxa"/>
          </w:tcPr>
          <w:p w14:paraId="388979F7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416" w:type="dxa"/>
          </w:tcPr>
          <w:p w14:paraId="0D18C5AF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</w:tcPr>
          <w:p w14:paraId="0A6492F5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2877" w:type="dxa"/>
          </w:tcPr>
          <w:p w14:paraId="2D2D85DB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</w:tr>
      <w:tr w:rsidR="00097A57" w14:paraId="2A3F1DF0" w14:textId="4674E937" w:rsidTr="00097A57">
        <w:tc>
          <w:tcPr>
            <w:tcW w:w="2520" w:type="dxa"/>
            <w:vAlign w:val="bottom"/>
          </w:tcPr>
          <w:p w14:paraId="2B3B8594" w14:textId="5F6DE11D" w:rsidR="00097A57" w:rsidRPr="004014FC" w:rsidRDefault="00097A57" w:rsidP="004014FC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Black"/>
                <w:caps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Bereich</w:t>
            </w:r>
          </w:p>
        </w:tc>
        <w:tc>
          <w:tcPr>
            <w:tcW w:w="416" w:type="dxa"/>
          </w:tcPr>
          <w:p w14:paraId="2580426E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  <w:vAlign w:val="bottom"/>
          </w:tcPr>
          <w:p w14:paraId="44812A43" w14:textId="471DCABC" w:rsidR="00097A57" w:rsidRPr="004014FC" w:rsidRDefault="00097A57" w:rsidP="004014FC">
            <w:pPr>
              <w:spacing w:line="264" w:lineRule="auto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dienstleistung</w:t>
            </w:r>
          </w:p>
        </w:tc>
        <w:tc>
          <w:tcPr>
            <w:tcW w:w="2877" w:type="dxa"/>
            <w:vAlign w:val="bottom"/>
          </w:tcPr>
          <w:p w14:paraId="0E23C7D6" w14:textId="5DC18FB5" w:rsidR="00097A57" w:rsidRDefault="00097A57" w:rsidP="00097A57">
            <w:pPr>
              <w:spacing w:line="264" w:lineRule="auto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Form</w:t>
            </w:r>
          </w:p>
        </w:tc>
      </w:tr>
      <w:tr w:rsidR="00097A57" w:rsidRPr="004014FC" w14:paraId="59E271A9" w14:textId="0DB622F4" w:rsidTr="00097A57">
        <w:tc>
          <w:tcPr>
            <w:tcW w:w="2520" w:type="dxa"/>
          </w:tcPr>
          <w:p w14:paraId="526C529C" w14:textId="46E43ED3" w:rsidR="00097A57" w:rsidRPr="004014FC" w:rsidRDefault="00097A57" w:rsidP="004014FC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2093688867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Architecture </w:t>
            </w:r>
            <w:permEnd w:id="2093688867"/>
          </w:p>
        </w:tc>
        <w:tc>
          <w:tcPr>
            <w:tcW w:w="416" w:type="dxa"/>
          </w:tcPr>
          <w:p w14:paraId="20A9FD05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</w:tcPr>
          <w:p w14:paraId="345C7432" w14:textId="208942E3" w:rsidR="00097A57" w:rsidRPr="004014FC" w:rsidRDefault="00097A57" w:rsidP="00097A57">
            <w:pPr>
              <w:spacing w:line="264" w:lineRule="auto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097A57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Network &amp; Active Sourcing</w:t>
            </w:r>
          </w:p>
        </w:tc>
        <w:tc>
          <w:tcPr>
            <w:tcW w:w="2877" w:type="dxa"/>
          </w:tcPr>
          <w:p w14:paraId="1F67A5B0" w14:textId="3C5310F2" w:rsidR="00097A57" w:rsidRPr="00097A57" w:rsidRDefault="00097A57" w:rsidP="00097A57">
            <w:pPr>
              <w:spacing w:line="264" w:lineRule="auto"/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Best Effort</w:t>
            </w:r>
          </w:p>
        </w:tc>
      </w:tr>
    </w:tbl>
    <w:p w14:paraId="14CE2162" w14:textId="3B4A0F8A" w:rsidR="007C1CC1" w:rsidRPr="004014FC" w:rsidRDefault="007C1CC1" w:rsidP="00B61A50">
      <w:pPr>
        <w:pStyle w:val="1Copy95pt"/>
        <w:tabs>
          <w:tab w:val="left" w:pos="2552"/>
        </w:tabs>
        <w:spacing w:line="240" w:lineRule="auto"/>
      </w:pPr>
    </w:p>
    <w:p w14:paraId="42E36B9E" w14:textId="77777777" w:rsidR="007C1CC1" w:rsidRPr="004014FC" w:rsidRDefault="007C1CC1" w:rsidP="00B61A50">
      <w:pPr>
        <w:pStyle w:val="1Copy95pt"/>
        <w:tabs>
          <w:tab w:val="left" w:pos="2552"/>
        </w:tabs>
        <w:spacing w:line="240" w:lineRule="auto"/>
      </w:pPr>
    </w:p>
    <w:p w14:paraId="29A45D06" w14:textId="77777777" w:rsidR="007C1CC1" w:rsidRPr="004014FC" w:rsidRDefault="007C1CC1" w:rsidP="00B61A50">
      <w:pPr>
        <w:pStyle w:val="1Copy95pt"/>
        <w:tabs>
          <w:tab w:val="left" w:pos="2552"/>
        </w:tabs>
        <w:spacing w:line="240" w:lineRule="auto"/>
      </w:pPr>
    </w:p>
    <w:p w14:paraId="5EDBAF21" w14:textId="4BE63813" w:rsidR="00AE3D00" w:rsidRDefault="00AE3D00" w:rsidP="00D445C9">
      <w:pPr>
        <w:spacing w:line="360" w:lineRule="auto"/>
        <w:rPr>
          <w:rFonts w:cs="Avenir Light"/>
          <w:sz w:val="16"/>
          <w:szCs w:val="20"/>
        </w:rPr>
      </w:pPr>
    </w:p>
    <w:p w14:paraId="40BBC7A9" w14:textId="77777777" w:rsidR="00734D5F" w:rsidRDefault="00734D5F" w:rsidP="00D445C9">
      <w:pPr>
        <w:spacing w:line="360" w:lineRule="auto"/>
        <w:rPr>
          <w:rFonts w:cs="Avenir Light"/>
          <w:sz w:val="16"/>
          <w:szCs w:val="20"/>
        </w:rPr>
      </w:pPr>
    </w:p>
    <w:p w14:paraId="23B055C7" w14:textId="77777777" w:rsidR="003B33EF" w:rsidRPr="003B33EF" w:rsidRDefault="003B33EF" w:rsidP="00D445C9">
      <w:pPr>
        <w:spacing w:line="360" w:lineRule="auto"/>
        <w:rPr>
          <w:rFonts w:cs="Avenir Light"/>
          <w:sz w:val="10"/>
          <w:szCs w:val="14"/>
        </w:rPr>
      </w:pPr>
    </w:p>
    <w:tbl>
      <w:tblPr>
        <w:tblStyle w:val="Tabellenraster"/>
        <w:tblpPr w:leftFromText="141" w:rightFromText="141" w:vertAnchor="text" w:horzAnchor="margin" w:tblpXSpec="right" w:tblpY="69"/>
        <w:tblW w:w="7653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6096"/>
        <w:gridCol w:w="1557"/>
      </w:tblGrid>
      <w:tr w:rsidR="00097A57" w:rsidRPr="00CF1162" w14:paraId="276CDB59" w14:textId="77777777" w:rsidTr="00097A57">
        <w:trPr>
          <w:trHeight w:hRule="exact" w:val="113"/>
        </w:trPr>
        <w:tc>
          <w:tcPr>
            <w:tcW w:w="6096" w:type="dxa"/>
            <w:tcBorders>
              <w:top w:val="single" w:sz="4" w:space="0" w:color="BFBFBF" w:themeColor="background1" w:themeShade="BF"/>
              <w:bottom w:val="nil"/>
            </w:tcBorders>
          </w:tcPr>
          <w:p w14:paraId="1702F044" w14:textId="77777777" w:rsidR="00097A57" w:rsidRPr="004014FC" w:rsidRDefault="00097A57" w:rsidP="004014FC">
            <w:pPr>
              <w:pStyle w:val="1CopyBold95pt"/>
              <w:ind w:left="1" w:hanging="1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75" behindDoc="0" locked="1" layoutInCell="1" allowOverlap="1" wp14:anchorId="6799B241" wp14:editId="0E585E28">
                      <wp:simplePos x="0" y="0"/>
                      <wp:positionH relativeFrom="margin">
                        <wp:posOffset>709295</wp:posOffset>
                      </wp:positionH>
                      <wp:positionV relativeFrom="page">
                        <wp:posOffset>9711055</wp:posOffset>
                      </wp:positionV>
                      <wp:extent cx="773430" cy="159385"/>
                      <wp:effectExtent l="0" t="0" r="7620" b="12065"/>
                      <wp:wrapSquare wrapText="bothSides"/>
                      <wp:docPr id="41" name="Textfeld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73430" cy="1593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CF82728" w14:textId="77777777" w:rsidR="00097A57" w:rsidRPr="000E2CC6" w:rsidRDefault="00097A57" w:rsidP="004014FC">
                                  <w:pPr>
                                    <w:pStyle w:val="EinfAbs"/>
                                    <w:jc w:val="right"/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</w:pPr>
                                  <w:permStart w:id="756351360" w:edGrp="everyone"/>
                                  <w:r w:rsidRPr="000E2CC6"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 xml:space="preserve">Seite </w:t>
                                  </w:r>
                                  <w:r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>2</w:t>
                                  </w:r>
                                  <w:r w:rsidRPr="000E2CC6"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>3</w:t>
                                  </w:r>
                                  <w:permEnd w:id="75635136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99B241" id="Textfeld 41" o:spid="_x0000_s1029" type="#_x0000_t202" style="position:absolute;left:0;text-align:left;margin-left:55.85pt;margin-top:764.65pt;width:60.9pt;height:12.55pt;z-index:25167567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" filled="f" stroked="f" strokeweight=".5pt">
                      <v:textbox style="mso-fit-shape-to-text:t" inset="0,0,0,0">
                        <w:txbxContent>
                          <w:p w14:paraId="3CF82728" w14:textId="77777777" w:rsidR="00097A57" w:rsidRPr="000E2CC6" w:rsidRDefault="00097A57" w:rsidP="004014FC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permStart w:id="756351360" w:edGrp="everyone"/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 xml:space="preserve">Seite 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2</w:t>
                            </w: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/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  <w:permEnd w:id="756351360"/>
                          </w:p>
                        </w:txbxContent>
                      </v:textbox>
                      <w10:wrap type="square" anchorx="margin" anchory="page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557" w:type="dxa"/>
            <w:tcBorders>
              <w:top w:val="single" w:sz="4" w:space="0" w:color="BFBFBF" w:themeColor="background1" w:themeShade="BF"/>
              <w:bottom w:val="nil"/>
            </w:tcBorders>
          </w:tcPr>
          <w:p w14:paraId="66C82629" w14:textId="25BD77D4" w:rsidR="00097A57" w:rsidRPr="004014FC" w:rsidRDefault="00097A57" w:rsidP="004014FC">
            <w:pPr>
              <w:pStyle w:val="1CopyBold95pt"/>
              <w:jc w:val="right"/>
            </w:pPr>
          </w:p>
        </w:tc>
      </w:tr>
      <w:tr w:rsidR="00097A57" w:rsidRPr="005A310E" w14:paraId="388B2523" w14:textId="77777777" w:rsidTr="00097A57">
        <w:tc>
          <w:tcPr>
            <w:tcW w:w="6096" w:type="dxa"/>
            <w:tcBorders>
              <w:top w:val="nil"/>
              <w:bottom w:val="nil"/>
            </w:tcBorders>
            <w:vAlign w:val="center"/>
          </w:tcPr>
          <w:p w14:paraId="1627A0C1" w14:textId="77777777" w:rsidR="00097A57" w:rsidRPr="009F07CB" w:rsidRDefault="00097A57" w:rsidP="004014FC">
            <w:pPr>
              <w:pStyle w:val="Stage"/>
              <w:spacing w:line="264" w:lineRule="auto"/>
              <w:rPr>
                <w:rFonts w:ascii="Athelas" w:hAnsi="Athelas"/>
                <w:b/>
                <w:bCs/>
                <w:spacing w:val="40"/>
                <w:szCs w:val="19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Beschreibung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center"/>
          </w:tcPr>
          <w:p w14:paraId="094EC12B" w14:textId="6069D24C" w:rsidR="00097A57" w:rsidRDefault="00097A57" w:rsidP="004014FC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Preis CHF</w:t>
            </w:r>
            <w:r w:rsidRPr="00225B59"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  <w:t xml:space="preserve"> </w:t>
            </w:r>
          </w:p>
          <w:p w14:paraId="2D5532D0" w14:textId="77777777" w:rsidR="00097A57" w:rsidRPr="00225B59" w:rsidRDefault="00097A57" w:rsidP="004014FC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CE2011">
              <w:rPr>
                <w:rFonts w:ascii="Athelas" w:hAnsi="Athelas"/>
                <w:b/>
                <w:bCs/>
                <w:sz w:val="13"/>
                <w:szCs w:val="13"/>
              </w:rPr>
              <w:t>exkl. Mwst</w:t>
            </w:r>
          </w:p>
        </w:tc>
      </w:tr>
      <w:tr w:rsidR="00097A57" w14:paraId="4FFBB4D5" w14:textId="77777777" w:rsidTr="00097A57">
        <w:trPr>
          <w:trHeight w:hRule="exact" w:val="64"/>
        </w:trPr>
        <w:tc>
          <w:tcPr>
            <w:tcW w:w="6096" w:type="dxa"/>
            <w:tcBorders>
              <w:top w:val="nil"/>
              <w:bottom w:val="single" w:sz="4" w:space="0" w:color="BFBFBF" w:themeColor="background1" w:themeShade="BF"/>
            </w:tcBorders>
          </w:tcPr>
          <w:p w14:paraId="4D1C85CF" w14:textId="77777777" w:rsidR="00097A57" w:rsidRPr="00BF6253" w:rsidRDefault="00097A57" w:rsidP="004014FC">
            <w:pPr>
              <w:pStyle w:val="1Copy95pt"/>
              <w:tabs>
                <w:tab w:val="left" w:pos="2552"/>
              </w:tabs>
              <w:jc w:val="both"/>
            </w:pPr>
          </w:p>
        </w:tc>
        <w:tc>
          <w:tcPr>
            <w:tcW w:w="1557" w:type="dxa"/>
            <w:tcBorders>
              <w:top w:val="nil"/>
              <w:bottom w:val="single" w:sz="4" w:space="0" w:color="BFBFBF" w:themeColor="background1" w:themeShade="BF"/>
            </w:tcBorders>
          </w:tcPr>
          <w:p w14:paraId="5A4624B9" w14:textId="0E61C9B6" w:rsidR="00097A57" w:rsidRDefault="00097A57" w:rsidP="004014FC">
            <w:pPr>
              <w:pStyle w:val="1Copy95pt"/>
              <w:tabs>
                <w:tab w:val="left" w:pos="2552"/>
              </w:tabs>
            </w:pPr>
          </w:p>
        </w:tc>
      </w:tr>
      <w:tr w:rsidR="00097A57" w:rsidRPr="00834783" w14:paraId="1E568425" w14:textId="77777777" w:rsidTr="00097A57">
        <w:trPr>
          <w:trHeight w:hRule="exact" w:val="81"/>
        </w:trPr>
        <w:tc>
          <w:tcPr>
            <w:tcW w:w="6096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0655313D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jc w:val="both"/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0D4EAD2E" w14:textId="594F6FF6" w:rsidR="00097A57" w:rsidRPr="00834783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097A57" w:rsidRPr="00834783" w14:paraId="07B7BA93" w14:textId="77777777" w:rsidTr="003B33EF">
        <w:trPr>
          <w:trHeight w:val="964"/>
        </w:trPr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</w:tcPr>
          <w:p w14:paraId="3130E12A" w14:textId="77777777" w:rsidR="00097A57" w:rsidRDefault="00097A57" w:rsidP="003B33E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Jahressalär</w:t>
            </w:r>
          </w:p>
          <w:p w14:paraId="63EFC63F" w14:textId="77777777" w:rsidR="00097A57" w:rsidRDefault="00097A57" w:rsidP="003B33E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Lohnbestandteile</w:t>
            </w:r>
          </w:p>
          <w:p w14:paraId="54FBEE79" w14:textId="77777777" w:rsidR="00097A57" w:rsidRDefault="00097A57" w:rsidP="003B33E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Lohnbestandteile Total Compensation</w:t>
            </w:r>
          </w:p>
          <w:p w14:paraId="200B7BD1" w14:textId="77777777" w:rsidR="00097A57" w:rsidRDefault="00097A57" w:rsidP="003B33E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Honorarsatz</w:t>
            </w:r>
          </w:p>
          <w:p w14:paraId="776B9EFB" w14:textId="5A3BFF5E" w:rsidR="00097A57" w:rsidRPr="002D7857" w:rsidRDefault="00097A57" w:rsidP="003B33E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Honorar</w:t>
            </w:r>
            <w:r w:rsidRPr="009B0FBD"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 xml:space="preserve"> 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</w:tcPr>
          <w:p w14:paraId="5D2393EB" w14:textId="357A5FE8" w:rsidR="00097A57" w:rsidRDefault="00097A57" w:rsidP="00097A57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permStart w:id="1069776191" w:edGrp="everyone"/>
            <w:r w:rsidRPr="00CF1162">
              <w:rPr>
                <w:caps/>
                <w:spacing w:val="10"/>
                <w:sz w:val="16"/>
                <w:szCs w:val="16"/>
              </w:rPr>
              <w:t>10’000.00</w:t>
            </w:r>
          </w:p>
          <w:p w14:paraId="3F633DF7" w14:textId="431641D1" w:rsidR="00097A57" w:rsidRDefault="00097A57" w:rsidP="00097A57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r>
              <w:rPr>
                <w:caps/>
                <w:spacing w:val="10"/>
                <w:sz w:val="16"/>
                <w:szCs w:val="16"/>
              </w:rPr>
              <w:t>Keine</w:t>
            </w:r>
          </w:p>
          <w:p w14:paraId="210564C6" w14:textId="50645038" w:rsidR="00097A57" w:rsidRDefault="00097A57" w:rsidP="00097A57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r>
              <w:rPr>
                <w:caps/>
                <w:spacing w:val="10"/>
                <w:sz w:val="16"/>
                <w:szCs w:val="16"/>
              </w:rPr>
              <w:t>100'000.00</w:t>
            </w:r>
          </w:p>
          <w:p w14:paraId="7525E603" w14:textId="6449A68E" w:rsidR="00097A57" w:rsidRDefault="003B33EF" w:rsidP="00097A57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r>
              <w:rPr>
                <w:caps/>
                <w:spacing w:val="10"/>
                <w:sz w:val="16"/>
                <w:szCs w:val="16"/>
              </w:rPr>
              <w:t>23</w:t>
            </w:r>
            <w:permEnd w:id="1069776191"/>
            <w:r>
              <w:rPr>
                <w:caps/>
                <w:spacing w:val="10"/>
                <w:sz w:val="16"/>
                <w:szCs w:val="16"/>
              </w:rPr>
              <w:t>%</w:t>
            </w:r>
          </w:p>
          <w:p w14:paraId="16459D7E" w14:textId="7C31F78F" w:rsidR="00097A57" w:rsidRPr="00834783" w:rsidRDefault="003B33EF" w:rsidP="003B33EF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permStart w:id="1551303268" w:edGrp="everyone"/>
            <w:r>
              <w:rPr>
                <w:caps/>
                <w:spacing w:val="10"/>
                <w:sz w:val="16"/>
                <w:szCs w:val="16"/>
              </w:rPr>
              <w:t>23'000.00</w:t>
            </w:r>
            <w:permEnd w:id="1551303268"/>
          </w:p>
        </w:tc>
      </w:tr>
      <w:tr w:rsidR="00097A57" w:rsidRPr="00834783" w14:paraId="3DD3BF7F" w14:textId="77777777" w:rsidTr="00097A57">
        <w:trPr>
          <w:trHeight w:hRule="exact" w:val="85"/>
        </w:trPr>
        <w:tc>
          <w:tcPr>
            <w:tcW w:w="6096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2E7D5E0A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1A8D67CC" w14:textId="0D1BC827" w:rsidR="00097A57" w:rsidRPr="00834783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097A57" w:rsidRPr="00834783" w14:paraId="113936E2" w14:textId="77777777" w:rsidTr="00097A57">
        <w:trPr>
          <w:trHeight w:hRule="exact" w:val="85"/>
        </w:trPr>
        <w:tc>
          <w:tcPr>
            <w:tcW w:w="609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F66426D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110F40E4" w14:textId="368917CA" w:rsidR="00097A57" w:rsidRPr="00CF1162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097A57" w:rsidRPr="00834783" w14:paraId="280885A2" w14:textId="77777777" w:rsidTr="00097A57">
        <w:trPr>
          <w:trHeight w:hRule="exact" w:val="465"/>
        </w:trPr>
        <w:tc>
          <w:tcPr>
            <w:tcW w:w="6096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5AFB3D96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</w:rPr>
            </w:pPr>
            <w:r w:rsidRPr="00834783">
              <w:rPr>
                <w:b/>
                <w:bCs/>
                <w:caps/>
                <w:spacing w:val="10"/>
                <w:sz w:val="16"/>
                <w:szCs w:val="16"/>
              </w:rPr>
              <w:t>Summe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73769A40" w14:textId="0CE15D75" w:rsidR="00097A57" w:rsidRPr="00834783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</w:rPr>
            </w:pPr>
            <w:permStart w:id="1477931177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10</w:t>
            </w:r>
            <w:r w:rsidRPr="00834783">
              <w:rPr>
                <w:b/>
                <w:bCs/>
                <w:caps/>
                <w:spacing w:val="10"/>
                <w:sz w:val="16"/>
                <w:szCs w:val="16"/>
              </w:rPr>
              <w:t>’000.00</w:t>
            </w:r>
            <w:permEnd w:id="1477931177"/>
          </w:p>
        </w:tc>
      </w:tr>
      <w:tr w:rsidR="00C83E04" w:rsidRPr="00834783" w14:paraId="17B260C3" w14:textId="77777777" w:rsidTr="00C83E04">
        <w:trPr>
          <w:trHeight w:hRule="exact" w:val="464"/>
        </w:trPr>
        <w:tc>
          <w:tcPr>
            <w:tcW w:w="609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3F3CA10A" w14:textId="39FDB541" w:rsidR="00C83E04" w:rsidRPr="00834783" w:rsidRDefault="00C83E04" w:rsidP="00C83E04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  <w:sz w:val="16"/>
                <w:szCs w:val="16"/>
              </w:rPr>
            </w:pPr>
            <w:permStart w:id="791220155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Rabatt (XX%)</w:t>
            </w:r>
            <w:permEnd w:id="791220155"/>
          </w:p>
        </w:tc>
        <w:tc>
          <w:tcPr>
            <w:tcW w:w="155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13FACDB5" w14:textId="7BD40473" w:rsidR="00C83E04" w:rsidRPr="00834783" w:rsidRDefault="00C83E04" w:rsidP="004014FC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  <w:sz w:val="16"/>
                <w:szCs w:val="16"/>
              </w:rPr>
            </w:pPr>
            <w:permStart w:id="1911584818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5'000.00</w:t>
            </w:r>
            <w:permEnd w:id="1911584818"/>
          </w:p>
        </w:tc>
      </w:tr>
      <w:tr w:rsidR="00C83E04" w:rsidRPr="00834783" w14:paraId="41158C04" w14:textId="77777777" w:rsidTr="00097A57">
        <w:trPr>
          <w:trHeight w:hRule="exact" w:val="85"/>
        </w:trPr>
        <w:tc>
          <w:tcPr>
            <w:tcW w:w="609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3A955A86" w14:textId="77777777" w:rsidR="00C83E04" w:rsidRPr="00834783" w:rsidRDefault="00C83E04" w:rsidP="004014FC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0EBE998E" w14:textId="77777777" w:rsidR="00C83E04" w:rsidRPr="00834783" w:rsidRDefault="00C83E04" w:rsidP="004014FC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</w:tr>
      <w:tr w:rsidR="00097A57" w:rsidRPr="00E13127" w14:paraId="46BED696" w14:textId="77777777" w:rsidTr="00097A57"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0F4AA8" w14:textId="77777777" w:rsidR="00097A57" w:rsidRPr="00E13127" w:rsidRDefault="00097A57" w:rsidP="004014FC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AFF10A" w14:textId="189FD5D5" w:rsidR="00097A57" w:rsidRPr="00E13127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8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1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%</w:t>
            </w:r>
          </w:p>
        </w:tc>
      </w:tr>
      <w:tr w:rsidR="00097A57" w:rsidRPr="00E13127" w14:paraId="427ED8FA" w14:textId="77777777" w:rsidTr="00097A57">
        <w:tc>
          <w:tcPr>
            <w:tcW w:w="6096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223B1D0C" w14:textId="77777777" w:rsidR="00097A57" w:rsidRPr="00E13127" w:rsidRDefault="00097A57" w:rsidP="004014FC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 Betrag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50D6260E" w14:textId="5CF1EB12" w:rsidR="00097A57" w:rsidRPr="00E13127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162817940" w:edGrp="everyone"/>
            <w:r w:rsidRPr="00CF1162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810</w:t>
            </w: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00</w:t>
            </w:r>
            <w:permEnd w:id="1162817940"/>
          </w:p>
        </w:tc>
      </w:tr>
      <w:tr w:rsidR="00097A57" w14:paraId="6B67B951" w14:textId="77777777" w:rsidTr="00097A57">
        <w:trPr>
          <w:trHeight w:hRule="exact" w:val="85"/>
        </w:trPr>
        <w:tc>
          <w:tcPr>
            <w:tcW w:w="609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1756CC42" w14:textId="77777777" w:rsidR="00097A57" w:rsidRPr="00EE37A0" w:rsidRDefault="00097A57" w:rsidP="004014FC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3"/>
                <w:szCs w:val="13"/>
              </w:rPr>
            </w:pPr>
          </w:p>
        </w:tc>
        <w:tc>
          <w:tcPr>
            <w:tcW w:w="155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7E6C6DB" w14:textId="2A721D76" w:rsidR="00097A57" w:rsidRPr="00EE37A0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3"/>
                <w:szCs w:val="13"/>
              </w:rPr>
            </w:pPr>
          </w:p>
        </w:tc>
      </w:tr>
      <w:tr w:rsidR="00097A57" w14:paraId="0163AABC" w14:textId="77777777" w:rsidTr="00097A57">
        <w:trPr>
          <w:trHeight w:val="465"/>
        </w:trPr>
        <w:tc>
          <w:tcPr>
            <w:tcW w:w="609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053D38B6" w14:textId="77777777" w:rsidR="00097A57" w:rsidRPr="00E13127" w:rsidRDefault="00097A57" w:rsidP="004014FC">
            <w:pPr>
              <w:pStyle w:val="1Copy95pt"/>
              <w:tabs>
                <w:tab w:val="left" w:pos="2552"/>
              </w:tabs>
              <w:rPr>
                <w:b/>
                <w:bCs/>
              </w:rPr>
            </w:pP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Rechnungsbetrag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18B56155" w14:textId="2FBC891B" w:rsidR="00097A57" w:rsidRPr="00E13127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</w:rPr>
            </w:pPr>
            <w:permStart w:id="244459028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10’810</w:t>
            </w: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.00</w:t>
            </w:r>
            <w:permEnd w:id="244459028"/>
          </w:p>
        </w:tc>
      </w:tr>
    </w:tbl>
    <w:p w14:paraId="773B269F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0D867EF8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4F620190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01E01A1A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3772627B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320093BB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64771E5A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1461E012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1BAEFCE1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4FDC23CC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4439A26C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06431AB7" w14:textId="77777777" w:rsidR="00734D5F" w:rsidRPr="00C83E04" w:rsidRDefault="00734D5F" w:rsidP="00734D5F">
      <w:pPr>
        <w:rPr>
          <w:rFonts w:ascii="Avenir Light" w:hAnsi="Avenir Light" w:cs="Avenir Light"/>
          <w:sz w:val="18"/>
          <w:szCs w:val="22"/>
        </w:rPr>
      </w:pPr>
    </w:p>
    <w:p w14:paraId="37615115" w14:textId="2E560B71" w:rsidR="00C83E04" w:rsidRPr="00C83E04" w:rsidRDefault="00460F9C" w:rsidP="003B33EF">
      <w:pPr>
        <w:rPr>
          <w:rFonts w:ascii="Avenir Light" w:hAnsi="Avenir Light" w:cs="Avenir Light"/>
          <w:sz w:val="20"/>
          <w:szCs w:val="28"/>
        </w:rPr>
      </w:pPr>
      <w:r>
        <w:rPr>
          <w:rFonts w:ascii="Avenir Light" w:hAnsi="Avenir Light" w:cs="Avenir Light"/>
          <w:sz w:val="19"/>
        </w:rPr>
        <w:t xml:space="preserve"> </w:t>
      </w:r>
      <w:r w:rsidR="003B33EF">
        <w:rPr>
          <w:rFonts w:ascii="Avenir Light" w:hAnsi="Avenir Light" w:cs="Avenir Light"/>
          <w:sz w:val="19"/>
        </w:rPr>
        <w:t xml:space="preserve">    </w:t>
      </w:r>
      <w:r w:rsidR="00C83E04">
        <w:rPr>
          <w:rFonts w:ascii="Avenir Light" w:hAnsi="Avenir Light" w:cs="Avenir Light"/>
          <w:sz w:val="19"/>
        </w:rPr>
        <w:t xml:space="preserve"> </w:t>
      </w:r>
    </w:p>
    <w:tbl>
      <w:tblPr>
        <w:tblStyle w:val="Tabellenraster"/>
        <w:tblpPr w:leftFromText="141" w:rightFromText="141" w:vertAnchor="page" w:horzAnchor="margin" w:tblpY="106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1"/>
      </w:tblGrid>
      <w:tr w:rsidR="00C83E04" w:rsidRPr="00C83E04" w14:paraId="68411E1B" w14:textId="77777777" w:rsidTr="00C83E04">
        <w:trPr>
          <w:trHeight w:val="250"/>
        </w:trPr>
        <w:tc>
          <w:tcPr>
            <w:tcW w:w="2351" w:type="dxa"/>
          </w:tcPr>
          <w:p w14:paraId="2F76900F" w14:textId="77777777" w:rsidR="00C83E04" w:rsidRPr="003B33EF" w:rsidRDefault="00C83E04" w:rsidP="00C83E04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5"/>
                <w:szCs w:val="8"/>
              </w:rPr>
            </w:pPr>
          </w:p>
          <w:p w14:paraId="72815FB2" w14:textId="77777777" w:rsidR="00C83E04" w:rsidRPr="004014FC" w:rsidRDefault="00C83E04" w:rsidP="00C83E04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</w:pPr>
            <w:r w:rsidRPr="007C1CC1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  <w:t>Datum</w:t>
            </w:r>
          </w:p>
        </w:tc>
      </w:tr>
      <w:tr w:rsidR="00C83E04" w:rsidRPr="004014FC" w14:paraId="46D1BFD5" w14:textId="77777777" w:rsidTr="00C83E04">
        <w:trPr>
          <w:trHeight w:val="469"/>
        </w:trPr>
        <w:tc>
          <w:tcPr>
            <w:tcW w:w="2351" w:type="dxa"/>
          </w:tcPr>
          <w:p w14:paraId="252CE81F" w14:textId="77777777" w:rsidR="00C83E04" w:rsidRPr="004014FC" w:rsidRDefault="00C83E04" w:rsidP="00C83E04">
            <w:pPr>
              <w:spacing w:line="264" w:lineRule="auto"/>
              <w:jc w:val="right"/>
              <w:rPr>
                <w:color w:val="000000" w:themeColor="text1"/>
              </w:rPr>
            </w:pPr>
            <w:permStart w:id="2123572936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</w:rPr>
              <w:t>25. Februar 2026</w:t>
            </w:r>
            <w:permEnd w:id="2123572936"/>
          </w:p>
        </w:tc>
      </w:tr>
    </w:tbl>
    <w:p w14:paraId="18A459BE" w14:textId="55DBA593" w:rsidR="004014FC" w:rsidRPr="00C83E04" w:rsidRDefault="00C83E04" w:rsidP="00C83E04">
      <w:pPr>
        <w:spacing w:before="120"/>
        <w:rPr>
          <w:rFonts w:ascii="Avenir Light" w:hAnsi="Avenir Light" w:cs="Avenir Light"/>
          <w:sz w:val="8"/>
          <w:szCs w:val="12"/>
        </w:rPr>
      </w:pPr>
      <w:r>
        <w:rPr>
          <w:rFonts w:ascii="Avenir Light" w:hAnsi="Avenir Light" w:cs="Avenir Light"/>
          <w:sz w:val="19"/>
        </w:rPr>
        <w:t xml:space="preserve">      </w:t>
      </w:r>
      <w:r w:rsidR="004014FC" w:rsidRPr="00AE3D00">
        <w:rPr>
          <w:rFonts w:ascii="Avenir Light" w:hAnsi="Avenir Light" w:cs="Avenir Light"/>
          <w:sz w:val="19"/>
        </w:rPr>
        <w:t xml:space="preserve">Wir bitten </w:t>
      </w:r>
      <w:r w:rsidR="00A94158">
        <w:rPr>
          <w:rFonts w:ascii="Avenir Light" w:hAnsi="Avenir Light" w:cs="Avenir Light"/>
          <w:sz w:val="19"/>
        </w:rPr>
        <w:t>euch</w:t>
      </w:r>
      <w:r w:rsidR="004014FC" w:rsidRPr="00AE3D00">
        <w:rPr>
          <w:rFonts w:ascii="Avenir Light" w:hAnsi="Avenir Light" w:cs="Avenir Light"/>
          <w:sz w:val="19"/>
        </w:rPr>
        <w:t xml:space="preserve"> um</w:t>
      </w:r>
      <w:r w:rsidR="004014FC">
        <w:rPr>
          <w:rFonts w:ascii="Avenir Light" w:hAnsi="Avenir Light" w:cs="Avenir Light"/>
          <w:sz w:val="19"/>
        </w:rPr>
        <w:t xml:space="preserve"> die</w:t>
      </w:r>
      <w:r w:rsidR="004014FC" w:rsidRPr="00AE3D00">
        <w:rPr>
          <w:rFonts w:ascii="Avenir Light" w:hAnsi="Avenir Light" w:cs="Avenir Light"/>
          <w:sz w:val="19"/>
        </w:rPr>
        <w:t xml:space="preserve"> Überweisung des Honorarbetrags bis zum </w:t>
      </w:r>
      <w:permStart w:id="2035887279" w:edGrp="everyone"/>
      <w:r w:rsidR="004014FC">
        <w:rPr>
          <w:rFonts w:ascii="Avenir Light" w:hAnsi="Avenir Light" w:cs="Avenir Light"/>
          <w:sz w:val="19"/>
        </w:rPr>
        <w:t>6. März 2026</w:t>
      </w:r>
      <w:permEnd w:id="2035887279"/>
      <w:r w:rsidR="004014FC" w:rsidRPr="00AE3D00">
        <w:rPr>
          <w:rFonts w:ascii="Avenir Light" w:hAnsi="Avenir Light" w:cs="Avenir Light"/>
          <w:sz w:val="19"/>
        </w:rPr>
        <w:t xml:space="preserve">. </w:t>
      </w:r>
    </w:p>
    <w:p w14:paraId="74137A4E" w14:textId="77777777" w:rsidR="004014FC" w:rsidRPr="00C17FC8" w:rsidRDefault="004014FC" w:rsidP="004014FC">
      <w:pPr>
        <w:rPr>
          <w:rFonts w:cs="Avenir Light"/>
          <w:sz w:val="19"/>
        </w:rPr>
      </w:pPr>
    </w:p>
    <w:p w14:paraId="5E660D71" w14:textId="77777777" w:rsidR="00C17FC8" w:rsidRPr="00C17FC8" w:rsidRDefault="00C17FC8" w:rsidP="00C17FC8">
      <w:pPr>
        <w:rPr>
          <w:rFonts w:cs="Avenir Light"/>
          <w:sz w:val="19"/>
        </w:rPr>
      </w:pPr>
    </w:p>
    <w:p w14:paraId="090DDDA4" w14:textId="77777777" w:rsidR="00C17FC8" w:rsidRPr="00C17FC8" w:rsidRDefault="00C17FC8" w:rsidP="00C17FC8">
      <w:pPr>
        <w:rPr>
          <w:rFonts w:cs="Avenir Light"/>
          <w:sz w:val="19"/>
        </w:rPr>
      </w:pPr>
    </w:p>
    <w:p w14:paraId="73FCA063" w14:textId="77777777" w:rsidR="00C17FC8" w:rsidRPr="00C17FC8" w:rsidRDefault="00C17FC8" w:rsidP="00C17FC8">
      <w:pPr>
        <w:rPr>
          <w:rFonts w:cs="Avenir Light"/>
          <w:sz w:val="19"/>
        </w:rPr>
      </w:pPr>
    </w:p>
    <w:p w14:paraId="3DA1DE91" w14:textId="77777777" w:rsidR="00C17FC8" w:rsidRPr="00C17FC8" w:rsidRDefault="00C17FC8" w:rsidP="00C17FC8">
      <w:pPr>
        <w:rPr>
          <w:rFonts w:cs="Avenir Light"/>
          <w:sz w:val="19"/>
        </w:rPr>
      </w:pPr>
    </w:p>
    <w:p w14:paraId="05E42A09" w14:textId="77777777" w:rsidR="00C17FC8" w:rsidRPr="00C17FC8" w:rsidRDefault="00C17FC8" w:rsidP="00C17FC8">
      <w:pPr>
        <w:rPr>
          <w:rFonts w:cs="Avenir Light"/>
          <w:sz w:val="19"/>
        </w:rPr>
      </w:pPr>
    </w:p>
    <w:p w14:paraId="1D2D4814" w14:textId="77777777" w:rsidR="00C17FC8" w:rsidRPr="00C17FC8" w:rsidRDefault="006E1F20" w:rsidP="00C17FC8">
      <w:pPr>
        <w:rPr>
          <w:rFonts w:cs="Avenir Light"/>
          <w:sz w:val="19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63" behindDoc="0" locked="1" layoutInCell="1" allowOverlap="1" wp14:anchorId="784F0974" wp14:editId="64F23EEF">
                <wp:simplePos x="0" y="0"/>
                <wp:positionH relativeFrom="column">
                  <wp:posOffset>-118745</wp:posOffset>
                </wp:positionH>
                <wp:positionV relativeFrom="page">
                  <wp:posOffset>8674735</wp:posOffset>
                </wp:positionV>
                <wp:extent cx="5412740" cy="760095"/>
                <wp:effectExtent l="0" t="0" r="0" b="1905"/>
                <wp:wrapNone/>
                <wp:docPr id="31" name="Gruppieren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2740" cy="760095"/>
                          <a:chOff x="-121273" y="0"/>
                          <a:chExt cx="5412183" cy="761416"/>
                        </a:xfrm>
                      </wpg:grpSpPr>
                      <wps:wsp>
                        <wps:cNvPr id="37" name="Textfeld 37"/>
                        <wps:cNvSpPr txBox="1"/>
                        <wps:spPr>
                          <a:xfrm>
                            <a:off x="-121273" y="0"/>
                            <a:ext cx="1612099" cy="7614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6F3920" w14:textId="77777777" w:rsidR="006E1F20" w:rsidRPr="00537A57" w:rsidRDefault="006E1F20" w:rsidP="006E1F20">
                              <w:pPr>
                                <w:pStyle w:val="EinfAbs"/>
                                <w:spacing w:line="264" w:lineRule="auto"/>
                                <w:jc w:val="right"/>
                                <w:rPr>
                                  <w:rFonts w:ascii="Avenir Light" w:hAnsi="Avenir Light" w:cs="Avenir Light"/>
                                  <w:b/>
                                  <w:bCs/>
                                  <w:color w:val="000000" w:themeColor="text1"/>
                                  <w:spacing w:val="4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Avenir Light" w:hAnsi="Avenir Light" w:cs="Avenir Black"/>
                                  <w:b/>
                                  <w:bCs/>
                                  <w:caps/>
                                  <w:color w:val="000000" w:themeColor="text1"/>
                                  <w:spacing w:val="4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Zahlungsverbindung</w:t>
                              </w:r>
                            </w:p>
                            <w:p w14:paraId="1DEF52C0" w14:textId="77777777" w:rsidR="006E1F20" w:rsidRPr="009F07CB" w:rsidRDefault="006E1F20" w:rsidP="006E1F20">
                              <w:pPr>
                                <w:pStyle w:val="EinfAbs"/>
                                <w:spacing w:line="264" w:lineRule="auto"/>
                                <w:jc w:val="right"/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Arkadium AG</w:t>
                              </w:r>
                              <w:r w:rsidRPr="009F07CB"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br/>
                                <w:t>Maneggstrasse 45</w:t>
                              </w:r>
                              <w:r w:rsidRPr="009F07CB"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br/>
                                <w:t xml:space="preserve">8041 Zürich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32" name="Textfeld 132"/>
                        <wps:cNvSpPr txBox="1"/>
                        <wps:spPr>
                          <a:xfrm>
                            <a:off x="1828612" y="0"/>
                            <a:ext cx="3462298" cy="76141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000D493" w14:textId="77777777" w:rsidR="006E1F20" w:rsidRPr="000D6528" w:rsidRDefault="006E1F20" w:rsidP="006E1F20">
                              <w:pPr>
                                <w:pStyle w:val="Beschreibung"/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spacing w:val="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0D6528">
                                <w:rPr>
                                  <w:rFonts w:cs="Avenir Light"/>
                                  <w:spacing w:val="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Konto</w:t>
                              </w:r>
                            </w:p>
                            <w:p w14:paraId="3AE7B30B" w14:textId="77777777" w:rsidR="006E1F20" w:rsidRPr="009F07CB" w:rsidRDefault="006E1F20" w:rsidP="006E1F20">
                              <w:pPr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rFonts w:ascii="Avenir Light" w:eastAsia="Times New Roman" w:hAnsi="Avenir Light" w:cs="Aparajita"/>
                                  <w:color w:val="000000" w:themeColor="text1"/>
                                  <w:sz w:val="19"/>
                                  <w:szCs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rFonts w:ascii="Avenir Light" w:eastAsia="Times New Roman" w:hAnsi="Avenir Light" w:cs="Aparajita"/>
                                  <w:color w:val="000000" w:themeColor="text1"/>
                                  <w:sz w:val="19"/>
                                  <w:szCs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Kantonalbank 906447-4514</w:t>
                              </w:r>
                            </w:p>
                            <w:p w14:paraId="65CC6F57" w14:textId="77777777" w:rsidR="006E1F20" w:rsidRPr="009F07CB" w:rsidRDefault="006E1F20" w:rsidP="006E1F20">
                              <w:pPr>
                                <w:pStyle w:val="Beschreibung"/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Clearing</w:t>
                              </w:r>
                              <w:r w:rsidRPr="009F07CB">
                                <w:rPr>
                                  <w:rFonts w:eastAsia="Times New Roman" w:cs="Aparajita"/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 xml:space="preserve"> Nr. 777</w:t>
                              </w:r>
                            </w:p>
                            <w:p w14:paraId="6ED8553D" w14:textId="77777777" w:rsidR="006E1F20" w:rsidRPr="00165E02" w:rsidRDefault="006E1F20" w:rsidP="006E1F20">
                              <w:pPr>
                                <w:pStyle w:val="Beschreibung"/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IBAN</w:t>
                              </w:r>
                              <w:r w:rsidRPr="009F07CB">
                                <w:rPr>
                                  <w:rFonts w:eastAsia="Times New Roman" w:cs="Aparajita"/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-Nummer: CH07 0077 7009 0644 7451 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4F0974" id="Gruppieren 31" o:spid="_x0000_s1030" style="position:absolute;margin-left:-9.35pt;margin-top:683.05pt;width:426.2pt;height:59.85pt;z-index:251658263;mso-position-vertical-relative:page;mso-width-relative:margin;mso-height-relative:margin" coordorigin="-1212" coordsize="54121,7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">
                <v:shape id="Textfeld 37" o:spid="_x0000_s1031" type="#_x0000_t202" style="position:absolute;left:-1212;width:16120;height:7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" filled="f" stroked="f" strokeweight=".5pt">
                  <v:textbox style="mso-fit-shape-to-text:t" inset="0,0,0,0">
                    <w:txbxContent>
                      <w:p w14:paraId="386F3920" w14:textId="77777777" w:rsidR="006E1F20" w:rsidRPr="00537A57" w:rsidRDefault="006E1F20" w:rsidP="006E1F20">
                        <w:pPr>
                          <w:pStyle w:val="EinfAbs"/>
                          <w:spacing w:line="264" w:lineRule="auto"/>
                          <w:jc w:val="right"/>
                          <w:rPr>
                            <w:rFonts w:ascii="Avenir Light" w:hAnsi="Avenir Light" w:cs="Avenir Light"/>
                            <w:b/>
                            <w:bCs/>
                            <w:color w:val="000000" w:themeColor="text1"/>
                            <w:spacing w:val="4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Avenir Light" w:hAnsi="Avenir Light" w:cs="Avenir Black"/>
                            <w:b/>
                            <w:bCs/>
                            <w:caps/>
                            <w:color w:val="000000" w:themeColor="text1"/>
                            <w:spacing w:val="4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Zahlungsverbindung</w:t>
                        </w:r>
                      </w:p>
                      <w:p w14:paraId="1DEF52C0" w14:textId="77777777" w:rsidR="006E1F20" w:rsidRPr="009F07CB" w:rsidRDefault="006E1F20" w:rsidP="006E1F20">
                        <w:pPr>
                          <w:pStyle w:val="EinfAbs"/>
                          <w:spacing w:line="264" w:lineRule="auto"/>
                          <w:jc w:val="right"/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Arkadium AG</w:t>
                        </w:r>
                        <w:r w:rsidRPr="009F07CB"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br/>
                          <w:t>Maneggstrasse 45</w:t>
                        </w:r>
                        <w:r w:rsidRPr="009F07CB"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br/>
                          <w:t xml:space="preserve">8041 Zürich </w:t>
                        </w:r>
                      </w:p>
                    </w:txbxContent>
                  </v:textbox>
                </v:shape>
                <v:shape id="Textfeld 132" o:spid="_x0000_s1032" type="#_x0000_t202" style="position:absolute;left:18286;width:34623;height:7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" fillcolor="white [3201]" stroked="f" strokeweight=".5pt">
                  <v:textbox style="mso-fit-shape-to-text:t" inset="0,0,0,0">
                    <w:txbxContent>
                      <w:p w14:paraId="0000D493" w14:textId="77777777" w:rsidR="006E1F20" w:rsidRPr="000D6528" w:rsidRDefault="006E1F20" w:rsidP="006E1F20">
                        <w:pPr>
                          <w:pStyle w:val="Beschreibung"/>
                          <w:tabs>
                            <w:tab w:val="left" w:pos="5670"/>
                          </w:tabs>
                          <w:spacing w:line="264" w:lineRule="auto"/>
                          <w:rPr>
                            <w:spacing w:val="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0D6528">
                          <w:rPr>
                            <w:rFonts w:cs="Avenir Light"/>
                            <w:spacing w:val="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Konto</w:t>
                        </w:r>
                      </w:p>
                      <w:p w14:paraId="3AE7B30B" w14:textId="77777777" w:rsidR="006E1F20" w:rsidRPr="009F07CB" w:rsidRDefault="006E1F20" w:rsidP="006E1F20">
                        <w:pPr>
                          <w:tabs>
                            <w:tab w:val="left" w:pos="5670"/>
                          </w:tabs>
                          <w:spacing w:line="264" w:lineRule="auto"/>
                          <w:rPr>
                            <w:rFonts w:ascii="Avenir Light" w:eastAsia="Times New Roman" w:hAnsi="Avenir Light" w:cs="Aparajita"/>
                            <w:color w:val="000000" w:themeColor="text1"/>
                            <w:sz w:val="19"/>
                            <w:szCs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rFonts w:ascii="Avenir Light" w:eastAsia="Times New Roman" w:hAnsi="Avenir Light" w:cs="Aparajita"/>
                            <w:color w:val="000000" w:themeColor="text1"/>
                            <w:sz w:val="19"/>
                            <w:szCs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Kantonalbank 906447-4514</w:t>
                        </w:r>
                      </w:p>
                      <w:p w14:paraId="65CC6F57" w14:textId="77777777" w:rsidR="006E1F20" w:rsidRPr="009F07CB" w:rsidRDefault="006E1F20" w:rsidP="006E1F20">
                        <w:pPr>
                          <w:pStyle w:val="Beschreibung"/>
                          <w:tabs>
                            <w:tab w:val="left" w:pos="5670"/>
                          </w:tabs>
                          <w:spacing w:line="264" w:lineRule="auto"/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Clearing</w:t>
                        </w:r>
                        <w:r w:rsidRPr="009F07CB">
                          <w:rPr>
                            <w:rFonts w:eastAsia="Times New Roman" w:cs="Aparajita"/>
                            <w:b w:val="0"/>
                            <w:bCs w:val="0"/>
                            <w:caps w:val="0"/>
                            <w:spacing w:val="0"/>
                            <w:sz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 xml:space="preserve"> Nr. 777</w:t>
                        </w:r>
                      </w:p>
                      <w:p w14:paraId="6ED8553D" w14:textId="77777777" w:rsidR="006E1F20" w:rsidRPr="00165E02" w:rsidRDefault="006E1F20" w:rsidP="006E1F20">
                        <w:pPr>
                          <w:pStyle w:val="Beschreibung"/>
                          <w:tabs>
                            <w:tab w:val="left" w:pos="5670"/>
                          </w:tabs>
                          <w:spacing w:line="264" w:lineRule="auto"/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IBAN</w:t>
                        </w:r>
                        <w:r w:rsidRPr="009F07CB">
                          <w:rPr>
                            <w:rFonts w:eastAsia="Times New Roman" w:cs="Aparajita"/>
                            <w:b w:val="0"/>
                            <w:bCs w:val="0"/>
                            <w:caps w:val="0"/>
                            <w:spacing w:val="0"/>
                            <w:sz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-Nummer: CH07 0077 7009 0644 7451 4</w:t>
                        </w:r>
                      </w:p>
                    </w:txbxContent>
                  </v:textbox>
                </v:shape>
                <w10:wrap anchory="page"/>
                <w10:anchorlock/>
              </v:group>
            </w:pict>
          </mc:Fallback>
        </mc:AlternateContent>
      </w:r>
    </w:p>
    <w:p w14:paraId="6D32F291" w14:textId="77777777" w:rsidR="00C17FC8" w:rsidRPr="00C17FC8" w:rsidRDefault="00C17FC8" w:rsidP="00C17FC8">
      <w:pPr>
        <w:rPr>
          <w:rFonts w:cs="Avenir Light"/>
          <w:sz w:val="19"/>
        </w:rPr>
      </w:pPr>
    </w:p>
    <w:p w14:paraId="56909392" w14:textId="77777777" w:rsidR="00C17FC8" w:rsidRPr="00C17FC8" w:rsidRDefault="00C17FC8" w:rsidP="00C17FC8">
      <w:pPr>
        <w:rPr>
          <w:rFonts w:cs="Avenir Light"/>
          <w:sz w:val="19"/>
        </w:rPr>
      </w:pPr>
    </w:p>
    <w:p w14:paraId="037A1B4A" w14:textId="77777777" w:rsidR="00C17FC8" w:rsidRPr="00C17FC8" w:rsidRDefault="00C17FC8" w:rsidP="00C17FC8">
      <w:pPr>
        <w:rPr>
          <w:rFonts w:cs="Avenir Light"/>
          <w:sz w:val="19"/>
        </w:rPr>
      </w:pPr>
    </w:p>
    <w:p w14:paraId="7E7591CA" w14:textId="77777777" w:rsidR="00C17FC8" w:rsidRPr="00C17FC8" w:rsidRDefault="00C17FC8" w:rsidP="00C17FC8">
      <w:pPr>
        <w:rPr>
          <w:rFonts w:cs="Avenir Light"/>
          <w:sz w:val="19"/>
        </w:rPr>
      </w:pPr>
    </w:p>
    <w:p w14:paraId="7F66DD27" w14:textId="77777777" w:rsidR="00C17FC8" w:rsidRDefault="00C17FC8" w:rsidP="00C17FC8">
      <w:pPr>
        <w:rPr>
          <w:rFonts w:cs="Avenir Light"/>
          <w:sz w:val="19"/>
        </w:rPr>
      </w:pPr>
    </w:p>
    <w:p w14:paraId="283F1B3A" w14:textId="77777777" w:rsidR="00C17FC8" w:rsidRDefault="00ED5FE3">
      <w:pPr>
        <w:rPr>
          <w:rFonts w:cs="Avenir Light"/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411" behindDoc="0" locked="1" layoutInCell="1" allowOverlap="1" wp14:anchorId="72E92097" wp14:editId="1E4FC839">
                <wp:simplePos x="0" y="0"/>
                <wp:positionH relativeFrom="margin">
                  <wp:posOffset>709295</wp:posOffset>
                </wp:positionH>
                <wp:positionV relativeFrom="page">
                  <wp:posOffset>9704705</wp:posOffset>
                </wp:positionV>
                <wp:extent cx="773430" cy="159385"/>
                <wp:effectExtent l="0" t="0" r="7620" b="12065"/>
                <wp:wrapSquare wrapText="bothSides"/>
                <wp:docPr id="806629304" name="Textfeld 806629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" cy="159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E37784" w14:textId="77777777" w:rsidR="00ED5FE3" w:rsidRPr="000E2CC6" w:rsidRDefault="00ED5FE3" w:rsidP="00ED5FE3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 xml:space="preserve">Seite 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2</w:t>
                            </w: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/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92097" id="Textfeld 806629304" o:spid="_x0000_s1033" type="#_x0000_t202" style="position:absolute;margin-left:55.85pt;margin-top:764.15pt;width:60.9pt;height:12.55pt;z-index:25166441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" filled="f" stroked="f" strokeweight=".5pt">
                <v:textbox style="mso-fit-shape-to-text:t" inset="0,0,0,0">
                  <w:txbxContent>
                    <w:p w14:paraId="61E37784" w14:textId="77777777" w:rsidR="00ED5FE3" w:rsidRPr="000E2CC6" w:rsidRDefault="00ED5FE3" w:rsidP="00ED5FE3">
                      <w:pPr>
                        <w:pStyle w:val="EinfAbs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</w:pP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 xml:space="preserve">Seite </w:t>
                      </w: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2</w:t>
                      </w: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/</w:t>
                      </w: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 w:rsidR="00C17FC8">
        <w:rPr>
          <w:rFonts w:cs="Avenir Light"/>
          <w:sz w:val="19"/>
        </w:rPr>
        <w:br w:type="page"/>
      </w:r>
    </w:p>
    <w:tbl>
      <w:tblPr>
        <w:tblStyle w:val="Tabellenraster"/>
        <w:tblpPr w:leftFromText="141" w:rightFromText="141" w:vertAnchor="text" w:horzAnchor="page" w:tblpX="282" w:tblpY="11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</w:tblGrid>
      <w:tr w:rsidR="004014FC" w14:paraId="0C6CB81B" w14:textId="77777777" w:rsidTr="004014FC">
        <w:tc>
          <w:tcPr>
            <w:tcW w:w="2835" w:type="dxa"/>
          </w:tcPr>
          <w:p w14:paraId="795EF36F" w14:textId="77777777" w:rsidR="003B33EF" w:rsidRPr="003B33EF" w:rsidRDefault="003B33EF" w:rsidP="003B33EF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9"/>
                <w:szCs w:val="12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  <w:p w14:paraId="5F2E407C" w14:textId="1D26ED01" w:rsidR="004014FC" w:rsidRPr="004014FC" w:rsidRDefault="004014FC" w:rsidP="003B33EF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5D47DE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Kunde</w:t>
            </w:r>
          </w:p>
        </w:tc>
      </w:tr>
      <w:tr w:rsidR="004014FC" w14:paraId="3A7954A8" w14:textId="77777777" w:rsidTr="004014FC">
        <w:tc>
          <w:tcPr>
            <w:tcW w:w="2835" w:type="dxa"/>
          </w:tcPr>
          <w:p w14:paraId="41DF9C3B" w14:textId="77777777" w:rsidR="004014FC" w:rsidRPr="004014FC" w:rsidRDefault="004014FC" w:rsidP="004014FC">
            <w:pPr>
              <w:spacing w:line="264" w:lineRule="auto"/>
              <w:jc w:val="right"/>
              <w:rPr>
                <w:color w:val="000000" w:themeColor="text1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496662513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Frutiger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AG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z. Hd. Frau Doris Basile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proofErr w:type="spellStart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Schneckelerstrasse</w:t>
            </w:r>
            <w:proofErr w:type="spellEnd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22 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4414 Füllinsdorf</w:t>
            </w:r>
            <w:permEnd w:id="496662513"/>
          </w:p>
        </w:tc>
      </w:tr>
    </w:tbl>
    <w:tbl>
      <w:tblPr>
        <w:tblStyle w:val="Tabellenraster"/>
        <w:tblpPr w:leftFromText="141" w:rightFromText="141" w:vertAnchor="text" w:horzAnchor="margin" w:tblpXSpec="right" w:tblpY="1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7"/>
        <w:gridCol w:w="362"/>
      </w:tblGrid>
      <w:tr w:rsidR="004014FC" w14:paraId="7ACFB523" w14:textId="77777777" w:rsidTr="004014FC">
        <w:trPr>
          <w:cantSplit/>
          <w:trHeight w:val="1979"/>
        </w:trPr>
        <w:tc>
          <w:tcPr>
            <w:tcW w:w="267" w:type="dxa"/>
            <w:textDirection w:val="btLr"/>
          </w:tcPr>
          <w:p w14:paraId="66E677DA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MWST.-NR.</w:t>
            </w:r>
          </w:p>
        </w:tc>
        <w:tc>
          <w:tcPr>
            <w:tcW w:w="362" w:type="dxa"/>
            <w:textDirection w:val="btLr"/>
          </w:tcPr>
          <w:p w14:paraId="3290DF35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  <w:r w:rsidRPr="00165E02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CHE-463.920.799</w:t>
            </w:r>
            <w:r w:rsidRPr="004014FC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</w:p>
        </w:tc>
      </w:tr>
      <w:tr w:rsidR="004014FC" w14:paraId="48C58E6B" w14:textId="77777777" w:rsidTr="004014FC">
        <w:trPr>
          <w:cantSplit/>
          <w:trHeight w:val="136"/>
        </w:trPr>
        <w:tc>
          <w:tcPr>
            <w:tcW w:w="267" w:type="dxa"/>
            <w:textDirection w:val="btLr"/>
          </w:tcPr>
          <w:p w14:paraId="0D650B76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</w:p>
        </w:tc>
        <w:tc>
          <w:tcPr>
            <w:tcW w:w="362" w:type="dxa"/>
            <w:textDirection w:val="btLr"/>
          </w:tcPr>
          <w:p w14:paraId="78755833" w14:textId="77777777" w:rsidR="004014FC" w:rsidRP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  <w:spacing w:val="1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</w:tc>
      </w:tr>
      <w:tr w:rsidR="004014FC" w14:paraId="20AC8C87" w14:textId="77777777" w:rsidTr="004014FC">
        <w:trPr>
          <w:cantSplit/>
          <w:trHeight w:val="1825"/>
        </w:trPr>
        <w:tc>
          <w:tcPr>
            <w:tcW w:w="267" w:type="dxa"/>
            <w:textDirection w:val="btLr"/>
          </w:tcPr>
          <w:p w14:paraId="5DF57C4E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RECH.-NR.</w:t>
            </w:r>
          </w:p>
        </w:tc>
        <w:tc>
          <w:tcPr>
            <w:tcW w:w="362" w:type="dxa"/>
            <w:textDirection w:val="btLr"/>
          </w:tcPr>
          <w:p w14:paraId="2DAEA995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permStart w:id="1175063624" w:edGrp="everyone"/>
            <w:r w:rsidRPr="004014FC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FN2023.02.0262</w:t>
            </w:r>
            <w:permEnd w:id="1175063624"/>
          </w:p>
        </w:tc>
      </w:tr>
    </w:tbl>
    <w:p w14:paraId="180455DE" w14:textId="79B9449F" w:rsidR="00C17FC8" w:rsidRPr="009B0FBD" w:rsidRDefault="00C17FC8" w:rsidP="00C17FC8">
      <w:pPr>
        <w:rPr>
          <w:rFonts w:ascii="Avenir Light" w:hAnsi="Avenir Light" w:cs="Avenir Light"/>
          <w:color w:val="000000" w:themeColor="text1"/>
          <w:sz w:val="22"/>
          <w:szCs w:val="22"/>
        </w:rPr>
      </w:pPr>
    </w:p>
    <w:p w14:paraId="795ED84C" w14:textId="0E7D9088" w:rsidR="00C17FC8" w:rsidRPr="009B0FBD" w:rsidRDefault="00C17FC8" w:rsidP="00C17FC8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469CD3B8" w14:textId="7DF40EFA" w:rsidR="00C17FC8" w:rsidRPr="009B0FBD" w:rsidRDefault="00C17FC8" w:rsidP="00C17FC8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lang w:val="de-CH"/>
        </w:rPr>
      </w:pPr>
    </w:p>
    <w:p w14:paraId="09731A48" w14:textId="21C0B677" w:rsidR="00C17FC8" w:rsidRPr="009B0FBD" w:rsidRDefault="00C17FC8" w:rsidP="00C17FC8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49E88AE5" w14:textId="5FB4CB46" w:rsidR="004014FC" w:rsidRPr="009B0FBD" w:rsidRDefault="00C17FC8" w:rsidP="003B33EF">
      <w:pPr>
        <w:pStyle w:val="1Copy95pt"/>
        <w:tabs>
          <w:tab w:val="left" w:pos="3520"/>
        </w:tabs>
        <w:spacing w:after="60" w:line="240" w:lineRule="auto"/>
      </w:pPr>
      <w:r>
        <w:rPr>
          <w:rFonts w:cs="Avenir Black"/>
          <w:b/>
          <w:bCs/>
          <w:caps/>
          <w:noProof/>
          <w:spacing w:val="40"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2A759087" wp14:editId="7D6245D4">
                <wp:simplePos x="0" y="0"/>
                <wp:positionH relativeFrom="column">
                  <wp:posOffset>-3866515</wp:posOffset>
                </wp:positionH>
                <wp:positionV relativeFrom="paragraph">
                  <wp:posOffset>461761</wp:posOffset>
                </wp:positionV>
                <wp:extent cx="2854325" cy="2854325"/>
                <wp:effectExtent l="0" t="0" r="15875" b="15875"/>
                <wp:wrapNone/>
                <wp:docPr id="2143973678" name="Rechteck 2143973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325" cy="285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CFC18E" id="Rechteck 2143973678" o:spid="_x0000_s1026" style="position:absolute;margin-left:-304.45pt;margin-top:36.35pt;width:224.75pt;height:224.75pt;z-index:2516582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" fillcolor="#4472c4 [3204]" strokecolor="#1f3763 [1604]" strokeweight="1pt"/>
            </w:pict>
          </mc:Fallback>
        </mc:AlternateContent>
      </w:r>
    </w:p>
    <w:p w14:paraId="5272B1DB" w14:textId="07BDEFD6" w:rsidR="00C17FC8" w:rsidRPr="002C68DA" w:rsidRDefault="00C17FC8" w:rsidP="004014FC">
      <w:pPr>
        <w:pStyle w:val="Headline"/>
        <w:spacing w:line="240" w:lineRule="auto"/>
        <w:ind w:left="2835"/>
        <w:rPr>
          <w:rFonts w:ascii="Athelas" w:hAnsi="Athelas"/>
          <w:b/>
          <w:bCs/>
          <w:spacing w:val="80"/>
          <w:sz w:val="36"/>
          <w:szCs w:val="36"/>
          <w:lang w:val="de-CH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1" layoutInCell="1" allowOverlap="1" wp14:anchorId="50A1C9FD" wp14:editId="3BDD2887">
                <wp:simplePos x="0" y="0"/>
                <wp:positionH relativeFrom="margin">
                  <wp:posOffset>1800225</wp:posOffset>
                </wp:positionH>
                <wp:positionV relativeFrom="paragraph">
                  <wp:posOffset>341630</wp:posOffset>
                </wp:positionV>
                <wp:extent cx="539750" cy="0"/>
                <wp:effectExtent l="0" t="0" r="0" b="0"/>
                <wp:wrapNone/>
                <wp:docPr id="1737326495" name="Gerade Verbindung mit Pfeil 1737326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975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1B3051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0E2E6E" id="Gerade Verbindung mit Pfeil 1737326495" o:spid="_x0000_s1026" type="#_x0000_t32" style="position:absolute;margin-left:141.75pt;margin-top:26.9pt;width:42.5pt;height:0;flip:y;z-index:251658257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" strokecolor="#1b3051" strokeweight=".5pt">
                <w10:wrap anchorx="margin"/>
                <w10:anchorlock/>
              </v:shape>
            </w:pict>
          </mc:Fallback>
        </mc:AlternateContent>
      </w:r>
      <w:r w:rsidRPr="002C68DA">
        <w:rPr>
          <w:rFonts w:ascii="Athelas" w:hAnsi="Athelas"/>
          <w:b/>
          <w:bCs/>
          <w:spacing w:val="80"/>
          <w:sz w:val="36"/>
          <w:szCs w:val="36"/>
          <w:lang w:val="de-CH"/>
        </w:rPr>
        <w:t>Rechnung</w:t>
      </w:r>
    </w:p>
    <w:p w14:paraId="151E11CD" w14:textId="52261458" w:rsidR="00C17FC8" w:rsidRDefault="00C17FC8" w:rsidP="00C17FC8">
      <w:pPr>
        <w:pStyle w:val="1Copy95pt"/>
        <w:tabs>
          <w:tab w:val="left" w:pos="3969"/>
        </w:tabs>
        <w:spacing w:line="240" w:lineRule="auto"/>
        <w:ind w:left="2891"/>
        <w:rPr>
          <w:rStyle w:val="1CopyBold95ptZchn"/>
        </w:rPr>
      </w:pPr>
    </w:p>
    <w:p w14:paraId="3D9DA6E3" w14:textId="77777777" w:rsidR="00C17FC8" w:rsidRPr="003B33EF" w:rsidRDefault="00C17FC8" w:rsidP="00C17FC8">
      <w:pPr>
        <w:pStyle w:val="1Copy95pt"/>
        <w:tabs>
          <w:tab w:val="left" w:pos="3969"/>
        </w:tabs>
        <w:spacing w:line="240" w:lineRule="auto"/>
        <w:ind w:left="2891"/>
        <w:rPr>
          <w:rStyle w:val="1CopyBold95ptZchn"/>
          <w:sz w:val="16"/>
          <w:szCs w:val="15"/>
        </w:rPr>
      </w:pPr>
    </w:p>
    <w:tbl>
      <w:tblPr>
        <w:tblStyle w:val="Tabellenraster"/>
        <w:tblpPr w:leftFromText="141" w:rightFromText="141" w:vertAnchor="page" w:horzAnchor="margin" w:tblpY="485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354"/>
        <w:gridCol w:w="3401"/>
        <w:gridCol w:w="2877"/>
      </w:tblGrid>
      <w:tr w:rsidR="003B33EF" w14:paraId="22CCBFCC" w14:textId="77777777" w:rsidTr="00C83E04">
        <w:trPr>
          <w:trHeight w:val="170"/>
        </w:trPr>
        <w:tc>
          <w:tcPr>
            <w:tcW w:w="2340" w:type="dxa"/>
            <w:vAlign w:val="bottom"/>
          </w:tcPr>
          <w:p w14:paraId="27ED05EA" w14:textId="77777777" w:rsidR="003B33EF" w:rsidRPr="004014FC" w:rsidRDefault="003B33EF" w:rsidP="003B33EF">
            <w:pPr>
              <w:pStyle w:val="EinfAbs"/>
              <w:spacing w:line="240" w:lineRule="auto"/>
              <w:jc w:val="right"/>
              <w:rPr>
                <w:rStyle w:val="1CopyBold95ptZchn"/>
                <w:rFonts w:eastAsiaTheme="minorHAnsi" w:cs="Avenir Light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Kandidat</w:t>
            </w:r>
          </w:p>
        </w:tc>
        <w:tc>
          <w:tcPr>
            <w:tcW w:w="354" w:type="dxa"/>
            <w:vAlign w:val="bottom"/>
          </w:tcPr>
          <w:p w14:paraId="4B08AA77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  <w:vAlign w:val="bottom"/>
          </w:tcPr>
          <w:p w14:paraId="26806382" w14:textId="77777777" w:rsidR="003B33EF" w:rsidRPr="004014FC" w:rsidRDefault="003B33EF" w:rsidP="003B33EF">
            <w:pPr>
              <w:ind w:left="35"/>
              <w:rPr>
                <w:rStyle w:val="1CopyBold95ptZchn"/>
                <w:rFonts w:eastAsiaTheme="minorHAnsi" w:cs="Avenir Light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startdatum</w:t>
            </w:r>
          </w:p>
        </w:tc>
        <w:tc>
          <w:tcPr>
            <w:tcW w:w="2877" w:type="dxa"/>
            <w:vAlign w:val="bottom"/>
          </w:tcPr>
          <w:p w14:paraId="2676489F" w14:textId="77777777" w:rsidR="003B33EF" w:rsidRDefault="003B33EF" w:rsidP="003B33EF">
            <w:pP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Funktion</w:t>
            </w:r>
          </w:p>
        </w:tc>
      </w:tr>
      <w:tr w:rsidR="003B33EF" w14:paraId="7E48BECC" w14:textId="77777777" w:rsidTr="00C83E04">
        <w:tc>
          <w:tcPr>
            <w:tcW w:w="2340" w:type="dxa"/>
          </w:tcPr>
          <w:p w14:paraId="23E6CC41" w14:textId="42C5040E" w:rsidR="003B33EF" w:rsidRPr="004014FC" w:rsidRDefault="0068517A" w:rsidP="003B33EF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Blind Copy</w:t>
            </w:r>
            <w:r w:rsidR="003B33EF"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</w:t>
            </w:r>
          </w:p>
        </w:tc>
        <w:tc>
          <w:tcPr>
            <w:tcW w:w="354" w:type="dxa"/>
          </w:tcPr>
          <w:p w14:paraId="6836969A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</w:tcPr>
          <w:p w14:paraId="113C8C9B" w14:textId="2FCA3C76" w:rsidR="003B33EF" w:rsidRPr="004014FC" w:rsidRDefault="0068517A" w:rsidP="0068517A">
            <w:pPr>
              <w:pStyle w:val="EinfAbs"/>
              <w:spacing w:line="264" w:lineRule="auto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68517A"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Blind Copy</w:t>
            </w:r>
          </w:p>
        </w:tc>
        <w:tc>
          <w:tcPr>
            <w:tcW w:w="2877" w:type="dxa"/>
          </w:tcPr>
          <w:p w14:paraId="5AEAD70C" w14:textId="2D3C2A05" w:rsidR="003B33EF" w:rsidRDefault="0068517A" w:rsidP="003B33EF">
            <w:pPr>
              <w:spacing w:line="264" w:lineRule="auto"/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Blind Copy</w:t>
            </w:r>
          </w:p>
        </w:tc>
      </w:tr>
      <w:tr w:rsidR="003B33EF" w14:paraId="7212889E" w14:textId="77777777" w:rsidTr="00C83E04">
        <w:tc>
          <w:tcPr>
            <w:tcW w:w="2340" w:type="dxa"/>
          </w:tcPr>
          <w:p w14:paraId="47CC9756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54" w:type="dxa"/>
          </w:tcPr>
          <w:p w14:paraId="0ED6A892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</w:tcPr>
          <w:p w14:paraId="5C0D92D9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ind w:left="35"/>
              <w:rPr>
                <w:rStyle w:val="1CopyBold95ptZchn"/>
                <w:lang w:val="en-US"/>
              </w:rPr>
            </w:pPr>
          </w:p>
        </w:tc>
        <w:tc>
          <w:tcPr>
            <w:tcW w:w="2877" w:type="dxa"/>
          </w:tcPr>
          <w:p w14:paraId="0FC77650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</w:tr>
      <w:tr w:rsidR="003B33EF" w14:paraId="30C0ED6F" w14:textId="77777777" w:rsidTr="00C83E04">
        <w:tc>
          <w:tcPr>
            <w:tcW w:w="2340" w:type="dxa"/>
            <w:vAlign w:val="bottom"/>
          </w:tcPr>
          <w:p w14:paraId="4C100005" w14:textId="77777777" w:rsidR="003B33EF" w:rsidRPr="004014FC" w:rsidRDefault="003B33EF" w:rsidP="003B33EF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Black"/>
                <w:caps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Bereich</w:t>
            </w:r>
          </w:p>
        </w:tc>
        <w:tc>
          <w:tcPr>
            <w:tcW w:w="354" w:type="dxa"/>
          </w:tcPr>
          <w:p w14:paraId="1CDDABF1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  <w:vAlign w:val="bottom"/>
          </w:tcPr>
          <w:p w14:paraId="7F19F425" w14:textId="77777777" w:rsidR="003B33EF" w:rsidRPr="004014FC" w:rsidRDefault="003B33EF" w:rsidP="003B33EF">
            <w:pPr>
              <w:spacing w:line="264" w:lineRule="auto"/>
              <w:ind w:left="35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dienstleistung</w:t>
            </w:r>
          </w:p>
        </w:tc>
        <w:tc>
          <w:tcPr>
            <w:tcW w:w="2877" w:type="dxa"/>
            <w:vAlign w:val="bottom"/>
          </w:tcPr>
          <w:p w14:paraId="21B8271B" w14:textId="77777777" w:rsidR="003B33EF" w:rsidRDefault="003B33EF" w:rsidP="003B33EF">
            <w:pPr>
              <w:spacing w:line="264" w:lineRule="auto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Form</w:t>
            </w:r>
          </w:p>
        </w:tc>
      </w:tr>
      <w:tr w:rsidR="003B33EF" w:rsidRPr="00097A57" w14:paraId="41ADDA8C" w14:textId="77777777" w:rsidTr="00C83E04">
        <w:tc>
          <w:tcPr>
            <w:tcW w:w="2340" w:type="dxa"/>
          </w:tcPr>
          <w:p w14:paraId="74617EC2" w14:textId="77777777" w:rsidR="003B33EF" w:rsidRPr="004014FC" w:rsidRDefault="003B33EF" w:rsidP="003B33EF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495406648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Architecture </w:t>
            </w:r>
            <w:permEnd w:id="1495406648"/>
          </w:p>
        </w:tc>
        <w:tc>
          <w:tcPr>
            <w:tcW w:w="354" w:type="dxa"/>
          </w:tcPr>
          <w:p w14:paraId="5B48C499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</w:tcPr>
          <w:p w14:paraId="11AAFF9F" w14:textId="77777777" w:rsidR="003B33EF" w:rsidRPr="004014FC" w:rsidRDefault="003B33EF" w:rsidP="003B33EF">
            <w:pPr>
              <w:spacing w:line="264" w:lineRule="auto"/>
              <w:ind w:left="35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097A57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Network &amp; Active Sourcing</w:t>
            </w:r>
          </w:p>
        </w:tc>
        <w:tc>
          <w:tcPr>
            <w:tcW w:w="2877" w:type="dxa"/>
          </w:tcPr>
          <w:p w14:paraId="681D28A9" w14:textId="77777777" w:rsidR="003B33EF" w:rsidRPr="00097A57" w:rsidRDefault="003B33EF" w:rsidP="003B33EF">
            <w:pPr>
              <w:spacing w:line="264" w:lineRule="auto"/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Best Effort</w:t>
            </w:r>
          </w:p>
        </w:tc>
      </w:tr>
    </w:tbl>
    <w:p w14:paraId="037A5611" w14:textId="38D7DA91" w:rsidR="00C17FC8" w:rsidRDefault="00C17FC8" w:rsidP="004014FC">
      <w:pPr>
        <w:pStyle w:val="1Copy95pt"/>
        <w:tabs>
          <w:tab w:val="left" w:pos="2552"/>
        </w:tabs>
        <w:spacing w:line="240" w:lineRule="auto"/>
      </w:pPr>
    </w:p>
    <w:p w14:paraId="07446CB9" w14:textId="49D9529D" w:rsidR="00C17FC8" w:rsidRDefault="00C17FC8" w:rsidP="00C17FC8">
      <w:pPr>
        <w:pStyle w:val="1Copy95pt"/>
        <w:tabs>
          <w:tab w:val="left" w:pos="2552"/>
        </w:tabs>
        <w:spacing w:line="240" w:lineRule="auto"/>
      </w:pPr>
    </w:p>
    <w:p w14:paraId="15835ABE" w14:textId="77777777" w:rsidR="004014FC" w:rsidRDefault="004014FC" w:rsidP="00C17FC8">
      <w:pPr>
        <w:pStyle w:val="1Copy95pt"/>
        <w:tabs>
          <w:tab w:val="left" w:pos="2552"/>
        </w:tabs>
      </w:pPr>
    </w:p>
    <w:p w14:paraId="1A8996A8" w14:textId="77777777" w:rsidR="004014FC" w:rsidRDefault="004014FC" w:rsidP="00C17FC8">
      <w:pPr>
        <w:pStyle w:val="1Copy95pt"/>
        <w:tabs>
          <w:tab w:val="left" w:pos="2552"/>
        </w:tabs>
      </w:pPr>
    </w:p>
    <w:p w14:paraId="5D354B05" w14:textId="77777777" w:rsidR="003B33EF" w:rsidRPr="003B33EF" w:rsidRDefault="003B33EF" w:rsidP="00C17FC8">
      <w:pPr>
        <w:pStyle w:val="1Copy95pt"/>
        <w:tabs>
          <w:tab w:val="left" w:pos="2552"/>
        </w:tabs>
        <w:rPr>
          <w:sz w:val="2"/>
          <w:szCs w:val="8"/>
        </w:rPr>
      </w:pPr>
    </w:p>
    <w:p w14:paraId="00452513" w14:textId="77777777" w:rsidR="003B33EF" w:rsidRDefault="003B33EF" w:rsidP="00734D5F">
      <w:pPr>
        <w:pStyle w:val="1Copy95pt"/>
        <w:tabs>
          <w:tab w:val="left" w:pos="2552"/>
        </w:tabs>
        <w:rPr>
          <w:sz w:val="6"/>
          <w:szCs w:val="8"/>
        </w:rPr>
      </w:pPr>
    </w:p>
    <w:p w14:paraId="1DF02F39" w14:textId="77777777" w:rsidR="003B33EF" w:rsidRDefault="003B33EF" w:rsidP="00734D5F">
      <w:pPr>
        <w:pStyle w:val="1Copy95pt"/>
        <w:tabs>
          <w:tab w:val="left" w:pos="2552"/>
        </w:tabs>
        <w:rPr>
          <w:sz w:val="6"/>
          <w:szCs w:val="8"/>
        </w:rPr>
      </w:pPr>
    </w:p>
    <w:p w14:paraId="7F49FE1A" w14:textId="77777777" w:rsidR="003B33EF" w:rsidRDefault="003B33EF" w:rsidP="00734D5F">
      <w:pPr>
        <w:pStyle w:val="1Copy95pt"/>
        <w:tabs>
          <w:tab w:val="left" w:pos="2552"/>
        </w:tabs>
        <w:rPr>
          <w:sz w:val="6"/>
          <w:szCs w:val="8"/>
        </w:rPr>
      </w:pPr>
    </w:p>
    <w:p w14:paraId="07BCBBD9" w14:textId="77777777" w:rsidR="003B33EF" w:rsidRDefault="003B33EF" w:rsidP="00734D5F">
      <w:pPr>
        <w:pStyle w:val="1Copy95pt"/>
        <w:tabs>
          <w:tab w:val="left" w:pos="2552"/>
        </w:tabs>
        <w:rPr>
          <w:sz w:val="6"/>
          <w:szCs w:val="8"/>
        </w:rPr>
      </w:pPr>
    </w:p>
    <w:tbl>
      <w:tblPr>
        <w:tblStyle w:val="Tabellenraster"/>
        <w:tblpPr w:leftFromText="141" w:rightFromText="141" w:vertAnchor="text" w:horzAnchor="margin" w:tblpXSpec="right" w:tblpY="86"/>
        <w:tblW w:w="7605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265"/>
        <w:gridCol w:w="20"/>
        <w:gridCol w:w="2320"/>
      </w:tblGrid>
      <w:tr w:rsidR="009F2D82" w14:paraId="24ED9487" w14:textId="77777777" w:rsidTr="009F2D82">
        <w:trPr>
          <w:trHeight w:hRule="exact" w:val="113"/>
        </w:trPr>
        <w:tc>
          <w:tcPr>
            <w:tcW w:w="5265" w:type="dxa"/>
            <w:tcBorders>
              <w:top w:val="single" w:sz="4" w:space="0" w:color="BFBFBF" w:themeColor="background1" w:themeShade="BF"/>
              <w:bottom w:val="nil"/>
            </w:tcBorders>
          </w:tcPr>
          <w:p w14:paraId="3CB2FC97" w14:textId="77777777" w:rsidR="009F2D82" w:rsidRPr="00F748E9" w:rsidRDefault="009F2D82" w:rsidP="009F2D82">
            <w:pPr>
              <w:pStyle w:val="1CopyBold95pt"/>
            </w:pPr>
          </w:p>
        </w:tc>
        <w:tc>
          <w:tcPr>
            <w:tcW w:w="20" w:type="dxa"/>
            <w:tcBorders>
              <w:top w:val="single" w:sz="4" w:space="0" w:color="BFBFBF" w:themeColor="background1" w:themeShade="BF"/>
              <w:bottom w:val="nil"/>
            </w:tcBorders>
          </w:tcPr>
          <w:p w14:paraId="3991105C" w14:textId="77777777" w:rsidR="009F2D82" w:rsidRDefault="009F2D82" w:rsidP="009F2D82">
            <w:pPr>
              <w:pStyle w:val="1CopyBold95pt"/>
              <w:jc w:val="right"/>
            </w:pPr>
          </w:p>
        </w:tc>
        <w:tc>
          <w:tcPr>
            <w:tcW w:w="2320" w:type="dxa"/>
            <w:tcBorders>
              <w:top w:val="single" w:sz="4" w:space="0" w:color="BFBFBF" w:themeColor="background1" w:themeShade="BF"/>
              <w:bottom w:val="nil"/>
            </w:tcBorders>
          </w:tcPr>
          <w:p w14:paraId="0D2D7BA8" w14:textId="77777777" w:rsidR="009F2D82" w:rsidRDefault="009F2D82" w:rsidP="009F2D82">
            <w:pPr>
              <w:pStyle w:val="1CopyBold95pt"/>
              <w:ind w:right="136"/>
              <w:jc w:val="right"/>
            </w:pPr>
          </w:p>
        </w:tc>
      </w:tr>
      <w:tr w:rsidR="009F2D82" w:rsidRPr="005A310E" w14:paraId="785C238D" w14:textId="77777777" w:rsidTr="009F2D82">
        <w:tc>
          <w:tcPr>
            <w:tcW w:w="5265" w:type="dxa"/>
            <w:tcBorders>
              <w:top w:val="nil"/>
              <w:bottom w:val="nil"/>
            </w:tcBorders>
            <w:vAlign w:val="center"/>
          </w:tcPr>
          <w:p w14:paraId="4967D73C" w14:textId="77777777" w:rsidR="009F2D82" w:rsidRPr="009F07CB" w:rsidRDefault="009F2D82" w:rsidP="009F2D82">
            <w:pPr>
              <w:pStyle w:val="Stage"/>
              <w:spacing w:line="264" w:lineRule="auto"/>
              <w:rPr>
                <w:rFonts w:ascii="Athelas" w:hAnsi="Athelas"/>
                <w:b/>
                <w:bCs/>
                <w:spacing w:val="40"/>
                <w:szCs w:val="19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Beschreibung</w:t>
            </w:r>
          </w:p>
        </w:tc>
        <w:tc>
          <w:tcPr>
            <w:tcW w:w="2340" w:type="dxa"/>
            <w:gridSpan w:val="2"/>
            <w:tcBorders>
              <w:top w:val="nil"/>
              <w:bottom w:val="nil"/>
            </w:tcBorders>
            <w:vAlign w:val="center"/>
          </w:tcPr>
          <w:p w14:paraId="2FB8EA9F" w14:textId="77777777" w:rsidR="009F2D82" w:rsidRDefault="009F2D82" w:rsidP="009F2D82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Preis CHF</w:t>
            </w:r>
            <w:r w:rsidRPr="00225B59"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  <w:t xml:space="preserve"> </w:t>
            </w:r>
          </w:p>
          <w:p w14:paraId="640D96B9" w14:textId="77777777" w:rsidR="009F2D82" w:rsidRPr="00225B59" w:rsidRDefault="009F2D82" w:rsidP="009F2D82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CE2011">
              <w:rPr>
                <w:rFonts w:ascii="Athelas" w:hAnsi="Athelas"/>
                <w:b/>
                <w:bCs/>
                <w:sz w:val="13"/>
                <w:szCs w:val="13"/>
              </w:rPr>
              <w:t>exkl. Mwst</w:t>
            </w:r>
          </w:p>
        </w:tc>
      </w:tr>
      <w:tr w:rsidR="009F2D82" w14:paraId="68D332CA" w14:textId="77777777" w:rsidTr="009F2D82">
        <w:trPr>
          <w:trHeight w:hRule="exact" w:val="64"/>
        </w:trPr>
        <w:tc>
          <w:tcPr>
            <w:tcW w:w="5265" w:type="dxa"/>
            <w:tcBorders>
              <w:top w:val="nil"/>
              <w:bottom w:val="single" w:sz="4" w:space="0" w:color="BFBFBF" w:themeColor="background1" w:themeShade="BF"/>
            </w:tcBorders>
          </w:tcPr>
          <w:p w14:paraId="01CCCB18" w14:textId="77777777" w:rsidR="009F2D82" w:rsidRPr="00BF6253" w:rsidRDefault="009F2D82" w:rsidP="009F2D82">
            <w:pPr>
              <w:pStyle w:val="1Copy95pt"/>
              <w:tabs>
                <w:tab w:val="left" w:pos="2552"/>
              </w:tabs>
              <w:jc w:val="both"/>
            </w:pPr>
          </w:p>
        </w:tc>
        <w:tc>
          <w:tcPr>
            <w:tcW w:w="2340" w:type="dxa"/>
            <w:gridSpan w:val="2"/>
            <w:tcBorders>
              <w:top w:val="nil"/>
              <w:bottom w:val="single" w:sz="4" w:space="0" w:color="BFBFBF" w:themeColor="background1" w:themeShade="BF"/>
            </w:tcBorders>
          </w:tcPr>
          <w:p w14:paraId="2897F65E" w14:textId="77777777" w:rsidR="009F2D82" w:rsidRDefault="009F2D82" w:rsidP="009F2D82">
            <w:pPr>
              <w:pStyle w:val="1Copy95pt"/>
              <w:tabs>
                <w:tab w:val="left" w:pos="2552"/>
              </w:tabs>
            </w:pPr>
          </w:p>
        </w:tc>
      </w:tr>
      <w:tr w:rsidR="009F2D82" w:rsidRPr="00834783" w14:paraId="2BFDAC5F" w14:textId="77777777" w:rsidTr="009F2D82">
        <w:trPr>
          <w:trHeight w:hRule="exact" w:val="86"/>
        </w:trPr>
        <w:tc>
          <w:tcPr>
            <w:tcW w:w="5265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09505A89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jc w:val="both"/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6AADE381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9F2D82" w:rsidRPr="00834783" w14:paraId="0FB6DFE7" w14:textId="77777777" w:rsidTr="009F2D82">
        <w:trPr>
          <w:trHeight w:val="964"/>
        </w:trPr>
        <w:tc>
          <w:tcPr>
            <w:tcW w:w="52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A908E" w14:textId="77777777" w:rsidR="009F2D82" w:rsidRPr="003B33EF" w:rsidRDefault="009F2D82" w:rsidP="009F2D82">
            <w:pPr>
              <w:pStyle w:val="EinfAbs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 w:rsidRPr="003B33EF"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JAHRESSALÄR</w:t>
            </w:r>
          </w:p>
          <w:p w14:paraId="1F185B79" w14:textId="77777777" w:rsidR="009F2D82" w:rsidRPr="003B33EF" w:rsidRDefault="009F2D82" w:rsidP="009F2D82">
            <w:pPr>
              <w:pStyle w:val="EinfAbs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 w:rsidRPr="003B33EF"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LOHNBESTANDTEILE</w:t>
            </w:r>
          </w:p>
          <w:p w14:paraId="0479FA2A" w14:textId="77777777" w:rsidR="009F2D82" w:rsidRPr="003B33EF" w:rsidRDefault="009F2D82" w:rsidP="009F2D82">
            <w:pPr>
              <w:pStyle w:val="EinfAbs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 w:rsidRPr="003B33EF"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LOHNBESTANDTEILE TOTAL COMPENSATION</w:t>
            </w:r>
          </w:p>
          <w:p w14:paraId="567EE27E" w14:textId="77777777" w:rsidR="009F2D82" w:rsidRPr="003B33EF" w:rsidRDefault="009F2D82" w:rsidP="009F2D82">
            <w:pPr>
              <w:pStyle w:val="EinfAbs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 w:rsidRPr="003B33EF"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HONORARSATZ</w:t>
            </w:r>
          </w:p>
          <w:p w14:paraId="5CC3CF51" w14:textId="77777777" w:rsidR="009F2D82" w:rsidRPr="004F1598" w:rsidRDefault="009F2D82" w:rsidP="009F2D82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en-US"/>
              </w:rPr>
            </w:pPr>
            <w:r w:rsidRPr="003B33EF"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en-US"/>
              </w:rPr>
              <w:t>HONORAR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F54492" w14:textId="77777777" w:rsidR="009F2D82" w:rsidRDefault="009F2D82" w:rsidP="009F2D82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permStart w:id="1668222535" w:edGrp="everyone"/>
            <w:r w:rsidRPr="00CF1162">
              <w:rPr>
                <w:caps/>
                <w:spacing w:val="10"/>
                <w:sz w:val="16"/>
                <w:szCs w:val="16"/>
              </w:rPr>
              <w:t>10’000.00</w:t>
            </w:r>
          </w:p>
          <w:p w14:paraId="02546F55" w14:textId="77777777" w:rsidR="009F2D82" w:rsidRDefault="009F2D82" w:rsidP="009F2D82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r>
              <w:rPr>
                <w:caps/>
                <w:spacing w:val="10"/>
                <w:sz w:val="16"/>
                <w:szCs w:val="16"/>
              </w:rPr>
              <w:t>Keine</w:t>
            </w:r>
          </w:p>
          <w:p w14:paraId="7C3FBEA1" w14:textId="77777777" w:rsidR="009F2D82" w:rsidRDefault="009F2D82" w:rsidP="009F2D82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r>
              <w:rPr>
                <w:caps/>
                <w:spacing w:val="10"/>
                <w:sz w:val="16"/>
                <w:szCs w:val="16"/>
              </w:rPr>
              <w:t>100'000.00</w:t>
            </w:r>
          </w:p>
          <w:p w14:paraId="348133E2" w14:textId="77777777" w:rsidR="009F2D82" w:rsidRDefault="009F2D82" w:rsidP="009F2D82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r>
              <w:rPr>
                <w:caps/>
                <w:spacing w:val="10"/>
                <w:sz w:val="16"/>
                <w:szCs w:val="16"/>
              </w:rPr>
              <w:t>23</w:t>
            </w:r>
            <w:permEnd w:id="1668222535"/>
            <w:r>
              <w:rPr>
                <w:caps/>
                <w:spacing w:val="10"/>
                <w:sz w:val="16"/>
                <w:szCs w:val="16"/>
              </w:rPr>
              <w:t>%</w:t>
            </w:r>
          </w:p>
          <w:p w14:paraId="5BB02636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permStart w:id="453995994" w:edGrp="everyone"/>
            <w:r>
              <w:rPr>
                <w:caps/>
                <w:spacing w:val="10"/>
                <w:sz w:val="16"/>
                <w:szCs w:val="16"/>
              </w:rPr>
              <w:t>23'000.00</w:t>
            </w:r>
            <w:permEnd w:id="453995994"/>
          </w:p>
        </w:tc>
      </w:tr>
      <w:tr w:rsidR="009F2D82" w:rsidRPr="00834783" w14:paraId="47D508D5" w14:textId="77777777" w:rsidTr="009F2D82">
        <w:trPr>
          <w:trHeight w:hRule="exact" w:val="85"/>
        </w:trPr>
        <w:tc>
          <w:tcPr>
            <w:tcW w:w="526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75B8652D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3E0E5B65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9F2D82" w:rsidRPr="00834783" w14:paraId="18B56DF6" w14:textId="77777777" w:rsidTr="009F2D82">
        <w:trPr>
          <w:trHeight w:hRule="exact" w:val="85"/>
        </w:trPr>
        <w:tc>
          <w:tcPr>
            <w:tcW w:w="5265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52C0B6BC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462F1E97" w14:textId="77777777" w:rsidR="009F2D82" w:rsidRPr="00CF1162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9F2D82" w:rsidRPr="00834783" w14:paraId="57BCA2F8" w14:textId="77777777" w:rsidTr="009F2D82">
        <w:trPr>
          <w:trHeight w:hRule="exact" w:val="465"/>
        </w:trPr>
        <w:tc>
          <w:tcPr>
            <w:tcW w:w="526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03482773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</w:rPr>
            </w:pPr>
            <w:r w:rsidRPr="00834783">
              <w:rPr>
                <w:b/>
                <w:bCs/>
                <w:caps/>
                <w:spacing w:val="10"/>
                <w:sz w:val="16"/>
                <w:szCs w:val="16"/>
              </w:rPr>
              <w:t>Summe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021E1948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</w:rPr>
            </w:pPr>
            <w:permStart w:id="1619675936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10</w:t>
            </w:r>
            <w:r w:rsidRPr="00834783">
              <w:rPr>
                <w:b/>
                <w:bCs/>
                <w:caps/>
                <w:spacing w:val="10"/>
                <w:sz w:val="16"/>
                <w:szCs w:val="16"/>
              </w:rPr>
              <w:t>’000.00</w:t>
            </w:r>
            <w:permEnd w:id="1619675936"/>
          </w:p>
        </w:tc>
      </w:tr>
      <w:tr w:rsidR="009F2D82" w:rsidRPr="00834783" w14:paraId="597900CE" w14:textId="77777777" w:rsidTr="009F2D82">
        <w:trPr>
          <w:trHeight w:hRule="exact" w:val="85"/>
        </w:trPr>
        <w:tc>
          <w:tcPr>
            <w:tcW w:w="5265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AC4DD53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D6BBE86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</w:tr>
      <w:tr w:rsidR="00C83E04" w:rsidRPr="00834783" w14:paraId="532A14EA" w14:textId="77777777" w:rsidTr="00C83E04">
        <w:trPr>
          <w:trHeight w:hRule="exact" w:val="439"/>
        </w:trPr>
        <w:tc>
          <w:tcPr>
            <w:tcW w:w="5265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0CB7ABC" w14:textId="0D3A8BCA" w:rsidR="00C83E04" w:rsidRPr="00C83E04" w:rsidRDefault="00C83E04" w:rsidP="009F2D82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</w:rPr>
            </w:pPr>
            <w:permStart w:id="759568913" w:edGrp="everyone"/>
            <w:r w:rsidRPr="00C83E04">
              <w:rPr>
                <w:caps/>
                <w:spacing w:val="10"/>
                <w:sz w:val="16"/>
                <w:szCs w:val="16"/>
              </w:rPr>
              <w:t>Rabatt (9%)</w:t>
            </w:r>
            <w:permEnd w:id="759568913"/>
          </w:p>
        </w:tc>
        <w:tc>
          <w:tcPr>
            <w:tcW w:w="2340" w:type="dxa"/>
            <w:gridSpan w:val="2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93075F4" w14:textId="66D4EDB6" w:rsidR="00C83E04" w:rsidRPr="00C83E04" w:rsidRDefault="00C83E04" w:rsidP="009F2D82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  <w:permStart w:id="341474159" w:edGrp="everyone"/>
            <w:r w:rsidRPr="00C83E04">
              <w:rPr>
                <w:caps/>
                <w:spacing w:val="10"/>
                <w:sz w:val="16"/>
                <w:szCs w:val="16"/>
              </w:rPr>
              <w:t>5'000.00</w:t>
            </w:r>
            <w:permEnd w:id="341474159"/>
          </w:p>
        </w:tc>
      </w:tr>
      <w:tr w:rsidR="009F2D82" w:rsidRPr="00E13127" w14:paraId="6571B428" w14:textId="77777777" w:rsidTr="009F2D82">
        <w:trPr>
          <w:trHeight w:val="481"/>
        </w:trPr>
        <w:tc>
          <w:tcPr>
            <w:tcW w:w="5265" w:type="dxa"/>
            <w:tcBorders>
              <w:top w:val="nil"/>
              <w:left w:val="nil"/>
              <w:right w:val="nil"/>
            </w:tcBorders>
            <w:vAlign w:val="center"/>
          </w:tcPr>
          <w:p w14:paraId="1220CEDB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</w:t>
            </w:r>
          </w:p>
          <w:p w14:paraId="0FAC703E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 Betrag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655AB557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8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1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%</w:t>
            </w:r>
          </w:p>
          <w:p w14:paraId="63EBBAFF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559783022" w:edGrp="everyone"/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810.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00</w:t>
            </w:r>
            <w:permEnd w:id="1559783022"/>
          </w:p>
        </w:tc>
      </w:tr>
      <w:tr w:rsidR="009F2D82" w14:paraId="453CA7D6" w14:textId="77777777" w:rsidTr="009F2D82">
        <w:trPr>
          <w:trHeight w:hRule="exact" w:val="85"/>
        </w:trPr>
        <w:tc>
          <w:tcPr>
            <w:tcW w:w="5265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56195578" w14:textId="77777777" w:rsidR="009F2D82" w:rsidRPr="00EE37A0" w:rsidRDefault="009F2D82" w:rsidP="009F2D82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3"/>
                <w:szCs w:val="13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24F0CEDD" w14:textId="77777777" w:rsidR="009F2D82" w:rsidRPr="00EE37A0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3"/>
                <w:szCs w:val="13"/>
              </w:rPr>
            </w:pPr>
          </w:p>
        </w:tc>
      </w:tr>
      <w:tr w:rsidR="009F2D82" w14:paraId="00722A9E" w14:textId="77777777" w:rsidTr="009F2D82">
        <w:trPr>
          <w:trHeight w:val="465"/>
        </w:trPr>
        <w:tc>
          <w:tcPr>
            <w:tcW w:w="5265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42FF9562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rPr>
                <w:b/>
                <w:bCs/>
              </w:rPr>
            </w:pP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Rechnungsbetrag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6212A5DE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</w:rPr>
            </w:pPr>
            <w:permStart w:id="465327653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10’810</w:t>
            </w: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.00</w:t>
            </w:r>
            <w:permEnd w:id="465327653"/>
          </w:p>
        </w:tc>
      </w:tr>
    </w:tbl>
    <w:p w14:paraId="43CF04B5" w14:textId="54A637EF" w:rsidR="00C17FC8" w:rsidRPr="004014FC" w:rsidRDefault="00C17FC8" w:rsidP="00734D5F">
      <w:pPr>
        <w:pStyle w:val="1Copy95pt"/>
        <w:tabs>
          <w:tab w:val="left" w:pos="2552"/>
        </w:tabs>
        <w:rPr>
          <w:sz w:val="6"/>
          <w:szCs w:val="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1" layoutInCell="1" allowOverlap="1" wp14:anchorId="3C36BDA4" wp14:editId="382E6797">
                <wp:simplePos x="0" y="0"/>
                <wp:positionH relativeFrom="margin">
                  <wp:posOffset>687070</wp:posOffset>
                </wp:positionH>
                <wp:positionV relativeFrom="page">
                  <wp:posOffset>7308850</wp:posOffset>
                </wp:positionV>
                <wp:extent cx="773430" cy="159385"/>
                <wp:effectExtent l="0" t="0" r="7620" b="12065"/>
                <wp:wrapNone/>
                <wp:docPr id="1297486369" name="Textfeld 1297486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" cy="159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89E9A9" w14:textId="77777777" w:rsidR="00C17FC8" w:rsidRPr="000E2CC6" w:rsidRDefault="00C17FC8" w:rsidP="00C17FC8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 xml:space="preserve">Seite </w:t>
                            </w:r>
                            <w:r w:rsidR="0009734A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/</w:t>
                            </w:r>
                            <w:r w:rsidR="0009734A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6BDA4" id="Textfeld 1297486369" o:spid="_x0000_s1034" type="#_x0000_t202" style="position:absolute;margin-left:54.1pt;margin-top:575.5pt;width:60.9pt;height:12.55pt;z-index:251658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" filled="f" stroked="f" strokeweight=".5pt">
                <v:textbox style="mso-fit-shape-to-text:t" inset="0,0,0,0">
                  <w:txbxContent>
                    <w:p w14:paraId="7089E9A9" w14:textId="77777777" w:rsidR="00C17FC8" w:rsidRPr="000E2CC6" w:rsidRDefault="00C17FC8" w:rsidP="00C17FC8">
                      <w:pPr>
                        <w:pStyle w:val="EinfAbs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</w:pP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 xml:space="preserve">Seite </w:t>
                      </w:r>
                      <w:r w:rsidR="0009734A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/</w:t>
                      </w:r>
                      <w:r w:rsidR="0009734A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tbl>
      <w:tblPr>
        <w:tblStyle w:val="Tabellenraster"/>
        <w:tblpPr w:leftFromText="141" w:rightFromText="141" w:vertAnchor="page" w:horzAnchor="margin" w:tblpY="1086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</w:tblGrid>
      <w:tr w:rsidR="009F2D82" w:rsidRPr="004014FC" w14:paraId="7452DA1C" w14:textId="77777777" w:rsidTr="00313C17">
        <w:tc>
          <w:tcPr>
            <w:tcW w:w="2340" w:type="dxa"/>
          </w:tcPr>
          <w:p w14:paraId="01E975A5" w14:textId="77777777" w:rsidR="009F2D82" w:rsidRPr="007C1CC1" w:rsidRDefault="009F2D82" w:rsidP="00313C17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</w:pPr>
            <w:r w:rsidRPr="007C1CC1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  <w:t>Datum</w:t>
            </w:r>
          </w:p>
        </w:tc>
      </w:tr>
      <w:tr w:rsidR="009F2D82" w:rsidRPr="004014FC" w14:paraId="2141BC85" w14:textId="77777777" w:rsidTr="00313C17">
        <w:trPr>
          <w:trHeight w:val="325"/>
        </w:trPr>
        <w:tc>
          <w:tcPr>
            <w:tcW w:w="2340" w:type="dxa"/>
          </w:tcPr>
          <w:p w14:paraId="29865398" w14:textId="77777777" w:rsidR="009F2D82" w:rsidRPr="004014FC" w:rsidRDefault="009F2D82" w:rsidP="00313C17">
            <w:pPr>
              <w:spacing w:line="264" w:lineRule="auto"/>
              <w:ind w:right="-106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</w:pPr>
            <w:permStart w:id="155389762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</w:rPr>
              <w:t>25. Februar 2026</w:t>
            </w:r>
            <w:permEnd w:id="155389762"/>
          </w:p>
        </w:tc>
      </w:tr>
    </w:tbl>
    <w:p w14:paraId="583996F8" w14:textId="7F9C2206" w:rsidR="00C17FC8" w:rsidRPr="00734D5F" w:rsidRDefault="00C17FC8" w:rsidP="00734D5F">
      <w:pPr>
        <w:rPr>
          <w:rFonts w:cs="Avenir Light"/>
          <w:sz w:val="16"/>
          <w:szCs w:val="22"/>
        </w:rPr>
      </w:pPr>
      <w:r>
        <w:rPr>
          <w:rFonts w:cs="Avenir Light"/>
          <w:sz w:val="19"/>
        </w:rPr>
        <w:t xml:space="preserve">     </w:t>
      </w:r>
    </w:p>
    <w:p w14:paraId="30C7E98A" w14:textId="77777777" w:rsidR="009F2D82" w:rsidRDefault="00C17FC8" w:rsidP="00104B05">
      <w:pPr>
        <w:ind w:left="2700"/>
        <w:rPr>
          <w:rFonts w:ascii="Avenir Light" w:hAnsi="Avenir Light" w:cs="Avenir Light"/>
          <w:sz w:val="19"/>
        </w:rPr>
      </w:pPr>
      <w:r>
        <w:rPr>
          <w:rFonts w:ascii="Avenir Light" w:hAnsi="Avenir Light" w:cs="Avenir Light"/>
          <w:sz w:val="19"/>
        </w:rPr>
        <w:t xml:space="preserve">    </w:t>
      </w:r>
    </w:p>
    <w:p w14:paraId="2857414F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2F297BB3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457DC7FB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5D718098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6BDCFE99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26FF314D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251C5A8F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3F6B6AC7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7E33FA33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7F44CB89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1B863934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3C1C5C41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3753E9ED" w14:textId="77777777" w:rsidR="00C83E04" w:rsidRPr="00313C17" w:rsidRDefault="00C83E04" w:rsidP="00104B05">
      <w:pPr>
        <w:ind w:left="2700"/>
        <w:rPr>
          <w:rFonts w:ascii="Avenir Light" w:hAnsi="Avenir Light" w:cs="Avenir Light"/>
          <w:sz w:val="6"/>
          <w:szCs w:val="10"/>
        </w:rPr>
      </w:pPr>
    </w:p>
    <w:p w14:paraId="641B86FF" w14:textId="67FDC694" w:rsidR="00C83E04" w:rsidRPr="00313C17" w:rsidRDefault="00C83E04" w:rsidP="00104B05">
      <w:pPr>
        <w:ind w:left="2700"/>
        <w:rPr>
          <w:rFonts w:ascii="Avenir Light" w:hAnsi="Avenir Light" w:cs="Avenir Light"/>
          <w:sz w:val="2"/>
          <w:szCs w:val="6"/>
        </w:rPr>
      </w:pPr>
      <w:r>
        <w:rPr>
          <w:rFonts w:ascii="Avenir Light" w:hAnsi="Avenir Light" w:cs="Avenir Light"/>
          <w:sz w:val="4"/>
          <w:szCs w:val="8"/>
        </w:rPr>
        <w:t xml:space="preserve"> </w:t>
      </w:r>
    </w:p>
    <w:p w14:paraId="2C0CA2CD" w14:textId="77777777" w:rsidR="00313C17" w:rsidRPr="00313C17" w:rsidRDefault="00C83E04" w:rsidP="00104B05">
      <w:pPr>
        <w:ind w:left="2700"/>
        <w:rPr>
          <w:rFonts w:ascii="Avenir Light" w:hAnsi="Avenir Light" w:cs="Avenir Light"/>
          <w:sz w:val="8"/>
          <w:szCs w:val="12"/>
        </w:rPr>
      </w:pPr>
      <w:r>
        <w:rPr>
          <w:rFonts w:ascii="Avenir Light" w:hAnsi="Avenir Light" w:cs="Avenir Light"/>
          <w:sz w:val="19"/>
        </w:rPr>
        <w:t xml:space="preserve">   </w:t>
      </w:r>
    </w:p>
    <w:p w14:paraId="3461926B" w14:textId="63F5DFB8" w:rsidR="00C17FC8" w:rsidRDefault="00313C17" w:rsidP="00104B05">
      <w:pPr>
        <w:ind w:left="2700"/>
        <w:rPr>
          <w:rFonts w:ascii="Avenir Light" w:hAnsi="Avenir Light" w:cs="Avenir Light"/>
          <w:sz w:val="19"/>
        </w:rPr>
      </w:pPr>
      <w:r>
        <w:rPr>
          <w:rFonts w:ascii="Avenir Light" w:hAnsi="Avenir Light" w:cs="Avenir Light"/>
          <w:sz w:val="19"/>
        </w:rPr>
        <w:t xml:space="preserve">   </w:t>
      </w:r>
      <w:r w:rsidR="00C17FC8" w:rsidRPr="00AE3D00">
        <w:rPr>
          <w:rFonts w:ascii="Avenir Light" w:hAnsi="Avenir Light" w:cs="Avenir Light"/>
          <w:sz w:val="19"/>
        </w:rPr>
        <w:t xml:space="preserve">Wir bitten </w:t>
      </w:r>
      <w:r w:rsidR="00A94158">
        <w:rPr>
          <w:rFonts w:ascii="Avenir Light" w:hAnsi="Avenir Light" w:cs="Avenir Light"/>
          <w:sz w:val="19"/>
        </w:rPr>
        <w:t>euch</w:t>
      </w:r>
      <w:r w:rsidR="00C17FC8" w:rsidRPr="00AE3D00">
        <w:rPr>
          <w:rFonts w:ascii="Avenir Light" w:hAnsi="Avenir Light" w:cs="Avenir Light"/>
          <w:sz w:val="19"/>
        </w:rPr>
        <w:t xml:space="preserve"> um </w:t>
      </w:r>
      <w:r w:rsidR="004722C1">
        <w:rPr>
          <w:rFonts w:ascii="Avenir Light" w:hAnsi="Avenir Light" w:cs="Avenir Light"/>
          <w:sz w:val="19"/>
        </w:rPr>
        <w:t xml:space="preserve">die </w:t>
      </w:r>
      <w:r w:rsidR="00C17FC8" w:rsidRPr="00AE3D00">
        <w:rPr>
          <w:rFonts w:ascii="Avenir Light" w:hAnsi="Avenir Light" w:cs="Avenir Light"/>
          <w:sz w:val="19"/>
        </w:rPr>
        <w:t xml:space="preserve">Überweisung des Honorarbetrags bis zum </w:t>
      </w:r>
      <w:permStart w:id="1229524800" w:edGrp="everyone"/>
      <w:r w:rsidR="009B0FBD">
        <w:rPr>
          <w:rFonts w:ascii="Avenir Light" w:hAnsi="Avenir Light" w:cs="Avenir Light"/>
          <w:sz w:val="19"/>
        </w:rPr>
        <w:t>6. März 2026</w:t>
      </w:r>
      <w:permEnd w:id="1229524800"/>
      <w:r w:rsidR="00C17FC8" w:rsidRPr="00AE3D00">
        <w:rPr>
          <w:rFonts w:ascii="Avenir Light" w:hAnsi="Avenir Light" w:cs="Avenir Light"/>
          <w:sz w:val="19"/>
        </w:rPr>
        <w:t xml:space="preserve">. </w:t>
      </w:r>
    </w:p>
    <w:p w14:paraId="1E3AE30C" w14:textId="0EB7C38C" w:rsidR="00C17FC8" w:rsidRDefault="00313C17" w:rsidP="00C17FC8">
      <w:pPr>
        <w:rPr>
          <w:rFonts w:cs="Avenir Light"/>
          <w:sz w:val="19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EDAD3B6" wp14:editId="45C00D54">
            <wp:simplePos x="0" y="0"/>
            <wp:positionH relativeFrom="page">
              <wp:posOffset>7556</wp:posOffset>
            </wp:positionH>
            <wp:positionV relativeFrom="paragraph">
              <wp:posOffset>106680</wp:posOffset>
            </wp:positionV>
            <wp:extent cx="7817485" cy="3790950"/>
            <wp:effectExtent l="0" t="0" r="0" b="0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" r="-147"/>
                    <a:stretch/>
                  </pic:blipFill>
                  <pic:spPr bwMode="auto">
                    <a:xfrm>
                      <a:off x="0" y="0"/>
                      <a:ext cx="7817485" cy="379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AFE80E" w14:textId="14DD73FF" w:rsidR="004014FC" w:rsidRPr="004014FC" w:rsidRDefault="004014FC" w:rsidP="004014FC">
      <w:pPr>
        <w:rPr>
          <w:rFonts w:cs="Avenir Light"/>
          <w:sz w:val="19"/>
        </w:rPr>
      </w:pPr>
    </w:p>
    <w:p w14:paraId="051CF8FC" w14:textId="6AEFEE27" w:rsidR="004014FC" w:rsidRPr="004014FC" w:rsidRDefault="004014FC" w:rsidP="004014FC">
      <w:pPr>
        <w:rPr>
          <w:rFonts w:cs="Avenir Light"/>
          <w:sz w:val="19"/>
        </w:rPr>
      </w:pPr>
    </w:p>
    <w:p w14:paraId="677F3AE3" w14:textId="419B3443" w:rsidR="004014FC" w:rsidRPr="004014FC" w:rsidRDefault="004014FC" w:rsidP="004014FC">
      <w:pPr>
        <w:rPr>
          <w:rFonts w:cs="Avenir Light"/>
          <w:sz w:val="19"/>
        </w:rPr>
      </w:pPr>
    </w:p>
    <w:p w14:paraId="688FDD92" w14:textId="325FD871" w:rsidR="004014FC" w:rsidRPr="004014FC" w:rsidRDefault="004014FC" w:rsidP="004014FC">
      <w:pPr>
        <w:rPr>
          <w:rFonts w:cs="Avenir Light"/>
          <w:sz w:val="19"/>
        </w:rPr>
      </w:pPr>
    </w:p>
    <w:p w14:paraId="565C5D29" w14:textId="77777777" w:rsidR="004014FC" w:rsidRPr="004014FC" w:rsidRDefault="004014FC" w:rsidP="004014FC">
      <w:pPr>
        <w:rPr>
          <w:rFonts w:cs="Avenir Light"/>
          <w:sz w:val="19"/>
        </w:rPr>
      </w:pPr>
    </w:p>
    <w:p w14:paraId="25B4C02D" w14:textId="4CE21D26" w:rsidR="004014FC" w:rsidRPr="004014FC" w:rsidRDefault="004014FC" w:rsidP="004014FC">
      <w:pPr>
        <w:rPr>
          <w:rFonts w:cs="Avenir Light"/>
          <w:sz w:val="19"/>
        </w:rPr>
      </w:pPr>
    </w:p>
    <w:p w14:paraId="249B5010" w14:textId="2BAA5FCF" w:rsidR="004014FC" w:rsidRPr="004014FC" w:rsidRDefault="004014FC" w:rsidP="004014FC">
      <w:pPr>
        <w:rPr>
          <w:rFonts w:cs="Avenir Light"/>
          <w:sz w:val="19"/>
        </w:rPr>
      </w:pPr>
    </w:p>
    <w:p w14:paraId="478AB3B0" w14:textId="087E2BAF" w:rsidR="004014FC" w:rsidRPr="004014FC" w:rsidRDefault="004014FC" w:rsidP="004014FC">
      <w:pPr>
        <w:rPr>
          <w:rFonts w:cs="Avenir Light"/>
          <w:sz w:val="19"/>
        </w:rPr>
      </w:pPr>
    </w:p>
    <w:p w14:paraId="6CD94256" w14:textId="1C0D73F0" w:rsidR="004014FC" w:rsidRPr="004014FC" w:rsidRDefault="004014FC" w:rsidP="004014FC">
      <w:pPr>
        <w:rPr>
          <w:rFonts w:cs="Avenir Light"/>
          <w:sz w:val="19"/>
        </w:rPr>
      </w:pPr>
    </w:p>
    <w:p w14:paraId="65DC6C47" w14:textId="77777777" w:rsidR="004014FC" w:rsidRPr="004014FC" w:rsidRDefault="004014FC" w:rsidP="004014FC">
      <w:pPr>
        <w:rPr>
          <w:rFonts w:cs="Avenir Light"/>
          <w:sz w:val="19"/>
        </w:rPr>
      </w:pPr>
    </w:p>
    <w:p w14:paraId="3E7A6ECD" w14:textId="7BED5F95" w:rsidR="004014FC" w:rsidRPr="004014FC" w:rsidRDefault="004014FC" w:rsidP="004014FC">
      <w:pPr>
        <w:rPr>
          <w:rFonts w:cs="Avenir Light"/>
          <w:sz w:val="19"/>
        </w:rPr>
      </w:pPr>
    </w:p>
    <w:p w14:paraId="744B5E1A" w14:textId="650E8F53" w:rsidR="004014FC" w:rsidRPr="004014FC" w:rsidRDefault="004014FC" w:rsidP="004014FC">
      <w:pPr>
        <w:rPr>
          <w:rFonts w:cs="Avenir Light"/>
          <w:sz w:val="19"/>
        </w:rPr>
      </w:pPr>
    </w:p>
    <w:p w14:paraId="0880698E" w14:textId="77777777" w:rsidR="004014FC" w:rsidRPr="004014FC" w:rsidRDefault="004014FC" w:rsidP="004014FC">
      <w:pPr>
        <w:rPr>
          <w:rFonts w:cs="Avenir Light"/>
          <w:sz w:val="19"/>
        </w:rPr>
      </w:pPr>
    </w:p>
    <w:p w14:paraId="52A7BB7E" w14:textId="19EC63AA" w:rsidR="004014FC" w:rsidRPr="004014FC" w:rsidRDefault="004014FC" w:rsidP="004014FC">
      <w:pPr>
        <w:rPr>
          <w:rFonts w:cs="Avenir Light"/>
          <w:sz w:val="19"/>
        </w:rPr>
      </w:pPr>
    </w:p>
    <w:p w14:paraId="6D02A5A0" w14:textId="67942C8B" w:rsidR="004014FC" w:rsidRPr="004014FC" w:rsidRDefault="004014FC" w:rsidP="004014FC">
      <w:pPr>
        <w:rPr>
          <w:rFonts w:cs="Avenir Light"/>
          <w:sz w:val="19"/>
        </w:rPr>
      </w:pPr>
    </w:p>
    <w:p w14:paraId="6B3EA13C" w14:textId="3892CD8D" w:rsidR="004014FC" w:rsidRPr="004014FC" w:rsidRDefault="004014FC" w:rsidP="004014FC">
      <w:pPr>
        <w:rPr>
          <w:rFonts w:cs="Avenir Light"/>
          <w:sz w:val="19"/>
        </w:rPr>
      </w:pPr>
    </w:p>
    <w:sectPr w:rsidR="004014FC" w:rsidRPr="004014FC" w:rsidSect="004E4EB3">
      <w:footerReference w:type="default" r:id="rId14"/>
      <w:pgSz w:w="11906" w:h="16838"/>
      <w:pgMar w:top="709" w:right="709" w:bottom="816" w:left="709" w:header="709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BD77E" w14:textId="77777777" w:rsidR="00B13C16" w:rsidRDefault="00B13C16" w:rsidP="005F6397">
      <w:r>
        <w:separator/>
      </w:r>
    </w:p>
  </w:endnote>
  <w:endnote w:type="continuationSeparator" w:id="0">
    <w:p w14:paraId="1A7C54E6" w14:textId="77777777" w:rsidR="00B13C16" w:rsidRDefault="00B13C16" w:rsidP="005F6397">
      <w:r>
        <w:continuationSeparator/>
      </w:r>
    </w:p>
  </w:endnote>
  <w:endnote w:type="continuationNotice" w:id="1">
    <w:p w14:paraId="3FFD7781" w14:textId="77777777" w:rsidR="00B13C16" w:rsidRDefault="00B13C1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Lt">
    <w:altName w:val="Arial"/>
    <w:charset w:val="00"/>
    <w:family w:val="auto"/>
    <w:pitch w:val="variable"/>
    <w:sig w:usb0="E0000AFF" w:usb1="5000217F" w:usb2="00000021" w:usb3="00000000" w:csb0="0000019F" w:csb1="00000000"/>
  </w:font>
  <w:font w:name="Martel Sans Light">
    <w:altName w:val="Nirmala UI"/>
    <w:charset w:val="00"/>
    <w:family w:val="auto"/>
    <w:pitch w:val="variable"/>
    <w:sig w:usb0="00008007" w:usb1="00000000" w:usb2="00000000" w:usb3="00000000" w:csb0="00000093" w:csb1="00000000"/>
  </w:font>
  <w:font w:name="Avenir Light">
    <w:panose1 w:val="020B0403020203020204"/>
    <w:charset w:val="00"/>
    <w:family w:val="swiss"/>
    <w:notTrueType/>
    <w:pitch w:val="variable"/>
    <w:sig w:usb0="8000202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Textkörper CS)"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inionPro-Regular">
    <w:altName w:val="Calibri"/>
    <w:charset w:val="4D"/>
    <w:family w:val="auto"/>
    <w:pitch w:val="default"/>
    <w:sig w:usb0="00000003" w:usb1="00000000" w:usb2="00000000" w:usb3="00000000" w:csb0="00000001" w:csb1="00000000"/>
  </w:font>
  <w:font w:name="Avenir Black">
    <w:charset w:val="4D"/>
    <w:family w:val="swiss"/>
    <w:pitch w:val="variable"/>
    <w:sig w:usb0="800000AF" w:usb1="5000204A" w:usb2="00000000" w:usb3="00000000" w:csb0="0000009B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Athelas">
    <w:panose1 w:val="02000503000000020003"/>
    <w:charset w:val="00"/>
    <w:family w:val="auto"/>
    <w:pitch w:val="variable"/>
    <w:sig w:usb0="A00000AF" w:usb1="5000205B" w:usb2="00000000" w:usb3="00000000" w:csb0="0000009B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4D07A" w14:textId="77777777" w:rsidR="005F6397" w:rsidRDefault="006732C4" w:rsidP="006732C4">
    <w:pPr>
      <w:tabs>
        <w:tab w:val="left" w:pos="3544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4DFDB5C" wp14:editId="4E95513E">
              <wp:simplePos x="0" y="0"/>
              <wp:positionH relativeFrom="column">
                <wp:posOffset>-450215</wp:posOffset>
              </wp:positionH>
              <wp:positionV relativeFrom="paragraph">
                <wp:posOffset>85992</wp:posOffset>
              </wp:positionV>
              <wp:extent cx="7560000" cy="720000"/>
              <wp:effectExtent l="0" t="0" r="3175" b="4445"/>
              <wp:wrapNone/>
              <wp:docPr id="9" name="Gruppieren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720000"/>
                        <a:chOff x="0" y="0"/>
                        <a:chExt cx="7560000" cy="720000"/>
                      </a:xfrm>
                    </wpg:grpSpPr>
                    <wps:wsp>
                      <wps:cNvPr id="10" name="Rechteck 10"/>
                      <wps:cNvSpPr/>
                      <wps:spPr>
                        <a:xfrm>
                          <a:off x="0" y="0"/>
                          <a:ext cx="7560000" cy="72000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66616B" w14:textId="77777777" w:rsidR="006732C4" w:rsidRPr="00B92147" w:rsidRDefault="006732C4" w:rsidP="006732C4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Text Box 84"/>
                      <wps:cNvSpPr txBox="1">
                        <a:spLocks noChangeArrowheads="1"/>
                      </wps:cNvSpPr>
                      <wps:spPr bwMode="auto">
                        <a:xfrm>
                          <a:off x="2285314" y="240023"/>
                          <a:ext cx="3879215" cy="280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CC3CC9" w14:textId="77777777" w:rsidR="006732C4" w:rsidRPr="00423AC6" w:rsidRDefault="006732C4" w:rsidP="006732C4">
                            <w:pPr>
                              <w:pStyle w:val="Fuzeile1"/>
                              <w:tabs>
                                <w:tab w:val="clear" w:pos="1701"/>
                                <w:tab w:val="left" w:pos="1418"/>
                                <w:tab w:val="left" w:pos="2772"/>
                                <w:tab w:val="left" w:pos="5670"/>
                              </w:tabs>
                              <w:spacing w:line="264" w:lineRule="auto"/>
                              <w:rPr>
                                <w:bCs w:val="0"/>
                                <w:spacing w:val="0"/>
                                <w:szCs w:val="13"/>
                              </w:rPr>
                            </w:pPr>
                            <w:r w:rsidRPr="00423AC6">
                              <w:rPr>
                                <w:b/>
                                <w:spacing w:val="0"/>
                                <w:szCs w:val="13"/>
                              </w:rPr>
                              <w:t>Arkadium AG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 xml:space="preserve"> 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ab/>
                              <w:t xml:space="preserve">8041 Zürich 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ab/>
                              <w:t>kontakt@arkadium.ch</w:t>
                            </w:r>
                          </w:p>
                          <w:p w14:paraId="2644C768" w14:textId="77777777" w:rsidR="006732C4" w:rsidRPr="00423AC6" w:rsidRDefault="006732C4" w:rsidP="006732C4">
                            <w:pPr>
                              <w:pStyle w:val="Fuzeile1"/>
                              <w:tabs>
                                <w:tab w:val="clear" w:pos="1701"/>
                                <w:tab w:val="left" w:pos="1418"/>
                                <w:tab w:val="left" w:pos="2772"/>
                                <w:tab w:val="left" w:pos="5670"/>
                              </w:tabs>
                              <w:spacing w:line="264" w:lineRule="auto"/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</w:pP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  <w:t>Maneggstrasse 45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  <w:tab/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>+41 44 266 88 99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  <w:tab/>
                              <w:t>www.arkadium.ch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spAutoFit/>
                      </wps:bodyPr>
                    </wps:wsp>
                    <wpg:grpSp>
                      <wpg:cNvPr id="14" name="Gruppieren 14"/>
                      <wpg:cNvGrpSpPr/>
                      <wpg:grpSpPr>
                        <a:xfrm>
                          <a:off x="6261100" y="266700"/>
                          <a:ext cx="847090" cy="190500"/>
                          <a:chOff x="0" y="0"/>
                          <a:chExt cx="847271" cy="190500"/>
                        </a:xfrm>
                      </wpg:grpSpPr>
                      <pic:pic xmlns:pic="http://schemas.openxmlformats.org/drawingml/2006/picture">
                        <pic:nvPicPr>
                          <pic:cNvPr id="15" name="Grafik 15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Grafik 18"/>
                          <pic:cNvPicPr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020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Grafik 20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56771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pic:pic xmlns:pic="http://schemas.openxmlformats.org/drawingml/2006/picture">
                      <pic:nvPicPr>
                        <pic:cNvPr id="22" name="Grafik 22"/>
                        <pic:cNvPicPr>
                          <a:picLocks noChangeAspect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919988" y="266700"/>
                          <a:ext cx="1141095" cy="1974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4DFDB5C" id="Gruppieren 9" o:spid="_x0000_s1035" style="position:absolute;margin-left:-35.45pt;margin-top:6.75pt;width:595.3pt;height:56.7pt;z-index:251658240;mso-width-relative:margin;mso-height-relative:margin" coordsize="75600,720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">
              <v:rect id="Rechteck 10" o:spid="_x0000_s1036" style="position:absolute;width:756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" fillcolor="#eee" stroked="f" strokeweight="1pt">
                <v:textbox>
                  <w:txbxContent>
                    <w:p w14:paraId="5366616B" w14:textId="77777777" w:rsidR="006732C4" w:rsidRPr="00B92147" w:rsidRDefault="006732C4" w:rsidP="006732C4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4" o:spid="_x0000_s1037" type="#_x0000_t202" style="position:absolute;left:22853;top:2400;width:38792;height:280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" filled="f" stroked="f">
                <v:textbox style="mso-fit-shape-to-text:t" inset="0,0,0,0">
                  <w:txbxContent>
                    <w:p w14:paraId="30CC3CC9" w14:textId="77777777" w:rsidR="006732C4" w:rsidRPr="00423AC6" w:rsidRDefault="006732C4" w:rsidP="006732C4">
                      <w:pPr>
                        <w:pStyle w:val="Fuzeile1"/>
                        <w:tabs>
                          <w:tab w:val="clear" w:pos="1701"/>
                          <w:tab w:val="left" w:pos="1418"/>
                          <w:tab w:val="left" w:pos="2772"/>
                          <w:tab w:val="left" w:pos="5670"/>
                        </w:tabs>
                        <w:spacing w:line="264" w:lineRule="auto"/>
                        <w:rPr>
                          <w:bCs w:val="0"/>
                          <w:spacing w:val="0"/>
                          <w:szCs w:val="13"/>
                        </w:rPr>
                      </w:pPr>
                      <w:r w:rsidRPr="00423AC6">
                        <w:rPr>
                          <w:b/>
                          <w:spacing w:val="0"/>
                          <w:szCs w:val="13"/>
                        </w:rPr>
                        <w:t>Arkadium AG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 xml:space="preserve"> 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ab/>
                        <w:t xml:space="preserve">8041 Zürich 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ab/>
                        <w:t>kontakt@arkadium.ch</w:t>
                      </w:r>
                    </w:p>
                    <w:p w14:paraId="2644C768" w14:textId="77777777" w:rsidR="006732C4" w:rsidRPr="00423AC6" w:rsidRDefault="006732C4" w:rsidP="006732C4">
                      <w:pPr>
                        <w:pStyle w:val="Fuzeile1"/>
                        <w:tabs>
                          <w:tab w:val="clear" w:pos="1701"/>
                          <w:tab w:val="left" w:pos="1418"/>
                          <w:tab w:val="left" w:pos="2772"/>
                          <w:tab w:val="left" w:pos="5670"/>
                        </w:tabs>
                        <w:spacing w:line="264" w:lineRule="auto"/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</w:pPr>
                      <w:r w:rsidRPr="00423AC6"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  <w:t>Maneggstrasse 45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  <w:tab/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>+41 44 266 88 99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  <w:tab/>
                        <w:t>www.arkadium.ch</w:t>
                      </w:r>
                    </w:p>
                  </w:txbxContent>
                </v:textbox>
              </v:shape>
              <v:group id="Gruppieren 14" o:spid="_x0000_s1038" style="position:absolute;left:62611;top:2667;width:8470;height:1905" coordsize="8472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5" o:spid="_x0000_s1039" type="#_x0000_t75" style="position:absolute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">
                  <v:imagedata r:id="rId9" o:title=""/>
                </v:shape>
                <v:shape id="Grafik 18" o:spid="_x0000_s1040" type="#_x0000_t75" style="position:absolute;left:3302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">
                  <v:imagedata r:id="rId10" o:title=""/>
                </v:shape>
                <v:shape id="Grafik 20" o:spid="_x0000_s1041" type="#_x0000_t75" style="position:absolute;left:6567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">
                  <v:imagedata r:id="rId11" o:title=""/>
                </v:shape>
              </v:group>
              <v:shape id="Grafik 22" o:spid="_x0000_s1042" type="#_x0000_t75" style="position:absolute;left:9199;top:2667;width:11411;height:1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">
                <v:imagedata r:id="rId12" o:title=""/>
              </v:shape>
            </v:group>
          </w:pict>
        </mc:Fallback>
      </mc:AlternateContent>
    </w:r>
  </w:p>
  <w:p w14:paraId="648E9203" w14:textId="77777777" w:rsidR="006732C4" w:rsidRDefault="006732C4" w:rsidP="006732C4">
    <w:pPr>
      <w:tabs>
        <w:tab w:val="left" w:pos="3544"/>
      </w:tabs>
    </w:pPr>
  </w:p>
  <w:p w14:paraId="4C84780C" w14:textId="77777777" w:rsidR="006732C4" w:rsidRDefault="006732C4" w:rsidP="006732C4">
    <w:pPr>
      <w:tabs>
        <w:tab w:val="left" w:pos="3544"/>
      </w:tabs>
    </w:pPr>
  </w:p>
  <w:p w14:paraId="10FE40F9" w14:textId="77777777" w:rsidR="006732C4" w:rsidRPr="008F10D9" w:rsidRDefault="006732C4" w:rsidP="006732C4">
    <w:pPr>
      <w:tabs>
        <w:tab w:val="left" w:pos="3544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154B3" w14:textId="77777777" w:rsidR="00B13C16" w:rsidRDefault="00B13C16" w:rsidP="005F6397">
      <w:r>
        <w:separator/>
      </w:r>
    </w:p>
  </w:footnote>
  <w:footnote w:type="continuationSeparator" w:id="0">
    <w:p w14:paraId="1B2BA674" w14:textId="77777777" w:rsidR="00B13C16" w:rsidRDefault="00B13C16" w:rsidP="005F6397">
      <w:r>
        <w:continuationSeparator/>
      </w:r>
    </w:p>
  </w:footnote>
  <w:footnote w:type="continuationNotice" w:id="1">
    <w:p w14:paraId="55904FBB" w14:textId="77777777" w:rsidR="00B13C16" w:rsidRDefault="00B13C1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A0684"/>
    <w:multiLevelType w:val="hybridMultilevel"/>
    <w:tmpl w:val="416C18B6"/>
    <w:lvl w:ilvl="0" w:tplc="0407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1CE52273"/>
    <w:multiLevelType w:val="hybridMultilevel"/>
    <w:tmpl w:val="1F62549E"/>
    <w:lvl w:ilvl="0" w:tplc="378662A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D2C47"/>
    <w:multiLevelType w:val="hybridMultilevel"/>
    <w:tmpl w:val="A8124398"/>
    <w:lvl w:ilvl="0" w:tplc="0407000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73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80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87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95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102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0940" w:hanging="360"/>
      </w:pPr>
      <w:rPr>
        <w:rFonts w:ascii="Wingdings" w:hAnsi="Wingdings" w:hint="default"/>
      </w:rPr>
    </w:lvl>
  </w:abstractNum>
  <w:abstractNum w:abstractNumId="3" w15:restartNumberingAfterBreak="0">
    <w:nsid w:val="32C9088A"/>
    <w:multiLevelType w:val="hybridMultilevel"/>
    <w:tmpl w:val="6C60FAFA"/>
    <w:lvl w:ilvl="0" w:tplc="0407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67D1584"/>
    <w:multiLevelType w:val="multilevel"/>
    <w:tmpl w:val="BB5C5426"/>
    <w:styleLink w:val="AktuelleListe1"/>
    <w:lvl w:ilvl="0">
      <w:start w:val="1"/>
      <w:numFmt w:val="upperRoman"/>
      <w:lvlText w:val="%1)"/>
      <w:lvlJc w:val="left"/>
      <w:pPr>
        <w:ind w:left="1080" w:hanging="1080"/>
      </w:pPr>
      <w:rPr>
        <w:rFonts w:hint="default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Roboto Lt" w:hAnsi="Symbol" w:cs="Martel Sans Light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6737DA"/>
    <w:multiLevelType w:val="hybridMultilevel"/>
    <w:tmpl w:val="26DA05E4"/>
    <w:lvl w:ilvl="0" w:tplc="D3DAE03E">
      <w:start w:val="1"/>
      <w:numFmt w:val="decimal"/>
      <w:lvlText w:val="%1."/>
      <w:lvlJc w:val="left"/>
      <w:pPr>
        <w:ind w:left="720" w:hanging="360"/>
      </w:pPr>
      <w:rPr>
        <w:rFonts w:cs="Avenir Light" w:hint="default"/>
        <w:sz w:val="21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924F92"/>
    <w:multiLevelType w:val="hybridMultilevel"/>
    <w:tmpl w:val="DFCC16DA"/>
    <w:lvl w:ilvl="0" w:tplc="08070005">
      <w:start w:val="1"/>
      <w:numFmt w:val="bullet"/>
      <w:pStyle w:val="Aufzhlung"/>
      <w:lvlText w:val=""/>
      <w:lvlJc w:val="left"/>
      <w:pPr>
        <w:ind w:left="436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7" w15:restartNumberingAfterBreak="0">
    <w:nsid w:val="55225396"/>
    <w:multiLevelType w:val="hybridMultilevel"/>
    <w:tmpl w:val="2D0803D6"/>
    <w:lvl w:ilvl="0" w:tplc="0807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" w15:restartNumberingAfterBreak="0">
    <w:nsid w:val="645A15E6"/>
    <w:multiLevelType w:val="hybridMultilevel"/>
    <w:tmpl w:val="8C66AC8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3223B8"/>
    <w:multiLevelType w:val="hybridMultilevel"/>
    <w:tmpl w:val="BB5C5426"/>
    <w:lvl w:ilvl="0" w:tplc="C896A7AC">
      <w:start w:val="1"/>
      <w:numFmt w:val="upperRoman"/>
      <w:lvlText w:val="%1)"/>
      <w:lvlJc w:val="left"/>
      <w:pPr>
        <w:ind w:left="1222" w:hanging="1080"/>
      </w:pPr>
      <w:rPr>
        <w:rFonts w:hint="default"/>
      </w:rPr>
    </w:lvl>
    <w:lvl w:ilvl="1" w:tplc="E62A90F4">
      <w:numFmt w:val="bullet"/>
      <w:lvlText w:val=""/>
      <w:lvlJc w:val="left"/>
      <w:pPr>
        <w:ind w:left="1440" w:hanging="360"/>
      </w:pPr>
      <w:rPr>
        <w:rFonts w:ascii="Symbol" w:eastAsia="Roboto Lt" w:hAnsi="Symbol" w:cs="Martel Sans Light"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8B7DF6"/>
    <w:multiLevelType w:val="hybridMultilevel"/>
    <w:tmpl w:val="528AD6A4"/>
    <w:lvl w:ilvl="0" w:tplc="04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78EB30B6"/>
    <w:multiLevelType w:val="hybridMultilevel"/>
    <w:tmpl w:val="B9CE91FE"/>
    <w:lvl w:ilvl="0" w:tplc="885823D2">
      <w:start w:val="8041"/>
      <w:numFmt w:val="bullet"/>
      <w:lvlText w:val="–"/>
      <w:lvlJc w:val="left"/>
      <w:pPr>
        <w:ind w:left="720" w:hanging="360"/>
      </w:pPr>
      <w:rPr>
        <w:rFonts w:ascii="Avenir Light" w:eastAsiaTheme="minorHAnsi" w:hAnsi="Avenir Light" w:cs="Times New Roman (Textkörper CS)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3256B4"/>
    <w:multiLevelType w:val="hybridMultilevel"/>
    <w:tmpl w:val="8876BCE0"/>
    <w:lvl w:ilvl="0" w:tplc="FB9E6F04">
      <w:start w:val="1"/>
      <w:numFmt w:val="decimal"/>
      <w:lvlText w:val="%1."/>
      <w:lvlJc w:val="left"/>
      <w:pPr>
        <w:ind w:left="720" w:hanging="360"/>
      </w:pPr>
      <w:rPr>
        <w:rFonts w:cs="Avenir Light" w:hint="default"/>
        <w:sz w:val="21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63007C"/>
    <w:multiLevelType w:val="hybridMultilevel"/>
    <w:tmpl w:val="6F0A5628"/>
    <w:lvl w:ilvl="0" w:tplc="0807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1128815985">
    <w:abstractNumId w:val="9"/>
  </w:num>
  <w:num w:numId="2" w16cid:durableId="2060743211">
    <w:abstractNumId w:val="3"/>
  </w:num>
  <w:num w:numId="3" w16cid:durableId="545029989">
    <w:abstractNumId w:val="2"/>
  </w:num>
  <w:num w:numId="4" w16cid:durableId="1296570042">
    <w:abstractNumId w:val="0"/>
  </w:num>
  <w:num w:numId="5" w16cid:durableId="242491866">
    <w:abstractNumId w:val="10"/>
  </w:num>
  <w:num w:numId="6" w16cid:durableId="564536505">
    <w:abstractNumId w:val="4"/>
  </w:num>
  <w:num w:numId="7" w16cid:durableId="643972215">
    <w:abstractNumId w:val="6"/>
  </w:num>
  <w:num w:numId="8" w16cid:durableId="700087069">
    <w:abstractNumId w:val="8"/>
  </w:num>
  <w:num w:numId="9" w16cid:durableId="1402486520">
    <w:abstractNumId w:val="6"/>
  </w:num>
  <w:num w:numId="10" w16cid:durableId="1442190474">
    <w:abstractNumId w:val="6"/>
  </w:num>
  <w:num w:numId="11" w16cid:durableId="1141536049">
    <w:abstractNumId w:val="6"/>
  </w:num>
  <w:num w:numId="12" w16cid:durableId="1981306569">
    <w:abstractNumId w:val="7"/>
  </w:num>
  <w:num w:numId="13" w16cid:durableId="1691565346">
    <w:abstractNumId w:val="6"/>
  </w:num>
  <w:num w:numId="14" w16cid:durableId="352195268">
    <w:abstractNumId w:val="6"/>
  </w:num>
  <w:num w:numId="15" w16cid:durableId="1279029410">
    <w:abstractNumId w:val="11"/>
  </w:num>
  <w:num w:numId="16" w16cid:durableId="1117791448">
    <w:abstractNumId w:val="1"/>
  </w:num>
  <w:num w:numId="17" w16cid:durableId="1854689257">
    <w:abstractNumId w:val="5"/>
  </w:num>
  <w:num w:numId="18" w16cid:durableId="1717773413">
    <w:abstractNumId w:val="12"/>
  </w:num>
  <w:num w:numId="19" w16cid:durableId="13231196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cumentProtection w:edit="readOnly" w:enforcement="1" w:cryptProviderType="rsaAES" w:cryptAlgorithmClass="hash" w:cryptAlgorithmType="typeAny" w:cryptAlgorithmSid="14" w:cryptSpinCount="100000" w:hash="Esm6M9S3QEM/5YL4ne6LZf46uwyXyxL4u2P7Ld+/25PQWSLOFnhIkgonD1qoUpl/m3iotGIQYy3jmuXpL24/0A==" w:salt="6yCcsfeUao53qmYXbnqMcg=="/>
  <w:defaultTabStop w:val="2637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4FC"/>
    <w:rsid w:val="000019A7"/>
    <w:rsid w:val="00003A6F"/>
    <w:rsid w:val="000045B7"/>
    <w:rsid w:val="00004732"/>
    <w:rsid w:val="00005384"/>
    <w:rsid w:val="00010ED2"/>
    <w:rsid w:val="00015AFD"/>
    <w:rsid w:val="00026EEC"/>
    <w:rsid w:val="00036C4D"/>
    <w:rsid w:val="0004143A"/>
    <w:rsid w:val="00041ACC"/>
    <w:rsid w:val="000434E4"/>
    <w:rsid w:val="000452F8"/>
    <w:rsid w:val="00050F95"/>
    <w:rsid w:val="00054AB4"/>
    <w:rsid w:val="00062B04"/>
    <w:rsid w:val="00072710"/>
    <w:rsid w:val="0007330F"/>
    <w:rsid w:val="00073A09"/>
    <w:rsid w:val="00077A09"/>
    <w:rsid w:val="00084057"/>
    <w:rsid w:val="00086BE5"/>
    <w:rsid w:val="000915D7"/>
    <w:rsid w:val="0009734A"/>
    <w:rsid w:val="00097A57"/>
    <w:rsid w:val="000A38D9"/>
    <w:rsid w:val="000A470C"/>
    <w:rsid w:val="000C0A10"/>
    <w:rsid w:val="000D222E"/>
    <w:rsid w:val="000D6528"/>
    <w:rsid w:val="000E262A"/>
    <w:rsid w:val="000E2CC6"/>
    <w:rsid w:val="000E6849"/>
    <w:rsid w:val="000E7031"/>
    <w:rsid w:val="000F3A2E"/>
    <w:rsid w:val="000F56F7"/>
    <w:rsid w:val="0010035A"/>
    <w:rsid w:val="00102BDC"/>
    <w:rsid w:val="00103634"/>
    <w:rsid w:val="001040A7"/>
    <w:rsid w:val="00104B05"/>
    <w:rsid w:val="0012236F"/>
    <w:rsid w:val="00126BD7"/>
    <w:rsid w:val="001339DC"/>
    <w:rsid w:val="00143896"/>
    <w:rsid w:val="001457AF"/>
    <w:rsid w:val="0015596D"/>
    <w:rsid w:val="00165E02"/>
    <w:rsid w:val="0017248A"/>
    <w:rsid w:val="00172D1A"/>
    <w:rsid w:val="00174F6E"/>
    <w:rsid w:val="00182099"/>
    <w:rsid w:val="00183C9B"/>
    <w:rsid w:val="00185E35"/>
    <w:rsid w:val="00191C6E"/>
    <w:rsid w:val="001A0668"/>
    <w:rsid w:val="001A47CF"/>
    <w:rsid w:val="001A57F9"/>
    <w:rsid w:val="001A660D"/>
    <w:rsid w:val="001A77EF"/>
    <w:rsid w:val="001B0CBC"/>
    <w:rsid w:val="001B2DDC"/>
    <w:rsid w:val="001B2F48"/>
    <w:rsid w:val="001E1DD0"/>
    <w:rsid w:val="001E49E5"/>
    <w:rsid w:val="001E551C"/>
    <w:rsid w:val="001E5C83"/>
    <w:rsid w:val="001F444A"/>
    <w:rsid w:val="001F52CC"/>
    <w:rsid w:val="002040AA"/>
    <w:rsid w:val="00212E0C"/>
    <w:rsid w:val="00225B59"/>
    <w:rsid w:val="00227EB7"/>
    <w:rsid w:val="0024131A"/>
    <w:rsid w:val="002470D6"/>
    <w:rsid w:val="002558DD"/>
    <w:rsid w:val="0026068C"/>
    <w:rsid w:val="00264087"/>
    <w:rsid w:val="0027050D"/>
    <w:rsid w:val="00272835"/>
    <w:rsid w:val="0028192B"/>
    <w:rsid w:val="00281B66"/>
    <w:rsid w:val="002824AA"/>
    <w:rsid w:val="00284B6C"/>
    <w:rsid w:val="0029196D"/>
    <w:rsid w:val="002930CC"/>
    <w:rsid w:val="002940E6"/>
    <w:rsid w:val="00294148"/>
    <w:rsid w:val="002A1B2A"/>
    <w:rsid w:val="002A3582"/>
    <w:rsid w:val="002A458D"/>
    <w:rsid w:val="002B40F6"/>
    <w:rsid w:val="002B498C"/>
    <w:rsid w:val="002C0866"/>
    <w:rsid w:val="002C68DA"/>
    <w:rsid w:val="002D7857"/>
    <w:rsid w:val="002E636F"/>
    <w:rsid w:val="002F4C43"/>
    <w:rsid w:val="002F6FC0"/>
    <w:rsid w:val="002F70F4"/>
    <w:rsid w:val="002F7D16"/>
    <w:rsid w:val="00300727"/>
    <w:rsid w:val="003022B2"/>
    <w:rsid w:val="00313C17"/>
    <w:rsid w:val="00320078"/>
    <w:rsid w:val="00321FCB"/>
    <w:rsid w:val="00331A8E"/>
    <w:rsid w:val="003465EA"/>
    <w:rsid w:val="00346F6E"/>
    <w:rsid w:val="0035024C"/>
    <w:rsid w:val="003554F4"/>
    <w:rsid w:val="003606DE"/>
    <w:rsid w:val="003609B3"/>
    <w:rsid w:val="00362309"/>
    <w:rsid w:val="00366EE2"/>
    <w:rsid w:val="003763AD"/>
    <w:rsid w:val="003857FD"/>
    <w:rsid w:val="00387F1C"/>
    <w:rsid w:val="0039366D"/>
    <w:rsid w:val="0039379E"/>
    <w:rsid w:val="00397694"/>
    <w:rsid w:val="003A4880"/>
    <w:rsid w:val="003B2683"/>
    <w:rsid w:val="003B33EF"/>
    <w:rsid w:val="003B60EA"/>
    <w:rsid w:val="003B6E86"/>
    <w:rsid w:val="003C1575"/>
    <w:rsid w:val="003C3498"/>
    <w:rsid w:val="003D0BA5"/>
    <w:rsid w:val="003D2E05"/>
    <w:rsid w:val="003D3BC8"/>
    <w:rsid w:val="003D62B2"/>
    <w:rsid w:val="003D7C57"/>
    <w:rsid w:val="003E1693"/>
    <w:rsid w:val="003E321E"/>
    <w:rsid w:val="003E5E39"/>
    <w:rsid w:val="003F4754"/>
    <w:rsid w:val="003F65A2"/>
    <w:rsid w:val="003F7A0B"/>
    <w:rsid w:val="0040021A"/>
    <w:rsid w:val="00400421"/>
    <w:rsid w:val="00401411"/>
    <w:rsid w:val="004014FC"/>
    <w:rsid w:val="00416D63"/>
    <w:rsid w:val="00420BD3"/>
    <w:rsid w:val="004221EA"/>
    <w:rsid w:val="00422FDB"/>
    <w:rsid w:val="00423C52"/>
    <w:rsid w:val="00425F53"/>
    <w:rsid w:val="0044204D"/>
    <w:rsid w:val="0045233E"/>
    <w:rsid w:val="004571D0"/>
    <w:rsid w:val="00460F9C"/>
    <w:rsid w:val="00461A6D"/>
    <w:rsid w:val="00472124"/>
    <w:rsid w:val="004722C1"/>
    <w:rsid w:val="00473D4C"/>
    <w:rsid w:val="00474E0A"/>
    <w:rsid w:val="00474F0F"/>
    <w:rsid w:val="00476113"/>
    <w:rsid w:val="004779D7"/>
    <w:rsid w:val="004849EE"/>
    <w:rsid w:val="0049332F"/>
    <w:rsid w:val="004B5772"/>
    <w:rsid w:val="004C0FF3"/>
    <w:rsid w:val="004C36CF"/>
    <w:rsid w:val="004C5283"/>
    <w:rsid w:val="004D18FA"/>
    <w:rsid w:val="004E0B60"/>
    <w:rsid w:val="004E4EB3"/>
    <w:rsid w:val="004E7A7B"/>
    <w:rsid w:val="004F1598"/>
    <w:rsid w:val="004F1C3A"/>
    <w:rsid w:val="004F1EC0"/>
    <w:rsid w:val="004F2CB5"/>
    <w:rsid w:val="004F3B5F"/>
    <w:rsid w:val="004F5EFF"/>
    <w:rsid w:val="005046AF"/>
    <w:rsid w:val="00504DA6"/>
    <w:rsid w:val="0051471A"/>
    <w:rsid w:val="00535370"/>
    <w:rsid w:val="00537A57"/>
    <w:rsid w:val="005425B3"/>
    <w:rsid w:val="00551534"/>
    <w:rsid w:val="00551A8E"/>
    <w:rsid w:val="00551D07"/>
    <w:rsid w:val="00552F24"/>
    <w:rsid w:val="0055351E"/>
    <w:rsid w:val="00554121"/>
    <w:rsid w:val="0056352D"/>
    <w:rsid w:val="00564A93"/>
    <w:rsid w:val="0056675E"/>
    <w:rsid w:val="005725E5"/>
    <w:rsid w:val="00574476"/>
    <w:rsid w:val="0057481F"/>
    <w:rsid w:val="00576F44"/>
    <w:rsid w:val="00580F5D"/>
    <w:rsid w:val="00582A01"/>
    <w:rsid w:val="00591A8B"/>
    <w:rsid w:val="00595B50"/>
    <w:rsid w:val="0059779F"/>
    <w:rsid w:val="005A15E9"/>
    <w:rsid w:val="005A1C5F"/>
    <w:rsid w:val="005A310E"/>
    <w:rsid w:val="005A4C09"/>
    <w:rsid w:val="005A5576"/>
    <w:rsid w:val="005B3734"/>
    <w:rsid w:val="005B77B1"/>
    <w:rsid w:val="005B7A1A"/>
    <w:rsid w:val="005C4A2C"/>
    <w:rsid w:val="005D47DE"/>
    <w:rsid w:val="005D7DC3"/>
    <w:rsid w:val="005E1676"/>
    <w:rsid w:val="005E3A94"/>
    <w:rsid w:val="005E485C"/>
    <w:rsid w:val="005E7B61"/>
    <w:rsid w:val="005F6397"/>
    <w:rsid w:val="00600FC5"/>
    <w:rsid w:val="006031F6"/>
    <w:rsid w:val="00603458"/>
    <w:rsid w:val="00604E7E"/>
    <w:rsid w:val="006109F0"/>
    <w:rsid w:val="006114E8"/>
    <w:rsid w:val="006128A8"/>
    <w:rsid w:val="006167A6"/>
    <w:rsid w:val="00620BC7"/>
    <w:rsid w:val="00627C11"/>
    <w:rsid w:val="00637C7C"/>
    <w:rsid w:val="00643220"/>
    <w:rsid w:val="0065716D"/>
    <w:rsid w:val="006624AA"/>
    <w:rsid w:val="00670A65"/>
    <w:rsid w:val="00670ABB"/>
    <w:rsid w:val="00672520"/>
    <w:rsid w:val="006732C4"/>
    <w:rsid w:val="006815E4"/>
    <w:rsid w:val="0068394A"/>
    <w:rsid w:val="006847A5"/>
    <w:rsid w:val="0068517A"/>
    <w:rsid w:val="00686090"/>
    <w:rsid w:val="00694446"/>
    <w:rsid w:val="00697034"/>
    <w:rsid w:val="006A46BA"/>
    <w:rsid w:val="006A641F"/>
    <w:rsid w:val="006B677D"/>
    <w:rsid w:val="006D0D34"/>
    <w:rsid w:val="006D0FB3"/>
    <w:rsid w:val="006D172E"/>
    <w:rsid w:val="006D3560"/>
    <w:rsid w:val="006D380F"/>
    <w:rsid w:val="006E0DAE"/>
    <w:rsid w:val="006E1F20"/>
    <w:rsid w:val="00703ACA"/>
    <w:rsid w:val="007054CB"/>
    <w:rsid w:val="00707622"/>
    <w:rsid w:val="00710F40"/>
    <w:rsid w:val="00711BB8"/>
    <w:rsid w:val="00717F6F"/>
    <w:rsid w:val="00720C53"/>
    <w:rsid w:val="00721A50"/>
    <w:rsid w:val="00730D8D"/>
    <w:rsid w:val="00731C08"/>
    <w:rsid w:val="0073246A"/>
    <w:rsid w:val="00734822"/>
    <w:rsid w:val="00734D5F"/>
    <w:rsid w:val="007438CC"/>
    <w:rsid w:val="0074432B"/>
    <w:rsid w:val="007478C8"/>
    <w:rsid w:val="0075766F"/>
    <w:rsid w:val="00774F3B"/>
    <w:rsid w:val="00782FA5"/>
    <w:rsid w:val="00783042"/>
    <w:rsid w:val="0078770C"/>
    <w:rsid w:val="00787C4E"/>
    <w:rsid w:val="0079394E"/>
    <w:rsid w:val="007945B0"/>
    <w:rsid w:val="007A1B31"/>
    <w:rsid w:val="007A20E0"/>
    <w:rsid w:val="007B2890"/>
    <w:rsid w:val="007C1CC1"/>
    <w:rsid w:val="007C570B"/>
    <w:rsid w:val="007C7A80"/>
    <w:rsid w:val="007C7E26"/>
    <w:rsid w:val="007D3F28"/>
    <w:rsid w:val="007D4F41"/>
    <w:rsid w:val="007E6B6D"/>
    <w:rsid w:val="007F2A8A"/>
    <w:rsid w:val="007F34FA"/>
    <w:rsid w:val="008010C8"/>
    <w:rsid w:val="00801D20"/>
    <w:rsid w:val="008070DD"/>
    <w:rsid w:val="00811794"/>
    <w:rsid w:val="00811A7E"/>
    <w:rsid w:val="008269E6"/>
    <w:rsid w:val="00830B19"/>
    <w:rsid w:val="00830DBD"/>
    <w:rsid w:val="0083310F"/>
    <w:rsid w:val="00834783"/>
    <w:rsid w:val="0084700B"/>
    <w:rsid w:val="00860CB9"/>
    <w:rsid w:val="008656AA"/>
    <w:rsid w:val="00866FA5"/>
    <w:rsid w:val="00870FAC"/>
    <w:rsid w:val="00871499"/>
    <w:rsid w:val="00871807"/>
    <w:rsid w:val="00872FA9"/>
    <w:rsid w:val="0087400B"/>
    <w:rsid w:val="008751A6"/>
    <w:rsid w:val="00875F66"/>
    <w:rsid w:val="0088615D"/>
    <w:rsid w:val="00887575"/>
    <w:rsid w:val="008905FD"/>
    <w:rsid w:val="008930B6"/>
    <w:rsid w:val="008A0640"/>
    <w:rsid w:val="008A2D8C"/>
    <w:rsid w:val="008A3B29"/>
    <w:rsid w:val="008B2F6B"/>
    <w:rsid w:val="008C28EE"/>
    <w:rsid w:val="008C63C0"/>
    <w:rsid w:val="008C6528"/>
    <w:rsid w:val="008D2DE4"/>
    <w:rsid w:val="008D2ED2"/>
    <w:rsid w:val="008D6102"/>
    <w:rsid w:val="008E39C2"/>
    <w:rsid w:val="008F10D9"/>
    <w:rsid w:val="008F78EB"/>
    <w:rsid w:val="009027AC"/>
    <w:rsid w:val="00907C0F"/>
    <w:rsid w:val="00914391"/>
    <w:rsid w:val="0094376A"/>
    <w:rsid w:val="009474FD"/>
    <w:rsid w:val="009505FF"/>
    <w:rsid w:val="009519A3"/>
    <w:rsid w:val="009609ED"/>
    <w:rsid w:val="00971684"/>
    <w:rsid w:val="00976C69"/>
    <w:rsid w:val="00977CD6"/>
    <w:rsid w:val="009A7ED6"/>
    <w:rsid w:val="009A7FB8"/>
    <w:rsid w:val="009B066B"/>
    <w:rsid w:val="009B0D55"/>
    <w:rsid w:val="009B0FBD"/>
    <w:rsid w:val="009B2ED8"/>
    <w:rsid w:val="009D1B4B"/>
    <w:rsid w:val="009D501E"/>
    <w:rsid w:val="009D7716"/>
    <w:rsid w:val="009E673E"/>
    <w:rsid w:val="009F07CB"/>
    <w:rsid w:val="009F2D82"/>
    <w:rsid w:val="009F32F9"/>
    <w:rsid w:val="009F3F3B"/>
    <w:rsid w:val="00A01894"/>
    <w:rsid w:val="00A02E68"/>
    <w:rsid w:val="00A031F0"/>
    <w:rsid w:val="00A10034"/>
    <w:rsid w:val="00A13E3E"/>
    <w:rsid w:val="00A40DD0"/>
    <w:rsid w:val="00A45F57"/>
    <w:rsid w:val="00A45F8D"/>
    <w:rsid w:val="00A503AF"/>
    <w:rsid w:val="00A56DBE"/>
    <w:rsid w:val="00A57254"/>
    <w:rsid w:val="00A903A1"/>
    <w:rsid w:val="00A90B3D"/>
    <w:rsid w:val="00A90C11"/>
    <w:rsid w:val="00A91679"/>
    <w:rsid w:val="00A94158"/>
    <w:rsid w:val="00A946B2"/>
    <w:rsid w:val="00A96432"/>
    <w:rsid w:val="00A966EA"/>
    <w:rsid w:val="00AA50FC"/>
    <w:rsid w:val="00AB0202"/>
    <w:rsid w:val="00AB1FD4"/>
    <w:rsid w:val="00AB359A"/>
    <w:rsid w:val="00AB5BDF"/>
    <w:rsid w:val="00AC43BF"/>
    <w:rsid w:val="00AC4928"/>
    <w:rsid w:val="00AE13CA"/>
    <w:rsid w:val="00AE3D00"/>
    <w:rsid w:val="00AE5F6E"/>
    <w:rsid w:val="00AE7DEB"/>
    <w:rsid w:val="00AF45AD"/>
    <w:rsid w:val="00AF7D9C"/>
    <w:rsid w:val="00B0101F"/>
    <w:rsid w:val="00B02A27"/>
    <w:rsid w:val="00B10257"/>
    <w:rsid w:val="00B13324"/>
    <w:rsid w:val="00B13C16"/>
    <w:rsid w:val="00B14A79"/>
    <w:rsid w:val="00B161FC"/>
    <w:rsid w:val="00B20868"/>
    <w:rsid w:val="00B23CA7"/>
    <w:rsid w:val="00B337C7"/>
    <w:rsid w:val="00B35741"/>
    <w:rsid w:val="00B37F73"/>
    <w:rsid w:val="00B426E0"/>
    <w:rsid w:val="00B43EDE"/>
    <w:rsid w:val="00B55EAA"/>
    <w:rsid w:val="00B57E8F"/>
    <w:rsid w:val="00B61A50"/>
    <w:rsid w:val="00B670BB"/>
    <w:rsid w:val="00B81572"/>
    <w:rsid w:val="00B844DD"/>
    <w:rsid w:val="00B9163C"/>
    <w:rsid w:val="00B91C79"/>
    <w:rsid w:val="00B92147"/>
    <w:rsid w:val="00B964F0"/>
    <w:rsid w:val="00BA114C"/>
    <w:rsid w:val="00BA4158"/>
    <w:rsid w:val="00BA5FBB"/>
    <w:rsid w:val="00BB311C"/>
    <w:rsid w:val="00BB4135"/>
    <w:rsid w:val="00BC0F3F"/>
    <w:rsid w:val="00BC3661"/>
    <w:rsid w:val="00BC6CF9"/>
    <w:rsid w:val="00BD0DBB"/>
    <w:rsid w:val="00BE3BC5"/>
    <w:rsid w:val="00BF0111"/>
    <w:rsid w:val="00BF6253"/>
    <w:rsid w:val="00BF6AD9"/>
    <w:rsid w:val="00C00717"/>
    <w:rsid w:val="00C03B0F"/>
    <w:rsid w:val="00C0562E"/>
    <w:rsid w:val="00C11821"/>
    <w:rsid w:val="00C11CC7"/>
    <w:rsid w:val="00C17FC8"/>
    <w:rsid w:val="00C23A0A"/>
    <w:rsid w:val="00C27C65"/>
    <w:rsid w:val="00C27DED"/>
    <w:rsid w:val="00C31614"/>
    <w:rsid w:val="00C33B33"/>
    <w:rsid w:val="00C356DB"/>
    <w:rsid w:val="00C36766"/>
    <w:rsid w:val="00C44627"/>
    <w:rsid w:val="00C51069"/>
    <w:rsid w:val="00C51444"/>
    <w:rsid w:val="00C53530"/>
    <w:rsid w:val="00C53D67"/>
    <w:rsid w:val="00C65D42"/>
    <w:rsid w:val="00C66D24"/>
    <w:rsid w:val="00C70535"/>
    <w:rsid w:val="00C7288E"/>
    <w:rsid w:val="00C74319"/>
    <w:rsid w:val="00C756D1"/>
    <w:rsid w:val="00C75E1F"/>
    <w:rsid w:val="00C800AB"/>
    <w:rsid w:val="00C81F26"/>
    <w:rsid w:val="00C83E04"/>
    <w:rsid w:val="00C925E0"/>
    <w:rsid w:val="00C928EC"/>
    <w:rsid w:val="00C93AAC"/>
    <w:rsid w:val="00CA0534"/>
    <w:rsid w:val="00CA1B9D"/>
    <w:rsid w:val="00CB2290"/>
    <w:rsid w:val="00CB22B0"/>
    <w:rsid w:val="00CB4F54"/>
    <w:rsid w:val="00CB611C"/>
    <w:rsid w:val="00CB66AA"/>
    <w:rsid w:val="00CB7E11"/>
    <w:rsid w:val="00CC5743"/>
    <w:rsid w:val="00CD1B62"/>
    <w:rsid w:val="00CD4976"/>
    <w:rsid w:val="00CD77E2"/>
    <w:rsid w:val="00CE2011"/>
    <w:rsid w:val="00CE4097"/>
    <w:rsid w:val="00CF1162"/>
    <w:rsid w:val="00CF17B5"/>
    <w:rsid w:val="00CF312E"/>
    <w:rsid w:val="00D072B5"/>
    <w:rsid w:val="00D1054F"/>
    <w:rsid w:val="00D113D0"/>
    <w:rsid w:val="00D12B2B"/>
    <w:rsid w:val="00D139BF"/>
    <w:rsid w:val="00D228F5"/>
    <w:rsid w:val="00D22EB0"/>
    <w:rsid w:val="00D27511"/>
    <w:rsid w:val="00D30281"/>
    <w:rsid w:val="00D31AB7"/>
    <w:rsid w:val="00D343DE"/>
    <w:rsid w:val="00D3785E"/>
    <w:rsid w:val="00D406BF"/>
    <w:rsid w:val="00D40AB4"/>
    <w:rsid w:val="00D413EE"/>
    <w:rsid w:val="00D43D43"/>
    <w:rsid w:val="00D445C9"/>
    <w:rsid w:val="00D50EEA"/>
    <w:rsid w:val="00D51693"/>
    <w:rsid w:val="00D54171"/>
    <w:rsid w:val="00D607B4"/>
    <w:rsid w:val="00D77690"/>
    <w:rsid w:val="00D8251E"/>
    <w:rsid w:val="00D83881"/>
    <w:rsid w:val="00D8639F"/>
    <w:rsid w:val="00D87007"/>
    <w:rsid w:val="00D87512"/>
    <w:rsid w:val="00D87BDE"/>
    <w:rsid w:val="00D900EB"/>
    <w:rsid w:val="00D901C6"/>
    <w:rsid w:val="00D979D2"/>
    <w:rsid w:val="00DA194D"/>
    <w:rsid w:val="00DA2F4C"/>
    <w:rsid w:val="00DB5BC2"/>
    <w:rsid w:val="00DC1465"/>
    <w:rsid w:val="00DC1D28"/>
    <w:rsid w:val="00DC2B2D"/>
    <w:rsid w:val="00DC3237"/>
    <w:rsid w:val="00DC5367"/>
    <w:rsid w:val="00DC774F"/>
    <w:rsid w:val="00DD4402"/>
    <w:rsid w:val="00DD46BF"/>
    <w:rsid w:val="00DE2EA0"/>
    <w:rsid w:val="00DE6960"/>
    <w:rsid w:val="00DF1072"/>
    <w:rsid w:val="00E13127"/>
    <w:rsid w:val="00E150CD"/>
    <w:rsid w:val="00E2369E"/>
    <w:rsid w:val="00E26B76"/>
    <w:rsid w:val="00E36B85"/>
    <w:rsid w:val="00E41B59"/>
    <w:rsid w:val="00E44240"/>
    <w:rsid w:val="00E44496"/>
    <w:rsid w:val="00E46FB0"/>
    <w:rsid w:val="00E5265E"/>
    <w:rsid w:val="00E62EC1"/>
    <w:rsid w:val="00E64F4E"/>
    <w:rsid w:val="00E7278C"/>
    <w:rsid w:val="00E75DDC"/>
    <w:rsid w:val="00E80270"/>
    <w:rsid w:val="00E86E35"/>
    <w:rsid w:val="00E902B3"/>
    <w:rsid w:val="00EA7B58"/>
    <w:rsid w:val="00EB1394"/>
    <w:rsid w:val="00EB2065"/>
    <w:rsid w:val="00EC0FAF"/>
    <w:rsid w:val="00EC2640"/>
    <w:rsid w:val="00EC3644"/>
    <w:rsid w:val="00EC5F98"/>
    <w:rsid w:val="00ED26D0"/>
    <w:rsid w:val="00ED5864"/>
    <w:rsid w:val="00ED5FE3"/>
    <w:rsid w:val="00ED63C8"/>
    <w:rsid w:val="00EE37A0"/>
    <w:rsid w:val="00EF46B8"/>
    <w:rsid w:val="00EF535A"/>
    <w:rsid w:val="00F024ED"/>
    <w:rsid w:val="00F0654A"/>
    <w:rsid w:val="00F111C8"/>
    <w:rsid w:val="00F15D7C"/>
    <w:rsid w:val="00F17321"/>
    <w:rsid w:val="00F2198F"/>
    <w:rsid w:val="00F54C97"/>
    <w:rsid w:val="00F54E9D"/>
    <w:rsid w:val="00F5524E"/>
    <w:rsid w:val="00F65FD8"/>
    <w:rsid w:val="00F66973"/>
    <w:rsid w:val="00F739C3"/>
    <w:rsid w:val="00F748E9"/>
    <w:rsid w:val="00F821D9"/>
    <w:rsid w:val="00F85326"/>
    <w:rsid w:val="00F953D4"/>
    <w:rsid w:val="00FB4233"/>
    <w:rsid w:val="00FC409C"/>
    <w:rsid w:val="00FD1FF8"/>
    <w:rsid w:val="00FD3D29"/>
    <w:rsid w:val="00FD504F"/>
    <w:rsid w:val="00FE2763"/>
    <w:rsid w:val="00FF0E81"/>
    <w:rsid w:val="00FF466D"/>
    <w:rsid w:val="00FF5BFA"/>
    <w:rsid w:val="00FF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48A2502"/>
  <w15:chartTrackingRefBased/>
  <w15:docId w15:val="{32EDB1BA-7AAD-4CEB-B9EF-F71CC2099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1Copy95pt">
    <w:name w:val="1_Copy 9.5 pt."/>
    <w:link w:val="1Copy95ptZchn"/>
    <w:qFormat/>
    <w:rsid w:val="00D228F5"/>
    <w:pPr>
      <w:widowControl w:val="0"/>
      <w:autoSpaceDE w:val="0"/>
      <w:autoSpaceDN w:val="0"/>
      <w:spacing w:line="288" w:lineRule="auto"/>
    </w:pPr>
    <w:rPr>
      <w:rFonts w:ascii="Avenir Light" w:eastAsia="Roboto Lt" w:hAnsi="Avenir Light" w:cs="Martel Sans Light"/>
      <w:color w:val="000000" w:themeColor="text1"/>
      <w:spacing w:val="4"/>
      <w:sz w:val="19"/>
      <w:szCs w:val="19"/>
    </w:rPr>
  </w:style>
  <w:style w:type="paragraph" w:customStyle="1" w:styleId="Beschreibung">
    <w:name w:val="Beschreibung"/>
    <w:link w:val="BeschreibungZchn"/>
    <w:qFormat/>
    <w:rsid w:val="00595B50"/>
    <w:rPr>
      <w:rFonts w:ascii="Avenir Light" w:eastAsia="Roboto Lt" w:hAnsi="Avenir Light" w:cs="Martel Sans Light"/>
      <w:b/>
      <w:bCs/>
      <w:caps/>
      <w:color w:val="000000" w:themeColor="text1"/>
      <w:spacing w:val="20"/>
      <w:sz w:val="16"/>
      <w:szCs w:val="19"/>
    </w:rPr>
  </w:style>
  <w:style w:type="character" w:customStyle="1" w:styleId="2CopyBold8ptZchn">
    <w:name w:val="2_Copy Bold 8 pt. Zchn"/>
    <w:basedOn w:val="2Copy8ptZchn"/>
    <w:link w:val="2CopyBold8pt"/>
    <w:rsid w:val="002F4C43"/>
    <w:rPr>
      <w:rFonts w:ascii="Avenir Light" w:eastAsia="Roboto Lt" w:hAnsi="Avenir Light" w:cs="Martel Sans Light"/>
      <w:b/>
      <w:color w:val="000000" w:themeColor="text1"/>
      <w:spacing w:val="4"/>
      <w:sz w:val="16"/>
      <w:szCs w:val="16"/>
    </w:rPr>
  </w:style>
  <w:style w:type="character" w:customStyle="1" w:styleId="1Copy95ptZchn">
    <w:name w:val="1_Copy 9.5 pt. Zchn"/>
    <w:basedOn w:val="Absatz-Standardschriftart"/>
    <w:link w:val="1Copy95pt"/>
    <w:rsid w:val="00D228F5"/>
    <w:rPr>
      <w:rFonts w:ascii="Avenir Light" w:eastAsia="Roboto Lt" w:hAnsi="Avenir Light" w:cs="Martel Sans Light"/>
      <w:color w:val="000000" w:themeColor="text1"/>
      <w:spacing w:val="4"/>
      <w:sz w:val="19"/>
      <w:szCs w:val="19"/>
    </w:rPr>
  </w:style>
  <w:style w:type="paragraph" w:customStyle="1" w:styleId="1CopyBold95pt">
    <w:name w:val="1_Copy Bold 9.5 pt."/>
    <w:link w:val="1CopyBold95ptZchn"/>
    <w:qFormat/>
    <w:rsid w:val="004F3B5F"/>
    <w:rPr>
      <w:rFonts w:ascii="Avenir Light" w:eastAsia="Roboto Lt" w:hAnsi="Avenir Light" w:cs="Martel Sans Light"/>
      <w:b/>
      <w:bCs/>
      <w:color w:val="000000" w:themeColor="text1"/>
      <w:spacing w:val="6"/>
      <w:sz w:val="19"/>
      <w:szCs w:val="19"/>
    </w:rPr>
  </w:style>
  <w:style w:type="character" w:customStyle="1" w:styleId="BeschreibungZchn">
    <w:name w:val="Beschreibung Zchn"/>
    <w:basedOn w:val="Absatz-Standardschriftart"/>
    <w:link w:val="Beschreibung"/>
    <w:rsid w:val="00595B50"/>
    <w:rPr>
      <w:rFonts w:ascii="Avenir Light" w:eastAsia="Roboto Lt" w:hAnsi="Avenir Light" w:cs="Martel Sans Light"/>
      <w:b/>
      <w:bCs/>
      <w:caps/>
      <w:color w:val="000000" w:themeColor="text1"/>
      <w:spacing w:val="20"/>
      <w:sz w:val="16"/>
      <w:szCs w:val="19"/>
    </w:rPr>
  </w:style>
  <w:style w:type="character" w:customStyle="1" w:styleId="1CopyBold95ptZchn">
    <w:name w:val="1_Copy Bold 9.5 pt. Zchn"/>
    <w:basedOn w:val="Absatz-Standardschriftart"/>
    <w:link w:val="1CopyBold95pt"/>
    <w:rsid w:val="004F3B5F"/>
    <w:rPr>
      <w:rFonts w:ascii="Avenir Light" w:eastAsia="Roboto Lt" w:hAnsi="Avenir Light" w:cs="Martel Sans Light"/>
      <w:b/>
      <w:bCs/>
      <w:color w:val="000000" w:themeColor="text1"/>
      <w:spacing w:val="6"/>
      <w:sz w:val="19"/>
      <w:szCs w:val="19"/>
    </w:rPr>
  </w:style>
  <w:style w:type="paragraph" w:customStyle="1" w:styleId="Headline">
    <w:name w:val="Headline"/>
    <w:basedOn w:val="Standard"/>
    <w:link w:val="HeadlineZchn"/>
    <w:qFormat/>
    <w:rsid w:val="00CF17B5"/>
    <w:pPr>
      <w:autoSpaceDE w:val="0"/>
      <w:autoSpaceDN w:val="0"/>
      <w:adjustRightInd w:val="0"/>
      <w:spacing w:line="312" w:lineRule="auto"/>
    </w:pPr>
    <w:rPr>
      <w:rFonts w:ascii="Georgia" w:hAnsi="Georgia" w:cs="Times New Roman"/>
      <w:caps/>
      <w:color w:val="1B3051"/>
      <w:spacing w:val="60"/>
      <w:sz w:val="32"/>
      <w:szCs w:val="32"/>
      <w:lang w:val="de-DE"/>
    </w:rPr>
  </w:style>
  <w:style w:type="character" w:customStyle="1" w:styleId="HeadlineZchn">
    <w:name w:val="Headline Zchn"/>
    <w:basedOn w:val="Absatz-Standardschriftart"/>
    <w:link w:val="Headline"/>
    <w:rsid w:val="00CF17B5"/>
    <w:rPr>
      <w:rFonts w:ascii="Georgia" w:hAnsi="Georgia" w:cs="Times New Roman"/>
      <w:caps/>
      <w:color w:val="1B3051"/>
      <w:spacing w:val="60"/>
      <w:sz w:val="32"/>
      <w:szCs w:val="32"/>
      <w:lang w:val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F10D9"/>
    <w:rPr>
      <w:color w:val="605E5C"/>
      <w:shd w:val="clear" w:color="auto" w:fill="E1DFDD"/>
    </w:rPr>
  </w:style>
  <w:style w:type="numbering" w:customStyle="1" w:styleId="AktuelleListe1">
    <w:name w:val="Aktuelle Liste1"/>
    <w:uiPriority w:val="99"/>
    <w:rsid w:val="00ED5864"/>
    <w:pPr>
      <w:numPr>
        <w:numId w:val="6"/>
      </w:numPr>
    </w:pPr>
  </w:style>
  <w:style w:type="paragraph" w:customStyle="1" w:styleId="Fuzeile1">
    <w:name w:val="Fußzeile1"/>
    <w:basedOn w:val="Standard"/>
    <w:qFormat/>
    <w:rsid w:val="00D83881"/>
    <w:pPr>
      <w:widowControl w:val="0"/>
      <w:tabs>
        <w:tab w:val="left" w:pos="1701"/>
      </w:tabs>
      <w:autoSpaceDE w:val="0"/>
      <w:autoSpaceDN w:val="0"/>
      <w:spacing w:line="288" w:lineRule="auto"/>
    </w:pPr>
    <w:rPr>
      <w:rFonts w:ascii="Avenir Light" w:eastAsia="Roboto Lt" w:hAnsi="Avenir Light" w:cs="Roboto Lt"/>
      <w:bCs/>
      <w:color w:val="000000" w:themeColor="text1"/>
      <w:spacing w:val="6"/>
      <w:sz w:val="13"/>
      <w:szCs w:val="16"/>
      <w14:textFill>
        <w14:solidFill>
          <w14:schemeClr w14:val="tx1">
            <w14:alpha w14:val="50000"/>
          </w14:schemeClr>
        </w14:solidFill>
      </w14:textFill>
    </w:rPr>
  </w:style>
  <w:style w:type="table" w:styleId="Tabellenraster">
    <w:name w:val="Table Grid"/>
    <w:basedOn w:val="NormaleTabelle"/>
    <w:uiPriority w:val="39"/>
    <w:rsid w:val="005744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Copy8pt">
    <w:name w:val="2_Copy 8 pt."/>
    <w:link w:val="2Copy8ptZchn"/>
    <w:qFormat/>
    <w:rsid w:val="00D1054F"/>
    <w:pPr>
      <w:tabs>
        <w:tab w:val="left" w:pos="2552"/>
      </w:tabs>
    </w:pPr>
    <w:rPr>
      <w:rFonts w:ascii="Avenir Light" w:eastAsia="Roboto Lt" w:hAnsi="Avenir Light" w:cs="Martel Sans Light"/>
      <w:color w:val="000000" w:themeColor="text1"/>
      <w:spacing w:val="4"/>
      <w:sz w:val="16"/>
      <w:szCs w:val="16"/>
    </w:rPr>
  </w:style>
  <w:style w:type="character" w:customStyle="1" w:styleId="2Copy8ptZchn">
    <w:name w:val="2_Copy 8 pt. Zchn"/>
    <w:basedOn w:val="Absatz-Standardschriftart"/>
    <w:link w:val="2Copy8pt"/>
    <w:rsid w:val="00D1054F"/>
    <w:rPr>
      <w:rFonts w:ascii="Avenir Light" w:eastAsia="Roboto Lt" w:hAnsi="Avenir Light" w:cs="Martel Sans Light"/>
      <w:color w:val="000000" w:themeColor="text1"/>
      <w:spacing w:val="4"/>
      <w:sz w:val="16"/>
      <w:szCs w:val="16"/>
    </w:rPr>
  </w:style>
  <w:style w:type="paragraph" w:customStyle="1" w:styleId="Aufzhlung">
    <w:name w:val="Aufzählung"/>
    <w:basedOn w:val="Standard"/>
    <w:qFormat/>
    <w:rsid w:val="00C00717"/>
    <w:pPr>
      <w:widowControl w:val="0"/>
      <w:numPr>
        <w:numId w:val="7"/>
      </w:numPr>
      <w:autoSpaceDE w:val="0"/>
      <w:autoSpaceDN w:val="0"/>
      <w:spacing w:before="100" w:line="288" w:lineRule="auto"/>
      <w:contextualSpacing/>
    </w:pPr>
    <w:rPr>
      <w:rFonts w:ascii="Avenir Light" w:eastAsia="Roboto Lt" w:hAnsi="Avenir Light" w:cs="Roboto Lt"/>
      <w:color w:val="000000" w:themeColor="text1"/>
      <w:spacing w:val="6"/>
      <w:sz w:val="16"/>
      <w:szCs w:val="16"/>
    </w:rPr>
  </w:style>
  <w:style w:type="paragraph" w:customStyle="1" w:styleId="Stage">
    <w:name w:val="Stage"/>
    <w:basedOn w:val="Standard"/>
    <w:qFormat/>
    <w:rsid w:val="00C928EC"/>
    <w:pPr>
      <w:spacing w:line="288" w:lineRule="auto"/>
    </w:pPr>
    <w:rPr>
      <w:rFonts w:ascii="Georgia" w:eastAsia="Roboto Lt" w:hAnsi="Georgia" w:cs="Martel Sans Light"/>
      <w:caps/>
      <w:color w:val="1B3051"/>
      <w:spacing w:val="20"/>
      <w:sz w:val="19"/>
      <w:szCs w:val="22"/>
    </w:rPr>
  </w:style>
  <w:style w:type="paragraph" w:customStyle="1" w:styleId="2CopyBold8pt">
    <w:name w:val="2_Copy Bold 8 pt."/>
    <w:basedOn w:val="2Copy8pt"/>
    <w:link w:val="2CopyBold8ptZchn"/>
    <w:qFormat/>
    <w:rsid w:val="002F4C43"/>
    <w:rPr>
      <w:b/>
    </w:rPr>
  </w:style>
  <w:style w:type="paragraph" w:customStyle="1" w:styleId="FooterCopy">
    <w:name w:val="Footer_Copy"/>
    <w:basedOn w:val="Standard"/>
    <w:qFormat/>
    <w:rsid w:val="00102BDC"/>
    <w:pPr>
      <w:widowControl w:val="0"/>
      <w:tabs>
        <w:tab w:val="left" w:pos="2127"/>
      </w:tabs>
      <w:autoSpaceDE w:val="0"/>
      <w:autoSpaceDN w:val="0"/>
      <w:spacing w:line="288" w:lineRule="auto"/>
    </w:pPr>
    <w:rPr>
      <w:rFonts w:ascii="Avenir Light" w:eastAsia="Roboto Lt" w:hAnsi="Avenir Light" w:cs="Roboto Lt"/>
      <w:bCs/>
      <w:color w:val="000000" w:themeColor="text1"/>
      <w:spacing w:val="6"/>
      <w:sz w:val="16"/>
      <w:szCs w:val="16"/>
      <w14:textFill>
        <w14:solidFill>
          <w14:schemeClr w14:val="tx1">
            <w14:alpha w14:val="50000"/>
          </w14:schemeClr>
        </w14:solidFill>
      </w14:textFill>
    </w:rPr>
  </w:style>
  <w:style w:type="paragraph" w:styleId="berarbeitung">
    <w:name w:val="Revision"/>
    <w:hidden/>
    <w:uiPriority w:val="99"/>
    <w:semiHidden/>
    <w:rsid w:val="00811794"/>
  </w:style>
  <w:style w:type="paragraph" w:styleId="Kopfzeile">
    <w:name w:val="header"/>
    <w:basedOn w:val="Standard"/>
    <w:link w:val="KopfzeileZchn"/>
    <w:uiPriority w:val="99"/>
    <w:unhideWhenUsed/>
    <w:rsid w:val="0081179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11794"/>
  </w:style>
  <w:style w:type="paragraph" w:styleId="Fuzeile">
    <w:name w:val="footer"/>
    <w:basedOn w:val="Standard"/>
    <w:link w:val="FuzeileZchn"/>
    <w:uiPriority w:val="99"/>
    <w:unhideWhenUsed/>
    <w:rsid w:val="0081179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11794"/>
  </w:style>
  <w:style w:type="paragraph" w:customStyle="1" w:styleId="EinfAbs">
    <w:name w:val="[Einf. Abs.]"/>
    <w:basedOn w:val="Standard"/>
    <w:uiPriority w:val="99"/>
    <w:rsid w:val="00721A50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de-DE"/>
    </w:rPr>
  </w:style>
  <w:style w:type="paragraph" w:customStyle="1" w:styleId="KeinAbsatzformat">
    <w:name w:val="[Kein Absatzformat]"/>
    <w:rsid w:val="00C75E1F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de-DE"/>
    </w:rPr>
  </w:style>
  <w:style w:type="character" w:styleId="Hyperlink">
    <w:name w:val="Hyperlink"/>
    <w:basedOn w:val="Absatz-Standardschriftart"/>
    <w:uiPriority w:val="99"/>
    <w:unhideWhenUsed/>
    <w:rsid w:val="00DD46BF"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DD46BF"/>
    <w:rPr>
      <w:color w:val="954F72" w:themeColor="followedHyperlink"/>
      <w:u w:val="single"/>
    </w:rPr>
  </w:style>
  <w:style w:type="paragraph" w:styleId="Listenabsatz">
    <w:name w:val="List Paragraph"/>
    <w:basedOn w:val="Standard"/>
    <w:uiPriority w:val="34"/>
    <w:qFormat/>
    <w:rsid w:val="001339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58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1.svg"/><Relationship Id="rId3" Type="http://schemas.openxmlformats.org/officeDocument/2006/relationships/image" Target="media/image6.png"/><Relationship Id="rId7" Type="http://schemas.openxmlformats.org/officeDocument/2006/relationships/image" Target="media/image10.png"/><Relationship Id="rId12" Type="http://schemas.openxmlformats.org/officeDocument/2006/relationships/image" Target="media/image15.png"/><Relationship Id="rId2" Type="http://schemas.openxmlformats.org/officeDocument/2006/relationships/image" Target="media/image5.svg"/><Relationship Id="rId1" Type="http://schemas.openxmlformats.org/officeDocument/2006/relationships/image" Target="media/image4.png"/><Relationship Id="rId6" Type="http://schemas.openxmlformats.org/officeDocument/2006/relationships/image" Target="media/image9.svg"/><Relationship Id="rId11" Type="http://schemas.openxmlformats.org/officeDocument/2006/relationships/image" Target="media/image14.png"/><Relationship Id="rId5" Type="http://schemas.openxmlformats.org/officeDocument/2006/relationships/image" Target="media/image8.png"/><Relationship Id="rId10" Type="http://schemas.openxmlformats.org/officeDocument/2006/relationships/image" Target="media/image13.png"/><Relationship Id="rId4" Type="http://schemas.openxmlformats.org/officeDocument/2006/relationships/image" Target="media/image7.svg"/><Relationship Id="rId9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brinaTanner\Downloads\Vorlage_Rechnung_Diagnostics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vert270" wrap="square" lIns="0" tIns="0" rIns="0" bIns="0" numCol="1" spcCol="0" rtlCol="0" fromWordArt="0" anchor="t" anchorCtr="0" forceAA="0" compatLnSpc="1">
        <a:prstTxWarp prst="textNoShape">
          <a:avLst/>
        </a:prstTxWarp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07D819FF444654E902457D42ABEDF88" ma:contentTypeVersion="12" ma:contentTypeDescription="Ein neues Dokument erstellen." ma:contentTypeScope="" ma:versionID="61ddbe43ac337389dc143a7b182652fa">
  <xsd:schema xmlns:xsd="http://www.w3.org/2001/XMLSchema" xmlns:xs="http://www.w3.org/2001/XMLSchema" xmlns:p="http://schemas.microsoft.com/office/2006/metadata/properties" xmlns:ns2="7c5709d9-971d-4fe8-8b2b-eee031e5aa9e" xmlns:ns3="f0e88c73-6a2a-45a4-85c0-1cbb5d13dc66" targetNamespace="http://schemas.microsoft.com/office/2006/metadata/properties" ma:root="true" ma:fieldsID="448c8a882c089ed40c7a716f92bc9315" ns2:_="" ns3:_="">
    <xsd:import namespace="7c5709d9-971d-4fe8-8b2b-eee031e5aa9e"/>
    <xsd:import namespace="f0e88c73-6a2a-45a4-85c0-1cbb5d13dc66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5709d9-971d-4fe8-8b2b-eee031e5aa9e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ildmarkierungen" ma:readOnly="false" ma:fieldId="{5cf76f15-5ced-4ddc-b409-7134ff3c332f}" ma:taxonomyMulti="true" ma:sspId="2cb76940-26f4-499e-9ef3-29f392f4ea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e88c73-6a2a-45a4-85c0-1cbb5d13dc66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b68c17b-d8f4-431e-ac76-dd4a110cbcab}" ma:internalName="TaxCatchAll" ma:showField="CatchAllData" ma:web="f0e88c73-6a2a-45a4-85c0-1cbb5d13dc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0e88c73-6a2a-45a4-85c0-1cbb5d13dc66" xsi:nil="true"/>
    <lcf76f155ced4ddcb4097134ff3c332f xmlns="7c5709d9-971d-4fe8-8b2b-eee031e5aa9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667DC9D-8E6F-4C13-9116-ED7073589E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5709d9-971d-4fe8-8b2b-eee031e5aa9e"/>
    <ds:schemaRef ds:uri="f0e88c73-6a2a-45a4-85c0-1cbb5d13dc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4EE32B1-C5D6-4134-9609-326138AB8548}">
  <ds:schemaRefs>
    <ds:schemaRef ds:uri="http://schemas.microsoft.com/office/2006/metadata/properties"/>
    <ds:schemaRef ds:uri="http://schemas.microsoft.com/office/infopath/2007/PartnerControls"/>
    <ds:schemaRef ds:uri="f0e88c73-6a2a-45a4-85c0-1cbb5d13dc66"/>
    <ds:schemaRef ds:uri="7c5709d9-971d-4fe8-8b2b-eee031e5aa9e"/>
  </ds:schemaRefs>
</ds:datastoreItem>
</file>

<file path=customXml/itemProps3.xml><?xml version="1.0" encoding="utf-8"?>
<ds:datastoreItem xmlns:ds="http://schemas.openxmlformats.org/officeDocument/2006/customXml" ds:itemID="{FECB3265-D246-42EC-95FD-8DBD279D268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2C70066-4142-3E4E-B93C-1CE18122A1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Vorlage_Rechnung_Diagnostics</Template>
  <TotalTime>0</TotalTime>
  <Pages>3</Pages>
  <Words>444</Words>
  <Characters>2798</Characters>
  <Application>Microsoft Office Word</Application>
  <DocSecurity>8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Tanner</dc:creator>
  <cp:keywords/>
  <dc:description/>
  <cp:lastModifiedBy>Sabrina Tanner</cp:lastModifiedBy>
  <cp:revision>5</cp:revision>
  <cp:lastPrinted>2026-02-24T18:07:00Z</cp:lastPrinted>
  <dcterms:created xsi:type="dcterms:W3CDTF">2026-03-04T15:22:00Z</dcterms:created>
  <dcterms:modified xsi:type="dcterms:W3CDTF">2026-03-05T08:23:00Z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0x010100107D819FF444654E902457D42ABEDF88</vt:lpwstr>
  </property>
</Properties>
</file>