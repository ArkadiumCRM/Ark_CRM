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49955C0E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6DDB48E2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1087ECD5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50591D20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01F9532A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54F83013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5CBED689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05BF2567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110A8C8E" w14:textId="77288F8D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941645277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</w:t>
            </w:r>
            <w:r w:rsidR="009139A2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6</w:t>
            </w:r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.0</w:t>
            </w:r>
            <w:r w:rsidR="00567130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3</w:t>
            </w:r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 w:rsidR="009139A2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09</w:t>
            </w:r>
            <w:r w:rsidR="00567130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11</w:t>
            </w:r>
            <w:permEnd w:id="941645277"/>
          </w:p>
        </w:tc>
      </w:tr>
    </w:tbl>
    <w:p w14:paraId="093BA632" w14:textId="77777777" w:rsidR="000E2CC6" w:rsidRPr="000E2CC6" w:rsidRDefault="000E2CC6" w:rsidP="00EF535A">
      <w:pPr>
        <w:ind w:right="7937"/>
        <w:jc w:val="right"/>
        <w:rPr>
          <w:rFonts w:ascii="Avenir Light" w:hAnsi="Avenir Light" w:cs="Times New Roman (Textkörper CS)"/>
          <w:color w:val="1B3051"/>
          <w:spacing w:val="34"/>
          <w:sz w:val="13"/>
          <w:szCs w:val="13"/>
          <w:lang w:val="en-US"/>
        </w:rPr>
      </w:pPr>
    </w:p>
    <w:p w14:paraId="506379B8" w14:textId="05150B8E" w:rsidR="000E2CC6" w:rsidRPr="000E2CC6" w:rsidRDefault="000E2CC6" w:rsidP="00EF535A">
      <w:pPr>
        <w:ind w:right="7937"/>
        <w:jc w:val="right"/>
        <w:rPr>
          <w:rFonts w:ascii="Avenir Light" w:hAnsi="Avenir Light" w:cs="Avenir Light"/>
          <w:color w:val="1B3051"/>
          <w:spacing w:val="34"/>
          <w:sz w:val="13"/>
          <w:szCs w:val="13"/>
          <w:lang w:val="en-US"/>
        </w:rPr>
      </w:pPr>
    </w:p>
    <w:p w14:paraId="13417278" w14:textId="77777777" w:rsidR="000E2CC6" w:rsidRPr="000E2CC6" w:rsidRDefault="000E2CC6" w:rsidP="00EF535A">
      <w:pPr>
        <w:ind w:right="7937"/>
        <w:jc w:val="right"/>
        <w:rPr>
          <w:rFonts w:ascii="Avenir Light" w:hAnsi="Avenir Light" w:cs="Avenir Light"/>
          <w:color w:val="1B3051"/>
          <w:spacing w:val="34"/>
          <w:sz w:val="13"/>
          <w:szCs w:val="13"/>
          <w:lang w:val="en-US"/>
        </w:rPr>
      </w:pPr>
    </w:p>
    <w:p w14:paraId="50D12B47" w14:textId="77777777" w:rsidR="000E2CC6" w:rsidRPr="005D47DE" w:rsidRDefault="000E2CC6" w:rsidP="00EF535A">
      <w:pPr>
        <w:ind w:right="7937"/>
        <w:jc w:val="right"/>
        <w:rPr>
          <w:rFonts w:ascii="Avenir Light" w:hAnsi="Avenir Light" w:cs="Times New Roman (Textkörper CS)"/>
          <w:color w:val="1B3051"/>
          <w:spacing w:val="34"/>
          <w:sz w:val="13"/>
          <w:szCs w:val="13"/>
        </w:rPr>
      </w:pPr>
    </w:p>
    <w:p w14:paraId="037619CA" w14:textId="748DC4E0" w:rsidR="000E2CC6" w:rsidRPr="005D47DE" w:rsidRDefault="000E2CC6" w:rsidP="00EF535A">
      <w:pPr>
        <w:pStyle w:val="1Copy95pt"/>
        <w:spacing w:line="240" w:lineRule="auto"/>
        <w:ind w:right="7937"/>
        <w:jc w:val="right"/>
        <w:rPr>
          <w:rFonts w:cs="Avenir Black"/>
          <w:b/>
          <w:bCs/>
          <w:caps/>
          <w:color w:val="1B3051"/>
          <w:spacing w:val="40"/>
          <w:sz w:val="13"/>
          <w:szCs w:val="13"/>
        </w:rPr>
      </w:pPr>
    </w:p>
    <w:p w14:paraId="64C80970" w14:textId="77777777" w:rsidR="009D1B4B" w:rsidRDefault="00697034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  <w:r>
        <w:rPr>
          <w:noProof/>
        </w:rPr>
        <w:drawing>
          <wp:anchor distT="0" distB="0" distL="114300" distR="114300" simplePos="0" relativeHeight="251658265" behindDoc="0" locked="0" layoutInCell="1" allowOverlap="1" wp14:anchorId="18E7EFF7" wp14:editId="0A63EADF">
            <wp:simplePos x="0" y="0"/>
            <wp:positionH relativeFrom="page">
              <wp:posOffset>335280</wp:posOffset>
            </wp:positionH>
            <wp:positionV relativeFrom="page">
              <wp:posOffset>2648585</wp:posOffset>
            </wp:positionV>
            <wp:extent cx="1619885" cy="467995"/>
            <wp:effectExtent l="0" t="0" r="0" b="825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1" layoutInCell="1" allowOverlap="1" wp14:anchorId="7BC437EB" wp14:editId="363630F9">
                <wp:simplePos x="0" y="0"/>
                <wp:positionH relativeFrom="margin">
                  <wp:posOffset>-114300</wp:posOffset>
                </wp:positionH>
                <wp:positionV relativeFrom="margin">
                  <wp:posOffset>3810</wp:posOffset>
                </wp:positionV>
                <wp:extent cx="1633855" cy="384810"/>
                <wp:effectExtent l="0" t="0" r="4445" b="3810"/>
                <wp:wrapNone/>
                <wp:docPr id="3" name="Text Box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63385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114806" w14:textId="77777777" w:rsidR="00697034" w:rsidRPr="004E4EB3" w:rsidRDefault="00697034" w:rsidP="00697034">
                            <w:pPr>
                              <w:pStyle w:val="EinfAbs"/>
                              <w:spacing w:line="276" w:lineRule="auto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9"/>
                                <w:szCs w:val="19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9"/>
                                <w:szCs w:val="19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FUTURE BUILT ON POTENTIAL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C437E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9pt;margin-top:.3pt;width:128.65pt;height:30.3pt;z-index:25165826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" filled="f" stroked="f" strokeweight=".5pt">
                <o:lock v:ext="edit" aspectratio="t"/>
                <v:textbox style="mso-fit-shape-to-text:t" inset="0,0,0,0">
                  <w:txbxContent>
                    <w:p w14:paraId="2F114806" w14:textId="77777777" w:rsidR="00697034" w:rsidRPr="004E4EB3" w:rsidRDefault="00697034" w:rsidP="00697034">
                      <w:pPr>
                        <w:pStyle w:val="EinfAbs"/>
                        <w:spacing w:line="276" w:lineRule="auto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9"/>
                          <w:szCs w:val="19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9"/>
                          <w:szCs w:val="19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FUTURE BUILT ON POTENTIAL</w:t>
                      </w: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1" layoutInCell="1" allowOverlap="1" wp14:anchorId="34365D46" wp14:editId="580190A1">
                <wp:simplePos x="0" y="0"/>
                <wp:positionH relativeFrom="column">
                  <wp:posOffset>-226695</wp:posOffset>
                </wp:positionH>
                <wp:positionV relativeFrom="page">
                  <wp:posOffset>4104640</wp:posOffset>
                </wp:positionV>
                <wp:extent cx="1720215" cy="911225"/>
                <wp:effectExtent l="0" t="0" r="13335" b="3175"/>
                <wp:wrapNone/>
                <wp:docPr id="1" name="Text Box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720215" cy="911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579B3E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ARCHITECTURE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  <w:t>REAL ESTATE MANAGEMENT</w:t>
                            </w:r>
                          </w:p>
                          <w:p w14:paraId="6CEB7456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Ci</w:t>
                            </w:r>
                            <w:r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v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il Engineering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  <w:t>Building Technology</w:t>
                            </w:r>
                          </w:p>
                          <w:p w14:paraId="1FDAE6C7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Avenir Black"/>
                                <w:b/>
                                <w:bCs/>
                                <w:caps/>
                                <w:spacing w:val="40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65D46" id="Text Box 1" o:spid="_x0000_s1027" type="#_x0000_t202" style="position:absolute;left:0;text-align:left;margin-left:-17.85pt;margin-top:323.2pt;width:135.45pt;height:71.75pt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" filled="f" stroked="f" strokeweight=".5pt">
                <o:lock v:ext="edit" aspectratio="t"/>
                <v:textbox style="mso-fit-shape-to-text:t" inset="0,0,0,0">
                  <w:txbxContent>
                    <w:p w14:paraId="65579B3E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ARCHITECTURE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  <w:t>REAL ESTATE MANAGEMENT</w:t>
                      </w:r>
                    </w:p>
                    <w:p w14:paraId="6CEB7456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Ci</w:t>
                      </w:r>
                      <w:r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v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il Engineering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  <w:t>Building Technology</w:t>
                      </w:r>
                    </w:p>
                    <w:p w14:paraId="1FDAE6C7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Avenir Black"/>
                          <w:b/>
                          <w:bCs/>
                          <w:caps/>
                          <w:spacing w:val="40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691EEA39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620C730F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12A6E4F0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tbl>
      <w:tblPr>
        <w:tblStyle w:val="Tabellenraster"/>
        <w:tblpPr w:leftFromText="141" w:rightFromText="141" w:vertAnchor="text" w:horzAnchor="page" w:tblpX="7333" w:tblpY="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D25ABE" w14:paraId="148FA23F" w14:textId="77777777" w:rsidTr="00D25ABE">
        <w:tc>
          <w:tcPr>
            <w:tcW w:w="2835" w:type="dxa"/>
          </w:tcPr>
          <w:p w14:paraId="1ADC6807" w14:textId="77777777" w:rsidR="00D25ABE" w:rsidRPr="004014FC" w:rsidRDefault="00D25ABE" w:rsidP="00D25ABE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Kunde</w:t>
            </w:r>
          </w:p>
        </w:tc>
      </w:tr>
      <w:tr w:rsidR="00D25ABE" w:rsidRPr="004F360D" w14:paraId="39B372AB" w14:textId="77777777" w:rsidTr="00D25ABE">
        <w:tc>
          <w:tcPr>
            <w:tcW w:w="2835" w:type="dxa"/>
          </w:tcPr>
          <w:p w14:paraId="65500C39" w14:textId="77777777" w:rsidR="00D25ABE" w:rsidRPr="00982E43" w:rsidRDefault="00D25ABE" w:rsidP="00D25ABE">
            <w:pPr>
              <w:spacing w:line="264" w:lineRule="auto"/>
              <w:rPr>
                <w:color w:val="000000" w:themeColor="text1"/>
                <w:lang w:val="nl-NL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071859451" w:edGrp="everyone"/>
            <w:r w:rsidRPr="00982E43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nl-NL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HEFTI. HESS. MARTIGNONI. 4U AG</w:t>
            </w:r>
            <w:r w:rsidRPr="00982E43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nl-NL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  <w:t>Karin Meek</w:t>
            </w:r>
            <w:r w:rsidRPr="00982E43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nl-NL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  <w:t>Neumattstrasse 13</w:t>
            </w:r>
            <w:r w:rsidRPr="00982E43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nl-NL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  <w:t>5001 Aarau</w:t>
            </w:r>
          </w:p>
          <w:permEnd w:id="1071859451"/>
          <w:p w14:paraId="4AF1CF88" w14:textId="77777777" w:rsidR="00D25ABE" w:rsidRPr="00982E43" w:rsidRDefault="00D25ABE" w:rsidP="00D25ABE">
            <w:pPr>
              <w:spacing w:line="264" w:lineRule="auto"/>
              <w:rPr>
                <w:color w:val="000000" w:themeColor="text1"/>
                <w:lang w:val="nl-NL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</w:tbl>
    <w:p w14:paraId="27A9808A" w14:textId="77777777" w:rsidR="000E2CC6" w:rsidRPr="004F360D" w:rsidRDefault="000E2CC6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:lang w:val="nl-NL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2CB4EE33" w14:textId="77777777" w:rsidR="005D47DE" w:rsidRPr="00982E43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:lang w:val="nl-NL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3422D99E" w14:textId="77777777" w:rsidR="005D47DE" w:rsidRPr="00982E43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:lang w:val="nl-NL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380359FE" w14:textId="77777777" w:rsidR="005D47DE" w:rsidRPr="00982E43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:lang w:val="nl-NL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73A025B5" w14:textId="77777777" w:rsidR="005D47DE" w:rsidRPr="00982E43" w:rsidRDefault="005D47DE" w:rsidP="00EF535A">
      <w:pPr>
        <w:pStyle w:val="EinfAbs"/>
        <w:spacing w:line="240" w:lineRule="auto"/>
        <w:ind w:left="6803"/>
        <w:rPr>
          <w:rFonts w:ascii="Avenir Light" w:hAnsi="Avenir Light" w:cs="Avenir Light"/>
          <w:color w:val="000000" w:themeColor="text1"/>
          <w:sz w:val="19"/>
          <w:szCs w:val="19"/>
          <w:lang w:val="nl-NL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61D3990C" w14:textId="77777777" w:rsidR="00FB4233" w:rsidRPr="00982E43" w:rsidRDefault="00551534" w:rsidP="00EF535A">
      <w:pPr>
        <w:pStyle w:val="1Copy95pt"/>
        <w:spacing w:line="240" w:lineRule="auto"/>
        <w:rPr>
          <w:lang w:val="nl-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4A9A7014" wp14:editId="1ADBF649">
                <wp:simplePos x="0" y="0"/>
                <wp:positionH relativeFrom="margin">
                  <wp:posOffset>708660</wp:posOffset>
                </wp:positionH>
                <wp:positionV relativeFrom="page">
                  <wp:posOffset>9671685</wp:posOffset>
                </wp:positionV>
                <wp:extent cx="773430" cy="159385"/>
                <wp:effectExtent l="0" t="0" r="7620" b="12065"/>
                <wp:wrapNone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7116ED" w14:textId="77777777" w:rsidR="00551534" w:rsidRPr="000E2CC6" w:rsidRDefault="00551534" w:rsidP="00551534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Seite 1/</w:t>
                            </w:r>
                            <w:r w:rsidR="00710F40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A7014" id="Textfeld 7" o:spid="_x0000_s1028" type="#_x0000_t202" style="position:absolute;margin-left:55.8pt;margin-top:761.55pt;width:60.9pt;height:12.5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" filled="f" stroked="f" strokeweight=".5pt">
                <v:textbox style="mso-fit-shape-to-text:t" inset="0,0,0,0">
                  <w:txbxContent>
                    <w:p w14:paraId="057116ED" w14:textId="77777777" w:rsidR="00551534" w:rsidRPr="000E2CC6" w:rsidRDefault="00551534" w:rsidP="00551534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Seite 1/</w:t>
                      </w:r>
                      <w:r w:rsidR="00710F40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0DA34AC9" w14:textId="77777777" w:rsidR="007C570B" w:rsidRPr="00982E43" w:rsidRDefault="007C570B" w:rsidP="00EF535A">
      <w:pPr>
        <w:pStyle w:val="1Copy95pt"/>
        <w:spacing w:line="240" w:lineRule="auto"/>
        <w:rPr>
          <w:lang w:val="nl-NL"/>
        </w:rPr>
      </w:pPr>
    </w:p>
    <w:p w14:paraId="4C78CA4D" w14:textId="4C824B12" w:rsidR="007C570B" w:rsidRPr="00982E43" w:rsidRDefault="007C570B" w:rsidP="00EF535A">
      <w:pPr>
        <w:pStyle w:val="1Copy95pt"/>
        <w:spacing w:line="240" w:lineRule="auto"/>
        <w:rPr>
          <w:lang w:val="nl-NL"/>
        </w:rPr>
      </w:pPr>
    </w:p>
    <w:p w14:paraId="50F5B82D" w14:textId="77777777" w:rsidR="007C570B" w:rsidRPr="00982E43" w:rsidRDefault="007C570B" w:rsidP="00EF535A">
      <w:pPr>
        <w:pStyle w:val="1Copy95pt"/>
        <w:spacing w:line="240" w:lineRule="auto"/>
        <w:rPr>
          <w:lang w:val="nl-NL"/>
        </w:rPr>
      </w:pPr>
    </w:p>
    <w:p w14:paraId="5FB393D5" w14:textId="77777777" w:rsidR="00C27DED" w:rsidRPr="00982E43" w:rsidRDefault="00C27DED" w:rsidP="00EF535A">
      <w:pPr>
        <w:pStyle w:val="1Copy95pt"/>
        <w:spacing w:line="240" w:lineRule="auto"/>
        <w:rPr>
          <w:sz w:val="28"/>
          <w:szCs w:val="25"/>
          <w:lang w:val="nl-NL"/>
        </w:rPr>
      </w:pPr>
    </w:p>
    <w:p w14:paraId="073B403A" w14:textId="77777777" w:rsidR="002C68DA" w:rsidRPr="000E2CC6" w:rsidRDefault="00801D20" w:rsidP="00EF535A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6"/>
          <w:szCs w:val="36"/>
        </w:rPr>
      </w:pPr>
      <w:r w:rsidRPr="000E2CC6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1AB87CFE" wp14:editId="59AF6B54">
                <wp:simplePos x="0" y="0"/>
                <wp:positionH relativeFrom="margin">
                  <wp:posOffset>1836420</wp:posOffset>
                </wp:positionH>
                <wp:positionV relativeFrom="paragraph">
                  <wp:posOffset>334645</wp:posOffset>
                </wp:positionV>
                <wp:extent cx="539750" cy="0"/>
                <wp:effectExtent l="0" t="0" r="0" b="0"/>
                <wp:wrapNone/>
                <wp:docPr id="4" name="Gerade Verbindung mit Pfei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015B1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4" o:spid="_x0000_s1026" type="#_x0000_t32" style="position:absolute;margin-left:144.6pt;margin-top:26.35pt;width:42.5pt;height:0;flip:y;z-index:251658243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" strokecolor="#1b3051" strokeweight=".5pt">
                <w10:wrap anchorx="margin"/>
                <w10:anchorlock/>
              </v:shape>
            </w:pict>
          </mc:Fallback>
        </mc:AlternateContent>
      </w:r>
      <w:r w:rsidR="00591A8B" w:rsidRPr="000E2CC6">
        <w:rPr>
          <w:rFonts w:ascii="Athelas" w:hAnsi="Athelas"/>
          <w:b/>
          <w:bCs/>
          <w:spacing w:val="80"/>
          <w:sz w:val="36"/>
          <w:szCs w:val="36"/>
        </w:rPr>
        <w:t>RechnunG</w:t>
      </w:r>
    </w:p>
    <w:p w14:paraId="071BAF7D" w14:textId="77777777" w:rsidR="002C68DA" w:rsidRDefault="002C68DA" w:rsidP="00EF535A">
      <w:pPr>
        <w:pStyle w:val="1Copy95pt"/>
        <w:tabs>
          <w:tab w:val="left" w:pos="2552"/>
        </w:tabs>
        <w:spacing w:line="240" w:lineRule="auto"/>
      </w:pPr>
    </w:p>
    <w:p w14:paraId="4C280DA6" w14:textId="77777777" w:rsidR="00551534" w:rsidRPr="004014FC" w:rsidRDefault="00551534" w:rsidP="00EF535A">
      <w:pPr>
        <w:pStyle w:val="1Copy95pt"/>
        <w:tabs>
          <w:tab w:val="left" w:pos="3461"/>
        </w:tabs>
        <w:spacing w:line="240" w:lineRule="auto"/>
        <w:rPr>
          <w:sz w:val="14"/>
          <w:szCs w:val="13"/>
        </w:rPr>
      </w:pPr>
    </w:p>
    <w:p w14:paraId="37A07ED5" w14:textId="77777777" w:rsidR="002930CC" w:rsidRPr="00CF1162" w:rsidRDefault="002930CC" w:rsidP="00EF535A">
      <w:pPr>
        <w:pStyle w:val="1Copy95pt"/>
        <w:tabs>
          <w:tab w:val="left" w:pos="3461"/>
        </w:tabs>
        <w:spacing w:line="240" w:lineRule="auto"/>
        <w:rPr>
          <w:sz w:val="14"/>
          <w:szCs w:val="13"/>
        </w:rPr>
      </w:pPr>
    </w:p>
    <w:p w14:paraId="67566F6D" w14:textId="71623276" w:rsidR="00771C83" w:rsidRDefault="00A90B3D" w:rsidP="00A032D4">
      <w:pPr>
        <w:pStyle w:val="EinfAbs"/>
        <w:spacing w:after="120" w:line="216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permStart w:id="1099513678" w:edGrp="everyone"/>
      <w:r>
        <w:rPr>
          <w:rFonts w:ascii="Avenir Light" w:hAnsi="Avenir Light" w:cs="Avenir Light"/>
          <w:color w:val="000000" w:themeColor="text1"/>
          <w:sz w:val="19"/>
          <w:szCs w:val="19"/>
        </w:rPr>
        <w:t>Sehr geehrte</w:t>
      </w:r>
      <w:r w:rsidR="009139A2">
        <w:rPr>
          <w:rFonts w:ascii="Avenir Light" w:hAnsi="Avenir Light" w:cs="Avenir Light"/>
          <w:color w:val="000000" w:themeColor="text1"/>
          <w:sz w:val="19"/>
          <w:szCs w:val="19"/>
        </w:rPr>
        <w:t>r Herr Bantle</w:t>
      </w:r>
    </w:p>
    <w:permEnd w:id="1099513678"/>
    <w:p w14:paraId="557D415C" w14:textId="77777777" w:rsidR="00A032D4" w:rsidRPr="009F07CB" w:rsidRDefault="00A032D4" w:rsidP="00A032D4">
      <w:pPr>
        <w:pStyle w:val="EinfAbs"/>
        <w:spacing w:after="120" w:line="216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</w:p>
    <w:p w14:paraId="0C199FB7" w14:textId="7D1F1477" w:rsidR="00344903" w:rsidRPr="00344903" w:rsidRDefault="00B64E15" w:rsidP="00B64E15">
      <w:pPr>
        <w:pStyle w:val="EinfAbs"/>
        <w:spacing w:after="120" w:line="216" w:lineRule="auto"/>
        <w:ind w:left="2892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B64E15">
        <w:rPr>
          <w:rFonts w:ascii="Avenir Light" w:hAnsi="Avenir Light" w:cs="Avenir Light"/>
          <w:color w:val="000000" w:themeColor="text1"/>
          <w:sz w:val="19"/>
          <w:szCs w:val="19"/>
          <w:lang w:val="de-CH"/>
        </w:rPr>
        <w:t>Wir bedauern, dass das Mandat von Ihrer Seite vorzeitig beendet wurde und wir es nicht gemeinsam zu Ende führen konnten.</w:t>
      </w:r>
    </w:p>
    <w:p w14:paraId="1994D9CD" w14:textId="549D7113" w:rsidR="00344903" w:rsidRPr="009F1D34" w:rsidRDefault="000A6D2F" w:rsidP="009F1D34">
      <w:pPr>
        <w:pStyle w:val="EinfAbs"/>
        <w:spacing w:after="120" w:line="216" w:lineRule="auto"/>
        <w:ind w:left="2892"/>
        <w:rPr>
          <w:rFonts w:ascii="Avenir Light" w:hAnsi="Avenir Light" w:cs="Avenir Light"/>
          <w:color w:val="000000" w:themeColor="text1"/>
          <w:sz w:val="19"/>
          <w:szCs w:val="19"/>
          <w:lang w:val="de-CH"/>
        </w:rPr>
      </w:pPr>
      <w:r w:rsidRPr="000A6D2F">
        <w:rPr>
          <w:rFonts w:ascii="Avenir Light" w:hAnsi="Avenir Light" w:cs="Avenir Light"/>
          <w:color w:val="000000" w:themeColor="text1"/>
          <w:sz w:val="19"/>
          <w:szCs w:val="19"/>
          <w:lang w:val="de-CH"/>
        </w:rPr>
        <w:t>Wie im Vertrag vereinbart, stellen wir Ihnen 80 % der Honorarsumme in Rechnung. Bereits beglichene Stages sind dabei entsprechend berücksichtigt.</w:t>
      </w:r>
      <w:r w:rsidR="006D164C">
        <w:rPr>
          <w:rFonts w:ascii="Avenir Light" w:hAnsi="Avenir Light" w:cs="Avenir Light"/>
          <w:color w:val="000000" w:themeColor="text1"/>
          <w:sz w:val="19"/>
          <w:szCs w:val="19"/>
          <w:lang w:val="de-CH"/>
        </w:rPr>
        <w:t xml:space="preserve"> </w:t>
      </w:r>
    </w:p>
    <w:p w14:paraId="7E74412B" w14:textId="77777777" w:rsidR="00344903" w:rsidRPr="00344903" w:rsidRDefault="00344903" w:rsidP="00344903">
      <w:pPr>
        <w:pStyle w:val="EinfAbs"/>
        <w:spacing w:after="120" w:line="216" w:lineRule="auto"/>
        <w:ind w:left="2892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344903">
        <w:rPr>
          <w:rFonts w:ascii="Avenir Light" w:hAnsi="Avenir Light" w:cs="Avenir Light"/>
          <w:color w:val="000000" w:themeColor="text1"/>
          <w:sz w:val="19"/>
          <w:szCs w:val="19"/>
        </w:rPr>
        <w:t>Die detaillierte Aufstellung der Honorarsumme finden Sie auf der folgenden Seite.</w:t>
      </w:r>
    </w:p>
    <w:p w14:paraId="1CDF313A" w14:textId="7A5803EB" w:rsidR="00097A57" w:rsidRPr="00097A57" w:rsidRDefault="00344903" w:rsidP="00344903">
      <w:pPr>
        <w:pStyle w:val="EinfAbs"/>
        <w:spacing w:after="120" w:line="216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344903">
        <w:rPr>
          <w:rFonts w:ascii="Avenir Light" w:hAnsi="Avenir Light" w:cs="Avenir Light"/>
          <w:color w:val="000000" w:themeColor="text1"/>
          <w:sz w:val="19"/>
          <w:szCs w:val="19"/>
        </w:rPr>
        <w:t>Für Rückfragen stehen wir Ihnen jederzeit gerne zur Verfügung.</w:t>
      </w:r>
    </w:p>
    <w:p w14:paraId="26C8A468" w14:textId="77777777" w:rsidR="00771C83" w:rsidRDefault="00771C83" w:rsidP="004737CC">
      <w:pPr>
        <w:pStyle w:val="EinfAbs"/>
        <w:spacing w:after="120" w:line="216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</w:p>
    <w:p w14:paraId="11C97079" w14:textId="6A8C6341" w:rsidR="00976C69" w:rsidRDefault="00097A57" w:rsidP="004737CC">
      <w:pPr>
        <w:pStyle w:val="EinfAbs"/>
        <w:spacing w:after="120" w:line="216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097A57">
        <w:rPr>
          <w:rFonts w:ascii="Avenir Light" w:hAnsi="Avenir Light" w:cs="Avenir Light"/>
          <w:color w:val="000000" w:themeColor="text1"/>
          <w:sz w:val="19"/>
          <w:szCs w:val="19"/>
        </w:rPr>
        <w:t>Freundliche Grüsse</w:t>
      </w:r>
    </w:p>
    <w:p w14:paraId="08EFB506" w14:textId="77777777" w:rsidR="00097A57" w:rsidRPr="00E87D7F" w:rsidRDefault="00097A57" w:rsidP="00097A57">
      <w:pPr>
        <w:pStyle w:val="EinfAbs"/>
        <w:spacing w:after="120" w:line="192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  <w:lang w:val="en-US"/>
        </w:rPr>
      </w:pPr>
    </w:p>
    <w:p w14:paraId="18F5D47D" w14:textId="18B74FD5" w:rsidR="0030718C" w:rsidRDefault="0030718C" w:rsidP="00EF535A">
      <w:pPr>
        <w:pStyle w:val="EinfAbs"/>
        <w:spacing w:line="240" w:lineRule="auto"/>
        <w:jc w:val="both"/>
        <w:rPr>
          <w:rFonts w:ascii="Avenir Light" w:hAnsi="Avenir Light" w:cs="Avenir Light"/>
          <w:color w:val="000000" w:themeColor="text1"/>
          <w:spacing w:val="-1"/>
          <w:sz w:val="22"/>
          <w:szCs w:val="22"/>
          <w:lang w:val="en-US"/>
        </w:rPr>
      </w:pPr>
    </w:p>
    <w:tbl>
      <w:tblPr>
        <w:tblStyle w:val="Tabellenraster"/>
        <w:tblpPr w:leftFromText="141" w:rightFromText="141" w:vertAnchor="text" w:horzAnchor="margin" w:tblpXSpec="right" w:tblpY="460"/>
        <w:tblW w:w="0" w:type="auto"/>
        <w:tblLook w:val="04A0" w:firstRow="1" w:lastRow="0" w:firstColumn="1" w:lastColumn="0" w:noHBand="0" w:noVBand="1"/>
      </w:tblPr>
      <w:tblGrid>
        <w:gridCol w:w="3544"/>
        <w:gridCol w:w="425"/>
        <w:gridCol w:w="3679"/>
      </w:tblGrid>
      <w:tr w:rsidR="00982E43" w14:paraId="0B216D02" w14:textId="77777777" w:rsidTr="00982E43">
        <w:trPr>
          <w:trHeight w:val="277"/>
        </w:trPr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FB8B394" w14:textId="77777777" w:rsidR="00982E43" w:rsidRDefault="00982E43" w:rsidP="00982E43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r w:rsidRPr="00CF1162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en-US"/>
              </w:rPr>
              <w:t>Nenad Stoparanovic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CE3138" w14:textId="77777777" w:rsidR="00982E43" w:rsidRDefault="00982E43" w:rsidP="00982E43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043264E" w14:textId="77777777" w:rsidR="00982E43" w:rsidRDefault="00982E43" w:rsidP="00982E43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permStart w:id="430132876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</w:rPr>
              <w:t>Yavor Bojkov</w:t>
            </w:r>
            <w:permEnd w:id="430132876"/>
          </w:p>
        </w:tc>
      </w:tr>
      <w:tr w:rsidR="00982E43" w:rsidRPr="004F360D" w14:paraId="27D14705" w14:textId="77777777" w:rsidTr="00982E43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1C5FA412" w14:textId="77777777" w:rsidR="00982E43" w:rsidRDefault="00982E43" w:rsidP="00982E43">
            <w:pPr>
              <w:pStyle w:val="EinfAbs"/>
              <w:spacing w:line="240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r w:rsidRPr="005C4A2C"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Founder</w:t>
            </w:r>
            <w:r w:rsidRPr="005C4A2C">
              <w:rPr>
                <w:noProof/>
                <w:color w:val="000000" w:themeColor="text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, </w:t>
            </w:r>
            <w:r w:rsidRPr="005C4A2C"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Partner &amp; Leadership Ad</w:t>
            </w:r>
            <w:r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visory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C25FED0" w14:textId="77777777" w:rsidR="00982E43" w:rsidRDefault="00982E43" w:rsidP="00982E43">
            <w:pPr>
              <w:pStyle w:val="EinfAbs"/>
              <w:spacing w:line="240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</w:tcPr>
          <w:p w14:paraId="78AD34D8" w14:textId="77777777" w:rsidR="00982E43" w:rsidRPr="00097A57" w:rsidRDefault="00982E43" w:rsidP="00982E43">
            <w:pPr>
              <w:pStyle w:val="EinfAbs"/>
              <w:spacing w:line="192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  <w:lang w:val="en-US"/>
              </w:rPr>
            </w:pPr>
            <w:permStart w:id="1209549499" w:edGrp="everyone"/>
            <w:r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Head of Architecture &amp; Real Estate</w:t>
            </w:r>
            <w:permEnd w:id="1209549499"/>
          </w:p>
        </w:tc>
      </w:tr>
    </w:tbl>
    <w:p w14:paraId="3E44F09A" w14:textId="77777777" w:rsidR="00982E43" w:rsidRDefault="00982E43" w:rsidP="00EF535A">
      <w:pPr>
        <w:pStyle w:val="EinfAbs"/>
        <w:spacing w:line="240" w:lineRule="auto"/>
        <w:jc w:val="both"/>
        <w:rPr>
          <w:rFonts w:ascii="Avenir Light" w:hAnsi="Avenir Light" w:cs="Avenir Light"/>
          <w:color w:val="000000" w:themeColor="text1"/>
          <w:spacing w:val="-1"/>
          <w:sz w:val="22"/>
          <w:szCs w:val="22"/>
          <w:lang w:val="en-US"/>
        </w:rPr>
      </w:pPr>
    </w:p>
    <w:tbl>
      <w:tblPr>
        <w:tblStyle w:val="Tabellenraster"/>
        <w:tblpPr w:leftFromText="141" w:rightFromText="141" w:vertAnchor="page" w:horzAnchor="margin" w:tblpY="126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</w:tblGrid>
      <w:tr w:rsidR="00262160" w14:paraId="6CF0BDD6" w14:textId="77777777" w:rsidTr="00262160">
        <w:tc>
          <w:tcPr>
            <w:tcW w:w="2405" w:type="dxa"/>
          </w:tcPr>
          <w:p w14:paraId="2F04F9D2" w14:textId="77777777" w:rsidR="00262160" w:rsidRPr="004014FC" w:rsidRDefault="00262160" w:rsidP="00262160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262160" w14:paraId="6E67F87D" w14:textId="77777777" w:rsidTr="00262160">
        <w:tc>
          <w:tcPr>
            <w:tcW w:w="2405" w:type="dxa"/>
          </w:tcPr>
          <w:p w14:paraId="6AAF9EB2" w14:textId="77777777" w:rsidR="00262160" w:rsidRPr="004014FC" w:rsidRDefault="00262160" w:rsidP="00262160">
            <w:pPr>
              <w:spacing w:line="264" w:lineRule="auto"/>
              <w:jc w:val="right"/>
              <w:rPr>
                <w:color w:val="000000" w:themeColor="text1"/>
              </w:rPr>
            </w:pPr>
            <w:permStart w:id="1994604077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10. März 2026</w:t>
            </w:r>
            <w:permEnd w:id="1994604077"/>
          </w:p>
        </w:tc>
      </w:tr>
    </w:tbl>
    <w:p w14:paraId="7429903E" w14:textId="67B1C255" w:rsidR="006D380F" w:rsidRPr="0030718C" w:rsidRDefault="0030718C" w:rsidP="0030718C">
      <w:pPr>
        <w:rPr>
          <w:rFonts w:ascii="Avenir Light" w:hAnsi="Avenir Light" w:cs="Avenir Light"/>
          <w:color w:val="000000" w:themeColor="text1"/>
          <w:spacing w:val="-1"/>
          <w:sz w:val="22"/>
          <w:szCs w:val="22"/>
          <w:lang w:val="en-US"/>
        </w:rPr>
      </w:pPr>
      <w:r>
        <w:rPr>
          <w:rFonts w:ascii="Avenir Light" w:hAnsi="Avenir Light" w:cs="Avenir Light"/>
          <w:color w:val="000000" w:themeColor="text1"/>
          <w:spacing w:val="-1"/>
          <w:sz w:val="22"/>
          <w:szCs w:val="22"/>
          <w:lang w:val="en-US"/>
        </w:rPr>
        <w:br w:type="page"/>
      </w:r>
    </w:p>
    <w:tbl>
      <w:tblPr>
        <w:tblStyle w:val="Tabellenraster"/>
        <w:tblpPr w:leftFromText="141" w:rightFromText="141" w:vertAnchor="text" w:horzAnchor="page" w:tblpX="169" w:tblpY="2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</w:tblGrid>
      <w:tr w:rsidR="004014FC" w14:paraId="249954C1" w14:textId="77777777" w:rsidTr="004014FC">
        <w:tc>
          <w:tcPr>
            <w:tcW w:w="2880" w:type="dxa"/>
          </w:tcPr>
          <w:p w14:paraId="44484C06" w14:textId="77777777" w:rsidR="004014FC" w:rsidRPr="004014FC" w:rsidRDefault="004014FC" w:rsidP="004014F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lastRenderedPageBreak/>
              <w:t>Kunde</w:t>
            </w:r>
          </w:p>
        </w:tc>
      </w:tr>
      <w:tr w:rsidR="004014FC" w:rsidRPr="004F360D" w14:paraId="433A5E68" w14:textId="77777777" w:rsidTr="004014FC">
        <w:tc>
          <w:tcPr>
            <w:tcW w:w="2880" w:type="dxa"/>
          </w:tcPr>
          <w:p w14:paraId="062AB320" w14:textId="77777777" w:rsidR="00567130" w:rsidRPr="00982E43" w:rsidRDefault="00567130" w:rsidP="00567130">
            <w:pPr>
              <w:spacing w:line="264" w:lineRule="auto"/>
              <w:jc w:val="right"/>
              <w:rPr>
                <w:color w:val="000000" w:themeColor="text1"/>
                <w:lang w:val="nl-NL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96297813" w:edGrp="everyone"/>
            <w:r w:rsidRPr="00982E43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nl-NL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HEFTI. HESS. MARTIGNONI. 4U AG</w:t>
            </w:r>
            <w:r w:rsidRPr="00982E43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nl-NL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  <w:t>Karin Meek</w:t>
            </w:r>
            <w:r w:rsidRPr="00982E43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nl-NL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  <w:t>Neumattstrasse 13</w:t>
            </w:r>
            <w:r w:rsidRPr="00982E43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nl-NL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  <w:t>5001 Aarau</w:t>
            </w:r>
          </w:p>
          <w:permEnd w:id="96297813"/>
          <w:p w14:paraId="29552A09" w14:textId="3E9B155C" w:rsidR="004014FC" w:rsidRPr="00982E43" w:rsidRDefault="004014FC" w:rsidP="004014FC">
            <w:pPr>
              <w:spacing w:line="264" w:lineRule="auto"/>
              <w:jc w:val="right"/>
              <w:rPr>
                <w:color w:val="000000" w:themeColor="text1"/>
                <w:lang w:val="nl-NL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</w:tbl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3295B176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1C882FD8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2FA04577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74DCF469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33C5BD6E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4400FC54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290D0BE3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5B994E70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236306EA" w14:textId="4E580FF2" w:rsidR="004014FC" w:rsidRDefault="00567130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1829926071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</w:t>
            </w:r>
            <w:r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6</w:t>
            </w:r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.0</w:t>
            </w:r>
            <w:r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3</w:t>
            </w:r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0911</w:t>
            </w:r>
            <w:permEnd w:id="1829926071"/>
          </w:p>
        </w:tc>
      </w:tr>
    </w:tbl>
    <w:p w14:paraId="798F7EC6" w14:textId="67E15C01" w:rsidR="00D87BDE" w:rsidRPr="004014FC" w:rsidRDefault="007C1CC1" w:rsidP="006D380F">
      <w:pPr>
        <w:rPr>
          <w:rFonts w:ascii="Avenir Light" w:hAnsi="Avenir Light" w:cs="Avenir Light"/>
          <w:color w:val="000000" w:themeColor="text1"/>
          <w:sz w:val="22"/>
          <w:szCs w:val="22"/>
        </w:rPr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E4134A5" wp14:editId="4B938095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17" name="Rechtec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958366" id="Rechteck 17" o:spid="_x0000_s1026" style="position:absolute;margin-left:-304.45pt;margin-top:36.35pt;width:224.75pt;height:224.7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10FF73A2" w14:textId="5B1CC585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3303D183" w14:textId="75D2090A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34896941" w14:textId="77777777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1697B437" w14:textId="08590392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54E94E0A" w14:textId="021E5C45" w:rsidR="007C1CC1" w:rsidRPr="004014FC" w:rsidRDefault="007C1CC1" w:rsidP="00B61A50">
      <w:pPr>
        <w:pStyle w:val="1Copy95pt"/>
        <w:tabs>
          <w:tab w:val="left" w:pos="3520"/>
        </w:tabs>
        <w:spacing w:line="240" w:lineRule="auto"/>
      </w:pPr>
    </w:p>
    <w:p w14:paraId="1563A7FB" w14:textId="1103E16E" w:rsidR="00C23A0A" w:rsidRPr="004014FC" w:rsidRDefault="00C23A0A" w:rsidP="00C23A0A">
      <w:pPr>
        <w:pStyle w:val="1Copy95pt"/>
        <w:tabs>
          <w:tab w:val="left" w:pos="3520"/>
        </w:tabs>
        <w:spacing w:line="240" w:lineRule="auto"/>
      </w:pPr>
    </w:p>
    <w:p w14:paraId="3F3D0C09" w14:textId="6763A813" w:rsidR="004014FC" w:rsidRDefault="004014FC" w:rsidP="00C23A0A">
      <w:pPr>
        <w:pStyle w:val="1Copy95pt"/>
        <w:tabs>
          <w:tab w:val="left" w:pos="3520"/>
        </w:tabs>
        <w:spacing w:line="240" w:lineRule="auto"/>
      </w:pPr>
    </w:p>
    <w:p w14:paraId="360388F3" w14:textId="2D5C7ABF" w:rsidR="004014FC" w:rsidRDefault="004014FC" w:rsidP="00C23A0A">
      <w:pPr>
        <w:pStyle w:val="1Copy95pt"/>
        <w:tabs>
          <w:tab w:val="left" w:pos="3520"/>
        </w:tabs>
        <w:spacing w:line="240" w:lineRule="auto"/>
      </w:pPr>
    </w:p>
    <w:p w14:paraId="2B301390" w14:textId="057659DA" w:rsidR="00871807" w:rsidRPr="004014FC" w:rsidRDefault="007C1CC1" w:rsidP="00C23A0A">
      <w:pPr>
        <w:pStyle w:val="1Copy95pt"/>
        <w:tabs>
          <w:tab w:val="left" w:pos="3520"/>
        </w:tabs>
        <w:spacing w:line="240" w:lineRule="auto"/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F170794" wp14:editId="786CFAB5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35" name="Rechteck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29420D" id="Rechteck 35" o:spid="_x0000_s1026" style="position:absolute;margin-left:-304.45pt;margin-top:36.35pt;width:224.75pt;height:224.7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6E6B4ACF" w14:textId="591DE73C" w:rsidR="007C1CC1" w:rsidRPr="00CF1162" w:rsidRDefault="007C1CC1" w:rsidP="00B61A50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6"/>
          <w:szCs w:val="3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1" layoutInCell="1" allowOverlap="1" wp14:anchorId="569347D1" wp14:editId="030A69E4">
                <wp:simplePos x="0" y="0"/>
                <wp:positionH relativeFrom="margin">
                  <wp:posOffset>1836420</wp:posOffset>
                </wp:positionH>
                <wp:positionV relativeFrom="paragraph">
                  <wp:posOffset>341630</wp:posOffset>
                </wp:positionV>
                <wp:extent cx="539750" cy="0"/>
                <wp:effectExtent l="0" t="0" r="0" b="0"/>
                <wp:wrapNone/>
                <wp:docPr id="38" name="Gerade Verbindung mit Pfeil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A3393F" id="Gerade Verbindung mit Pfeil 38" o:spid="_x0000_s1026" type="#_x0000_t32" style="position:absolute;margin-left:144.6pt;margin-top:26.9pt;width:42.5pt;height:0;flip:y;z-index:2516582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" strokecolor="#1b3051" strokeweight=".5pt">
                <w10:wrap anchorx="margin"/>
                <w10:anchorlock/>
              </v:shape>
            </w:pict>
          </mc:Fallback>
        </mc:AlternateContent>
      </w:r>
      <w:r w:rsidRPr="00CF1162">
        <w:rPr>
          <w:rFonts w:ascii="Athelas" w:hAnsi="Athelas"/>
          <w:b/>
          <w:bCs/>
          <w:spacing w:val="80"/>
          <w:sz w:val="36"/>
          <w:szCs w:val="36"/>
          <w:lang w:val="en-US"/>
        </w:rPr>
        <w:t>Rechnung</w:t>
      </w:r>
    </w:p>
    <w:tbl>
      <w:tblPr>
        <w:tblStyle w:val="Tabellenraster"/>
        <w:tblpPr w:leftFromText="141" w:rightFromText="141" w:vertAnchor="page" w:horzAnchor="margin" w:tblpY="47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425"/>
        <w:gridCol w:w="3402"/>
        <w:gridCol w:w="2977"/>
        <w:gridCol w:w="42"/>
      </w:tblGrid>
      <w:tr w:rsidR="00105469" w14:paraId="5F93EEFD" w14:textId="77777777" w:rsidTr="00D4145C">
        <w:trPr>
          <w:trHeight w:val="170"/>
        </w:trPr>
        <w:tc>
          <w:tcPr>
            <w:tcW w:w="2410" w:type="dxa"/>
            <w:vAlign w:val="bottom"/>
          </w:tcPr>
          <w:p w14:paraId="4F8491BD" w14:textId="77777777" w:rsidR="00105469" w:rsidRPr="004014FC" w:rsidRDefault="00105469" w:rsidP="00D4145C">
            <w:pPr>
              <w:pStyle w:val="EinfAbs"/>
              <w:spacing w:line="240" w:lineRule="auto"/>
              <w:jc w:val="right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bereich</w:t>
            </w:r>
          </w:p>
        </w:tc>
        <w:tc>
          <w:tcPr>
            <w:tcW w:w="425" w:type="dxa"/>
            <w:vAlign w:val="bottom"/>
          </w:tcPr>
          <w:p w14:paraId="2BD7E6C3" w14:textId="77777777" w:rsidR="00105469" w:rsidRDefault="00105469" w:rsidP="00D4145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2" w:type="dxa"/>
            <w:vAlign w:val="bottom"/>
          </w:tcPr>
          <w:p w14:paraId="14BC9E49" w14:textId="77777777" w:rsidR="00105469" w:rsidRPr="004014FC" w:rsidRDefault="00105469" w:rsidP="00D4145C">
            <w:pPr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Dienstleistung</w:t>
            </w:r>
          </w:p>
        </w:tc>
        <w:tc>
          <w:tcPr>
            <w:tcW w:w="3019" w:type="dxa"/>
            <w:gridSpan w:val="2"/>
            <w:vAlign w:val="bottom"/>
          </w:tcPr>
          <w:p w14:paraId="23110906" w14:textId="77777777" w:rsidR="00105469" w:rsidRDefault="00105469" w:rsidP="00D4145C">
            <w:pP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Form</w:t>
            </w:r>
          </w:p>
        </w:tc>
      </w:tr>
      <w:tr w:rsidR="00105469" w14:paraId="16097038" w14:textId="77777777" w:rsidTr="00D4145C">
        <w:tc>
          <w:tcPr>
            <w:tcW w:w="2410" w:type="dxa"/>
          </w:tcPr>
          <w:p w14:paraId="49444883" w14:textId="77777777" w:rsidR="00105469" w:rsidRPr="004014FC" w:rsidRDefault="00105469" w:rsidP="00D4145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891824158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Architecture </w:t>
            </w:r>
            <w:permEnd w:id="891824158"/>
          </w:p>
        </w:tc>
        <w:tc>
          <w:tcPr>
            <w:tcW w:w="425" w:type="dxa"/>
          </w:tcPr>
          <w:p w14:paraId="5B9E92F1" w14:textId="77777777" w:rsidR="00105469" w:rsidRDefault="00105469" w:rsidP="00D4145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2" w:type="dxa"/>
          </w:tcPr>
          <w:p w14:paraId="6D782115" w14:textId="77777777" w:rsidR="00105469" w:rsidRPr="004014FC" w:rsidRDefault="00105469" w:rsidP="00D4145C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39094813" w:edGrp="everyone"/>
            <w:r w:rsidRPr="005E0D7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Executive </w:t>
            </w:r>
            <w:permEnd w:id="139094813"/>
            <w:r w:rsidRPr="005E0D7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Search</w:t>
            </w:r>
          </w:p>
        </w:tc>
        <w:tc>
          <w:tcPr>
            <w:tcW w:w="3019" w:type="dxa"/>
            <w:gridSpan w:val="2"/>
          </w:tcPr>
          <w:p w14:paraId="349A144C" w14:textId="77777777" w:rsidR="00105469" w:rsidRDefault="00105469" w:rsidP="00D4145C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Exklusivmandat</w:t>
            </w:r>
          </w:p>
        </w:tc>
      </w:tr>
      <w:tr w:rsidR="00105469" w14:paraId="65F59C48" w14:textId="77777777" w:rsidTr="00D4145C">
        <w:tc>
          <w:tcPr>
            <w:tcW w:w="2410" w:type="dxa"/>
          </w:tcPr>
          <w:p w14:paraId="0322C833" w14:textId="77777777" w:rsidR="00105469" w:rsidRDefault="00105469" w:rsidP="00D4145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425" w:type="dxa"/>
          </w:tcPr>
          <w:p w14:paraId="6866F450" w14:textId="77777777" w:rsidR="00105469" w:rsidRDefault="00105469" w:rsidP="00D4145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2" w:type="dxa"/>
          </w:tcPr>
          <w:p w14:paraId="50B78C36" w14:textId="77777777" w:rsidR="00105469" w:rsidRDefault="00105469" w:rsidP="00D4145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019" w:type="dxa"/>
            <w:gridSpan w:val="2"/>
          </w:tcPr>
          <w:p w14:paraId="2C8ADAB8" w14:textId="77777777" w:rsidR="00105469" w:rsidRDefault="00105469" w:rsidP="00D4145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</w:tr>
      <w:tr w:rsidR="00105469" w14:paraId="5F720402" w14:textId="77777777" w:rsidTr="00D4145C">
        <w:tc>
          <w:tcPr>
            <w:tcW w:w="2410" w:type="dxa"/>
            <w:vAlign w:val="bottom"/>
          </w:tcPr>
          <w:p w14:paraId="1A797563" w14:textId="77777777" w:rsidR="00105469" w:rsidRPr="004014FC" w:rsidRDefault="00105469" w:rsidP="00D4145C">
            <w:pPr>
              <w:pStyle w:val="EinfAbs"/>
              <w:spacing w:line="240" w:lineRule="auto"/>
              <w:jc w:val="right"/>
              <w:rPr>
                <w:rStyle w:val="1CopyBold95ptZchn"/>
                <w:rFonts w:eastAsiaTheme="minorHAnsi" w:cs="Avenir Black"/>
                <w:caps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E0D7F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Zahlung</w:t>
            </w:r>
          </w:p>
        </w:tc>
        <w:tc>
          <w:tcPr>
            <w:tcW w:w="425" w:type="dxa"/>
          </w:tcPr>
          <w:p w14:paraId="40991AC6" w14:textId="77777777" w:rsidR="00105469" w:rsidRDefault="00105469" w:rsidP="00D4145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2" w:type="dxa"/>
            <w:vAlign w:val="bottom"/>
          </w:tcPr>
          <w:p w14:paraId="4CA50687" w14:textId="77777777" w:rsidR="00105469" w:rsidRPr="004014FC" w:rsidRDefault="00105469" w:rsidP="00D4145C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Zahlungsgrund</w:t>
            </w:r>
          </w:p>
        </w:tc>
        <w:tc>
          <w:tcPr>
            <w:tcW w:w="3019" w:type="dxa"/>
            <w:gridSpan w:val="2"/>
            <w:vAlign w:val="bottom"/>
          </w:tcPr>
          <w:p w14:paraId="71F858C2" w14:textId="77777777" w:rsidR="00105469" w:rsidRDefault="00105469" w:rsidP="00D4145C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Funktion</w:t>
            </w:r>
          </w:p>
        </w:tc>
      </w:tr>
      <w:tr w:rsidR="00105469" w:rsidRPr="004014FC" w14:paraId="4BC2EC1A" w14:textId="77777777" w:rsidTr="00D4145C">
        <w:trPr>
          <w:gridAfter w:val="1"/>
          <w:wAfter w:w="42" w:type="dxa"/>
        </w:trPr>
        <w:tc>
          <w:tcPr>
            <w:tcW w:w="2410" w:type="dxa"/>
          </w:tcPr>
          <w:p w14:paraId="3410B28B" w14:textId="536A34B9" w:rsidR="00105469" w:rsidRPr="004014FC" w:rsidRDefault="00A032D4" w:rsidP="00D4145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Abschlusszahlung</w:t>
            </w:r>
            <w:r w:rsidR="00105469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</w:p>
        </w:tc>
        <w:tc>
          <w:tcPr>
            <w:tcW w:w="425" w:type="dxa"/>
          </w:tcPr>
          <w:p w14:paraId="7F9E54F6" w14:textId="77777777" w:rsidR="00105469" w:rsidRDefault="00105469" w:rsidP="00D4145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2" w:type="dxa"/>
          </w:tcPr>
          <w:p w14:paraId="782E52BB" w14:textId="77777777" w:rsidR="00105469" w:rsidRPr="004014FC" w:rsidRDefault="00105469" w:rsidP="00D4145C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Such- und Besetzungsauftrag </w:t>
            </w:r>
          </w:p>
        </w:tc>
        <w:tc>
          <w:tcPr>
            <w:tcW w:w="2977" w:type="dxa"/>
          </w:tcPr>
          <w:p w14:paraId="2428C965" w14:textId="77777777" w:rsidR="00105469" w:rsidRPr="00097A57" w:rsidRDefault="00105469" w:rsidP="00D4145C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206910267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Projektentwickler GU Sursee</w:t>
            </w:r>
            <w:permEnd w:id="206910267"/>
          </w:p>
        </w:tc>
      </w:tr>
    </w:tbl>
    <w:p w14:paraId="2521DCB0" w14:textId="2B3428E3" w:rsidR="007C1CC1" w:rsidRPr="004014FC" w:rsidRDefault="007C1CC1" w:rsidP="004014FC">
      <w:pPr>
        <w:pStyle w:val="1Copy95pt"/>
        <w:tabs>
          <w:tab w:val="left" w:pos="3969"/>
        </w:tabs>
        <w:spacing w:after="120" w:line="240" w:lineRule="auto"/>
        <w:ind w:left="2892"/>
        <w:rPr>
          <w:rStyle w:val="1CopyBold95ptZchn"/>
          <w:sz w:val="20"/>
          <w:szCs w:val="21"/>
          <w:lang w:val="en-US"/>
        </w:rPr>
      </w:pPr>
    </w:p>
    <w:tbl>
      <w:tblPr>
        <w:tblStyle w:val="Tabellenraster"/>
        <w:tblpPr w:leftFromText="141" w:rightFromText="141" w:vertAnchor="text" w:horzAnchor="margin" w:tblpXSpec="right" w:tblpY="1958"/>
        <w:tblW w:w="7653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096"/>
        <w:gridCol w:w="1557"/>
      </w:tblGrid>
      <w:tr w:rsidR="006839A6" w:rsidRPr="00CF1162" w14:paraId="4554506C" w14:textId="77777777" w:rsidTr="006839A6">
        <w:trPr>
          <w:trHeight w:hRule="exact" w:val="113"/>
        </w:trPr>
        <w:tc>
          <w:tcPr>
            <w:tcW w:w="6096" w:type="dxa"/>
            <w:tcBorders>
              <w:top w:val="single" w:sz="4" w:space="0" w:color="BFBFBF" w:themeColor="background1" w:themeShade="BF"/>
              <w:bottom w:val="nil"/>
            </w:tcBorders>
          </w:tcPr>
          <w:p w14:paraId="14D1C54E" w14:textId="77777777" w:rsidR="006839A6" w:rsidRPr="004014FC" w:rsidRDefault="006839A6" w:rsidP="006839A6">
            <w:pPr>
              <w:pStyle w:val="1CopyBold95pt"/>
              <w:ind w:left="1" w:hanging="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59" behindDoc="0" locked="1" layoutInCell="1" allowOverlap="1" wp14:anchorId="5E43D1F0" wp14:editId="6AD9C405">
                      <wp:simplePos x="0" y="0"/>
                      <wp:positionH relativeFrom="margin">
                        <wp:posOffset>709295</wp:posOffset>
                      </wp:positionH>
                      <wp:positionV relativeFrom="page">
                        <wp:posOffset>9711055</wp:posOffset>
                      </wp:positionV>
                      <wp:extent cx="773430" cy="159385"/>
                      <wp:effectExtent l="0" t="0" r="7620" b="12065"/>
                      <wp:wrapSquare wrapText="bothSides"/>
                      <wp:docPr id="41" name="Textfeld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3430" cy="1593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6E341A" w14:textId="77777777" w:rsidR="006839A6" w:rsidRPr="000E2CC6" w:rsidRDefault="006839A6" w:rsidP="006839A6">
                                  <w:pPr>
                                    <w:pStyle w:val="EinfAbs"/>
                                    <w:jc w:val="right"/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</w:pPr>
                                  <w:permStart w:id="2013948157" w:edGrp="everyone"/>
                                  <w:r w:rsidRPr="000E2CC6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 xml:space="preserve">Seite </w:t>
                                  </w:r>
                                  <w:r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2</w:t>
                                  </w:r>
                                  <w:r w:rsidRPr="000E2CC6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3</w:t>
                                  </w:r>
                                  <w:permEnd w:id="2013948157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43D1F0" id="Textfeld 41" o:spid="_x0000_s1029" type="#_x0000_t202" style="position:absolute;left:0;text-align:left;margin-left:55.85pt;margin-top:764.65pt;width:60.9pt;height:12.55pt;z-index:25166645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" filled="f" stroked="f" strokeweight=".5pt">
                      <v:textbox style="mso-fit-shape-to-text:t" inset="0,0,0,0">
                        <w:txbxContent>
                          <w:p w14:paraId="6E6E341A" w14:textId="77777777" w:rsidR="006839A6" w:rsidRPr="000E2CC6" w:rsidRDefault="006839A6" w:rsidP="006839A6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permStart w:id="2013948157" w:edGrp="everyone"/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2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  <w:permEnd w:id="2013948157"/>
                          </w:p>
                        </w:txbxContent>
                      </v:textbox>
                      <w10:wrap type="square" anchorx="margin" anchory="pag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557" w:type="dxa"/>
            <w:tcBorders>
              <w:top w:val="single" w:sz="4" w:space="0" w:color="BFBFBF" w:themeColor="background1" w:themeShade="BF"/>
              <w:bottom w:val="nil"/>
            </w:tcBorders>
          </w:tcPr>
          <w:p w14:paraId="4E8AFE8D" w14:textId="77777777" w:rsidR="006839A6" w:rsidRPr="004014FC" w:rsidRDefault="006839A6" w:rsidP="006839A6">
            <w:pPr>
              <w:pStyle w:val="1CopyBold95pt"/>
              <w:jc w:val="right"/>
            </w:pPr>
          </w:p>
        </w:tc>
      </w:tr>
      <w:tr w:rsidR="006839A6" w:rsidRPr="005A310E" w14:paraId="19175368" w14:textId="77777777" w:rsidTr="006839A6">
        <w:tc>
          <w:tcPr>
            <w:tcW w:w="6096" w:type="dxa"/>
            <w:tcBorders>
              <w:top w:val="nil"/>
              <w:bottom w:val="nil"/>
            </w:tcBorders>
            <w:vAlign w:val="center"/>
          </w:tcPr>
          <w:p w14:paraId="4E9E19F9" w14:textId="77777777" w:rsidR="006839A6" w:rsidRPr="009F07CB" w:rsidRDefault="006839A6" w:rsidP="006839A6">
            <w:pPr>
              <w:pStyle w:val="Stage"/>
              <w:spacing w:line="264" w:lineRule="auto"/>
              <w:rPr>
                <w:rFonts w:ascii="Athelas" w:hAnsi="Athelas"/>
                <w:b/>
                <w:bCs/>
                <w:spacing w:val="40"/>
                <w:szCs w:val="19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Beschreibung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center"/>
          </w:tcPr>
          <w:p w14:paraId="22573E06" w14:textId="77777777" w:rsidR="006839A6" w:rsidRDefault="006839A6" w:rsidP="006839A6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Preis CHF</w:t>
            </w:r>
            <w:r w:rsidRPr="00225B59"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  <w:t xml:space="preserve"> </w:t>
            </w:r>
          </w:p>
          <w:p w14:paraId="07F33A7C" w14:textId="77777777" w:rsidR="006839A6" w:rsidRPr="00225B59" w:rsidRDefault="006839A6" w:rsidP="006839A6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CE2011">
              <w:rPr>
                <w:rFonts w:ascii="Athelas" w:hAnsi="Athelas"/>
                <w:b/>
                <w:bCs/>
                <w:sz w:val="13"/>
                <w:szCs w:val="13"/>
              </w:rPr>
              <w:t>exkl. Mwst</w:t>
            </w:r>
          </w:p>
        </w:tc>
      </w:tr>
      <w:tr w:rsidR="006839A6" w14:paraId="3D7AECF4" w14:textId="77777777" w:rsidTr="006839A6">
        <w:trPr>
          <w:trHeight w:hRule="exact" w:val="64"/>
        </w:trPr>
        <w:tc>
          <w:tcPr>
            <w:tcW w:w="6096" w:type="dxa"/>
            <w:tcBorders>
              <w:top w:val="nil"/>
              <w:bottom w:val="single" w:sz="4" w:space="0" w:color="BFBFBF" w:themeColor="background1" w:themeShade="BF"/>
            </w:tcBorders>
          </w:tcPr>
          <w:p w14:paraId="2EE784A4" w14:textId="77777777" w:rsidR="006839A6" w:rsidRPr="00BF6253" w:rsidRDefault="006839A6" w:rsidP="006839A6">
            <w:pPr>
              <w:pStyle w:val="1Copy95pt"/>
              <w:tabs>
                <w:tab w:val="left" w:pos="2552"/>
              </w:tabs>
              <w:jc w:val="both"/>
            </w:pPr>
          </w:p>
        </w:tc>
        <w:tc>
          <w:tcPr>
            <w:tcW w:w="1557" w:type="dxa"/>
            <w:tcBorders>
              <w:top w:val="nil"/>
              <w:bottom w:val="single" w:sz="4" w:space="0" w:color="BFBFBF" w:themeColor="background1" w:themeShade="BF"/>
            </w:tcBorders>
          </w:tcPr>
          <w:p w14:paraId="02D8427A" w14:textId="77777777" w:rsidR="006839A6" w:rsidRDefault="006839A6" w:rsidP="006839A6">
            <w:pPr>
              <w:pStyle w:val="1Copy95pt"/>
              <w:tabs>
                <w:tab w:val="left" w:pos="2552"/>
              </w:tabs>
            </w:pPr>
          </w:p>
        </w:tc>
      </w:tr>
      <w:tr w:rsidR="006839A6" w:rsidRPr="00834783" w14:paraId="3F04E8F5" w14:textId="77777777" w:rsidTr="006839A6">
        <w:trPr>
          <w:trHeight w:hRule="exact" w:val="81"/>
        </w:trPr>
        <w:tc>
          <w:tcPr>
            <w:tcW w:w="60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2FE1340C" w14:textId="77777777" w:rsidR="006839A6" w:rsidRPr="00834783" w:rsidRDefault="006839A6" w:rsidP="006839A6">
            <w:pPr>
              <w:pStyle w:val="1Copy95pt"/>
              <w:tabs>
                <w:tab w:val="left" w:pos="2552"/>
              </w:tabs>
              <w:jc w:val="both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6D966DF3" w14:textId="77777777" w:rsidR="006839A6" w:rsidRPr="00834783" w:rsidRDefault="006839A6" w:rsidP="006839A6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6839A6" w:rsidRPr="00834783" w14:paraId="7D1EE71C" w14:textId="77777777" w:rsidTr="006839A6">
        <w:trPr>
          <w:trHeight w:val="481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69C536" w14:textId="77777777" w:rsidR="006839A6" w:rsidRPr="002D7857" w:rsidRDefault="006839A6" w:rsidP="006839A6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 xml:space="preserve">1. stage: Suchstrategie, identifikation und Pooling 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F8A07" w14:textId="77777777" w:rsidR="006839A6" w:rsidRPr="00834783" w:rsidRDefault="006839A6" w:rsidP="006839A6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permStart w:id="1115040054" w:edGrp="everyone"/>
            <w:r>
              <w:rPr>
                <w:caps/>
                <w:spacing w:val="10"/>
                <w:sz w:val="16"/>
                <w:szCs w:val="16"/>
              </w:rPr>
              <w:t>honoriert</w:t>
            </w:r>
            <w:permEnd w:id="1115040054"/>
          </w:p>
        </w:tc>
      </w:tr>
      <w:tr w:rsidR="006839A6" w:rsidRPr="00834783" w14:paraId="4EC59B3A" w14:textId="77777777" w:rsidTr="006839A6">
        <w:trPr>
          <w:trHeight w:val="481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9522B2" w14:textId="77777777" w:rsidR="006839A6" w:rsidRDefault="006839A6" w:rsidP="006839A6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2. stage: Ansprache, Selektion, briefing und dossier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0D483" w14:textId="77777777" w:rsidR="006839A6" w:rsidRPr="00CF1162" w:rsidRDefault="006839A6" w:rsidP="006839A6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permStart w:id="1611887852" w:edGrp="everyone"/>
            <w:r>
              <w:rPr>
                <w:caps/>
                <w:spacing w:val="10"/>
                <w:sz w:val="16"/>
                <w:szCs w:val="16"/>
              </w:rPr>
              <w:t>gekündigt</w:t>
            </w:r>
            <w:permEnd w:id="1611887852"/>
          </w:p>
        </w:tc>
      </w:tr>
      <w:tr w:rsidR="006839A6" w:rsidRPr="00834783" w14:paraId="22D8E3FA" w14:textId="77777777" w:rsidTr="006839A6">
        <w:trPr>
          <w:trHeight w:val="481"/>
        </w:trPr>
        <w:tc>
          <w:tcPr>
            <w:tcW w:w="6096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</w:tcPr>
          <w:p w14:paraId="0DE0E0A8" w14:textId="77777777" w:rsidR="006839A6" w:rsidRDefault="006839A6" w:rsidP="006839A6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3. stage: vertragswesen, abschluss, off- und onboarding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</w:tcPr>
          <w:p w14:paraId="071745AE" w14:textId="77777777" w:rsidR="006839A6" w:rsidRPr="00CF1162" w:rsidRDefault="006839A6" w:rsidP="006839A6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permStart w:id="202315286" w:edGrp="everyone"/>
            <w:r>
              <w:rPr>
                <w:caps/>
                <w:spacing w:val="10"/>
                <w:sz w:val="16"/>
                <w:szCs w:val="16"/>
              </w:rPr>
              <w:t>gekündigt</w:t>
            </w:r>
            <w:permEnd w:id="202315286"/>
          </w:p>
        </w:tc>
      </w:tr>
      <w:tr w:rsidR="006839A6" w:rsidRPr="00834783" w14:paraId="0FDE535F" w14:textId="77777777" w:rsidTr="00CB6028">
        <w:trPr>
          <w:trHeight w:val="481"/>
        </w:trPr>
        <w:tc>
          <w:tcPr>
            <w:tcW w:w="6096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vAlign w:val="center"/>
          </w:tcPr>
          <w:p w14:paraId="75AEB766" w14:textId="4C32AB85" w:rsidR="006839A6" w:rsidRDefault="003C538F" w:rsidP="006839A6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Abschlusszahlung</w:t>
            </w:r>
            <w:r w:rsidR="006E3D43" w:rsidRPr="006E3D43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 xml:space="preserve"> (80% der Gesamtsumme</w:t>
            </w:r>
            <w:r w:rsidR="0013404C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 xml:space="preserve"> </w:t>
            </w:r>
            <w:r w:rsidR="00CB6028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 xml:space="preserve">&amp; </w:t>
            </w:r>
            <w:r w:rsidR="0013404C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abzüglich stage 1</w:t>
            </w:r>
            <w:r w:rsidR="006E3D43" w:rsidRPr="006E3D43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)</w:t>
            </w:r>
          </w:p>
        </w:tc>
        <w:tc>
          <w:tcPr>
            <w:tcW w:w="1557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vAlign w:val="center"/>
          </w:tcPr>
          <w:p w14:paraId="4ABEAC21" w14:textId="5C712E6E" w:rsidR="006839A6" w:rsidRDefault="003C538F" w:rsidP="006839A6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permStart w:id="910117790" w:edGrp="everyone"/>
            <w:r>
              <w:rPr>
                <w:caps/>
                <w:spacing w:val="10"/>
                <w:sz w:val="16"/>
                <w:szCs w:val="16"/>
              </w:rPr>
              <w:t>17</w:t>
            </w:r>
            <w:r w:rsidR="006E3D43">
              <w:rPr>
                <w:caps/>
                <w:spacing w:val="10"/>
                <w:sz w:val="16"/>
                <w:szCs w:val="16"/>
              </w:rPr>
              <w:t>'220.00</w:t>
            </w:r>
            <w:permEnd w:id="910117790"/>
          </w:p>
        </w:tc>
      </w:tr>
      <w:tr w:rsidR="006839A6" w:rsidRPr="00834783" w14:paraId="6D4681F7" w14:textId="77777777" w:rsidTr="00CB6028">
        <w:trPr>
          <w:trHeight w:hRule="exact" w:val="465"/>
        </w:trPr>
        <w:tc>
          <w:tcPr>
            <w:tcW w:w="6096" w:type="dxa"/>
            <w:tcBorders>
              <w:top w:val="single" w:sz="4" w:space="0" w:color="BFBFBF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F310DC5" w14:textId="2C03EE89" w:rsidR="006839A6" w:rsidRPr="00834783" w:rsidRDefault="00F55FF5" w:rsidP="006839A6">
            <w:pPr>
              <w:pStyle w:val="1Copy95pt"/>
              <w:tabs>
                <w:tab w:val="left" w:pos="2552"/>
              </w:tabs>
              <w:spacing w:line="240" w:lineRule="auto"/>
              <w:rPr>
                <w:b/>
                <w:bCs/>
                <w:caps/>
                <w:spacing w:val="10"/>
              </w:rPr>
            </w:pPr>
            <w:r>
              <w:rPr>
                <w:b/>
                <w:bCs/>
                <w:caps/>
                <w:spacing w:val="10"/>
                <w:sz w:val="16"/>
                <w:szCs w:val="16"/>
              </w:rPr>
              <w:t>Summe</w:t>
            </w:r>
          </w:p>
        </w:tc>
        <w:tc>
          <w:tcPr>
            <w:tcW w:w="1557" w:type="dxa"/>
            <w:tcBorders>
              <w:top w:val="single" w:sz="4" w:space="0" w:color="BFBFBF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7EA297C" w14:textId="1AC17AE3" w:rsidR="006839A6" w:rsidRPr="00834783" w:rsidRDefault="006839A6" w:rsidP="006839A6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b/>
                <w:bCs/>
                <w:caps/>
                <w:spacing w:val="10"/>
              </w:rPr>
            </w:pPr>
            <w:permStart w:id="186612450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</w:t>
            </w:r>
            <w:r w:rsidR="00F55FF5">
              <w:rPr>
                <w:b/>
                <w:bCs/>
                <w:caps/>
                <w:spacing w:val="10"/>
                <w:sz w:val="16"/>
                <w:szCs w:val="16"/>
              </w:rPr>
              <w:t>7’220</w:t>
            </w: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.00</w:t>
            </w:r>
            <w:permEnd w:id="186612450"/>
          </w:p>
        </w:tc>
      </w:tr>
      <w:tr w:rsidR="006839A6" w:rsidRPr="00834783" w14:paraId="7B139762" w14:textId="77777777" w:rsidTr="006839A6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4F4CDC0" w14:textId="77777777" w:rsidR="006839A6" w:rsidRPr="00834783" w:rsidRDefault="006839A6" w:rsidP="006839A6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E8623AD" w14:textId="77777777" w:rsidR="006839A6" w:rsidRPr="00834783" w:rsidRDefault="006839A6" w:rsidP="006839A6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</w:tr>
      <w:tr w:rsidR="006839A6" w:rsidRPr="00E13127" w14:paraId="179F593E" w14:textId="77777777" w:rsidTr="006839A6"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A38E67" w14:textId="77777777" w:rsidR="006839A6" w:rsidRPr="00E13127" w:rsidRDefault="006839A6" w:rsidP="006839A6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ACC60" w14:textId="77777777" w:rsidR="006839A6" w:rsidRPr="00E13127" w:rsidRDefault="006839A6" w:rsidP="006839A6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%</w:t>
            </w:r>
          </w:p>
        </w:tc>
      </w:tr>
      <w:tr w:rsidR="006839A6" w:rsidRPr="00E13127" w14:paraId="13842099" w14:textId="77777777" w:rsidTr="006839A6"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72F553F" w14:textId="77777777" w:rsidR="006839A6" w:rsidRPr="00E13127" w:rsidRDefault="006839A6" w:rsidP="006839A6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 Betrag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4DE634CB" w14:textId="5F80A921" w:rsidR="006839A6" w:rsidRPr="00E13127" w:rsidRDefault="00695FAC" w:rsidP="006839A6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821840241" w:edGrp="everyone"/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1'394.80</w:t>
            </w:r>
            <w:permEnd w:id="821840241"/>
          </w:p>
        </w:tc>
      </w:tr>
      <w:tr w:rsidR="006839A6" w14:paraId="3B1BA333" w14:textId="77777777" w:rsidTr="006839A6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EE340AF" w14:textId="77777777" w:rsidR="006839A6" w:rsidRPr="00EE37A0" w:rsidRDefault="006839A6" w:rsidP="006839A6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F354EC4" w14:textId="77777777" w:rsidR="006839A6" w:rsidRPr="00EE37A0" w:rsidRDefault="006839A6" w:rsidP="006839A6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</w:tr>
      <w:tr w:rsidR="006839A6" w14:paraId="66B8E55B" w14:textId="77777777" w:rsidTr="006839A6">
        <w:trPr>
          <w:trHeight w:val="465"/>
        </w:trPr>
        <w:tc>
          <w:tcPr>
            <w:tcW w:w="609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2E50A7E1" w14:textId="77777777" w:rsidR="006839A6" w:rsidRPr="00E13127" w:rsidRDefault="006839A6" w:rsidP="006839A6">
            <w:pPr>
              <w:pStyle w:val="1Copy95pt"/>
              <w:tabs>
                <w:tab w:val="left" w:pos="2552"/>
              </w:tabs>
              <w:rPr>
                <w:b/>
                <w:bCs/>
              </w:rPr>
            </w:pP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Rechnungsbetrag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7454019" w14:textId="53C02259" w:rsidR="006839A6" w:rsidRPr="00E13127" w:rsidRDefault="006839A6" w:rsidP="006839A6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</w:rPr>
            </w:pPr>
            <w:permStart w:id="1858893854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</w:t>
            </w:r>
            <w:r w:rsidR="00695FAC">
              <w:rPr>
                <w:b/>
                <w:bCs/>
                <w:caps/>
                <w:spacing w:val="10"/>
                <w:sz w:val="16"/>
                <w:szCs w:val="16"/>
              </w:rPr>
              <w:t>8</w:t>
            </w:r>
            <w:r>
              <w:rPr>
                <w:b/>
                <w:bCs/>
                <w:caps/>
                <w:spacing w:val="10"/>
                <w:sz w:val="16"/>
                <w:szCs w:val="16"/>
              </w:rPr>
              <w:t>’</w:t>
            </w:r>
            <w:r w:rsidR="00695FAC">
              <w:rPr>
                <w:b/>
                <w:bCs/>
                <w:caps/>
                <w:spacing w:val="10"/>
                <w:sz w:val="16"/>
                <w:szCs w:val="16"/>
              </w:rPr>
              <w:t>614</w:t>
            </w: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.</w:t>
            </w:r>
            <w:r w:rsidR="00B5417B">
              <w:rPr>
                <w:b/>
                <w:bCs/>
                <w:caps/>
                <w:spacing w:val="10"/>
                <w:sz w:val="16"/>
                <w:szCs w:val="16"/>
              </w:rPr>
              <w:t>8</w:t>
            </w: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0</w:t>
            </w:r>
            <w:permEnd w:id="1858893854"/>
          </w:p>
        </w:tc>
      </w:tr>
    </w:tbl>
    <w:p w14:paraId="1F1C1E96" w14:textId="2489C715" w:rsidR="007C1CC1" w:rsidRPr="004014FC" w:rsidRDefault="007C1CC1" w:rsidP="00B61A50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p w14:paraId="14CE2162" w14:textId="3B4A0F8A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42E36B9E" w14:textId="77777777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29A45D06" w14:textId="77777777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5EDBAF21" w14:textId="4BE63813" w:rsidR="00AE3D00" w:rsidRDefault="00AE3D00" w:rsidP="00D445C9">
      <w:pPr>
        <w:spacing w:line="360" w:lineRule="auto"/>
        <w:rPr>
          <w:rFonts w:cs="Avenir Light"/>
          <w:sz w:val="16"/>
          <w:szCs w:val="20"/>
        </w:rPr>
      </w:pPr>
    </w:p>
    <w:p w14:paraId="40BBC7A9" w14:textId="77777777" w:rsidR="00734D5F" w:rsidRDefault="00734D5F" w:rsidP="00D445C9">
      <w:pPr>
        <w:spacing w:line="360" w:lineRule="auto"/>
        <w:rPr>
          <w:rFonts w:cs="Avenir Light"/>
          <w:sz w:val="16"/>
          <w:szCs w:val="20"/>
        </w:rPr>
      </w:pPr>
    </w:p>
    <w:p w14:paraId="23B055C7" w14:textId="77777777" w:rsidR="003B33EF" w:rsidRPr="003B33EF" w:rsidRDefault="003B33EF" w:rsidP="00D445C9">
      <w:pPr>
        <w:spacing w:line="360" w:lineRule="auto"/>
        <w:rPr>
          <w:rFonts w:cs="Avenir Light"/>
          <w:sz w:val="10"/>
          <w:szCs w:val="14"/>
        </w:rPr>
      </w:pPr>
    </w:p>
    <w:p w14:paraId="773B269F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0D867EF8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F620190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01E01A1A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772627B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20093BB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64771E5A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1461E012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1BAEFCE1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FDC23CC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439A26C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E7610F7" w14:textId="77777777" w:rsidR="00734D5F" w:rsidRPr="003B33EF" w:rsidRDefault="00734D5F" w:rsidP="00734D5F">
      <w:pPr>
        <w:rPr>
          <w:rFonts w:ascii="Avenir Light" w:hAnsi="Avenir Light" w:cs="Avenir Light"/>
          <w:sz w:val="20"/>
          <w:szCs w:val="28"/>
        </w:rPr>
      </w:pPr>
    </w:p>
    <w:p w14:paraId="2A4E0822" w14:textId="77777777" w:rsidR="00D51D4F" w:rsidRPr="00DC3C3C" w:rsidRDefault="00D51D4F" w:rsidP="003B33EF">
      <w:pPr>
        <w:rPr>
          <w:rFonts w:ascii="Avenir Light" w:hAnsi="Avenir Light" w:cs="Avenir Light"/>
          <w:sz w:val="18"/>
          <w:szCs w:val="22"/>
        </w:rPr>
      </w:pPr>
    </w:p>
    <w:tbl>
      <w:tblPr>
        <w:tblStyle w:val="Tabellenraster"/>
        <w:tblpPr w:leftFromText="141" w:rightFromText="141" w:vertAnchor="page" w:horzAnchor="margin" w:tblpY="1072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</w:tblGrid>
      <w:tr w:rsidR="00820FE3" w:rsidRPr="004014FC" w14:paraId="1CE79EC3" w14:textId="77777777" w:rsidTr="00820FE3">
        <w:tc>
          <w:tcPr>
            <w:tcW w:w="2405" w:type="dxa"/>
          </w:tcPr>
          <w:p w14:paraId="6E2BC6E8" w14:textId="77777777" w:rsidR="00820FE3" w:rsidRPr="003B33EF" w:rsidRDefault="00820FE3" w:rsidP="00820FE3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5"/>
                <w:szCs w:val="8"/>
              </w:rPr>
            </w:pPr>
          </w:p>
          <w:p w14:paraId="207AAA65" w14:textId="77777777" w:rsidR="00820FE3" w:rsidRPr="004014FC" w:rsidRDefault="00820FE3" w:rsidP="00820FE3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820FE3" w:rsidRPr="004014FC" w14:paraId="4A4C2C03" w14:textId="77777777" w:rsidTr="00820FE3">
        <w:tc>
          <w:tcPr>
            <w:tcW w:w="2405" w:type="dxa"/>
          </w:tcPr>
          <w:p w14:paraId="7CC26FE9" w14:textId="1D2A7508" w:rsidR="00820FE3" w:rsidRPr="004014FC" w:rsidRDefault="00820FE3" w:rsidP="00820FE3">
            <w:pPr>
              <w:spacing w:line="264" w:lineRule="auto"/>
              <w:jc w:val="right"/>
              <w:rPr>
                <w:color w:val="000000" w:themeColor="text1"/>
              </w:rPr>
            </w:pPr>
            <w:permStart w:id="1913794695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 xml:space="preserve">10. </w:t>
            </w:r>
            <w:r w:rsidR="00B5417B"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April</w:t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 xml:space="preserve"> 2026</w:t>
            </w:r>
            <w:permEnd w:id="1913794695"/>
          </w:p>
        </w:tc>
      </w:tr>
    </w:tbl>
    <w:p w14:paraId="2CCDC219" w14:textId="77777777" w:rsidR="00DC3C3C" w:rsidRPr="00C523C8" w:rsidRDefault="00D51D4F" w:rsidP="00D51D4F">
      <w:pPr>
        <w:rPr>
          <w:rFonts w:ascii="Avenir Light" w:hAnsi="Avenir Light" w:cs="Avenir Light"/>
          <w:sz w:val="12"/>
          <w:szCs w:val="16"/>
        </w:rPr>
      </w:pPr>
      <w:r>
        <w:rPr>
          <w:rFonts w:ascii="Avenir Light" w:hAnsi="Avenir Light" w:cs="Avenir Light"/>
          <w:sz w:val="19"/>
        </w:rPr>
        <w:t xml:space="preserve">  </w:t>
      </w:r>
    </w:p>
    <w:p w14:paraId="18A459BE" w14:textId="0DDF4B22" w:rsidR="004014FC" w:rsidRDefault="00DC3C3C" w:rsidP="00820FE3">
      <w:pPr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    </w:t>
      </w:r>
      <w:r w:rsidR="004014FC" w:rsidRPr="00AE3D00">
        <w:rPr>
          <w:rFonts w:ascii="Avenir Light" w:hAnsi="Avenir Light" w:cs="Avenir Light"/>
          <w:sz w:val="19"/>
        </w:rPr>
        <w:t>Wir bitten Sie um</w:t>
      </w:r>
      <w:r w:rsidR="004014FC">
        <w:rPr>
          <w:rFonts w:ascii="Avenir Light" w:hAnsi="Avenir Light" w:cs="Avenir Light"/>
          <w:sz w:val="19"/>
        </w:rPr>
        <w:t xml:space="preserve"> die</w:t>
      </w:r>
      <w:r w:rsidR="004014FC" w:rsidRPr="00AE3D00">
        <w:rPr>
          <w:rFonts w:ascii="Avenir Light" w:hAnsi="Avenir Light" w:cs="Avenir Light"/>
          <w:sz w:val="19"/>
        </w:rPr>
        <w:t xml:space="preserve"> Überweisung des Honorarbetrags bis zum </w:t>
      </w:r>
      <w:permStart w:id="2035887279" w:edGrp="everyone"/>
      <w:r w:rsidR="00A86328">
        <w:rPr>
          <w:rFonts w:ascii="Avenir Light" w:hAnsi="Avenir Light" w:cs="Avenir Light"/>
          <w:sz w:val="19"/>
        </w:rPr>
        <w:t>20</w:t>
      </w:r>
      <w:r w:rsidR="004014FC">
        <w:rPr>
          <w:rFonts w:ascii="Avenir Light" w:hAnsi="Avenir Light" w:cs="Avenir Light"/>
          <w:sz w:val="19"/>
        </w:rPr>
        <w:t xml:space="preserve">. </w:t>
      </w:r>
      <w:r w:rsidR="00B5417B">
        <w:rPr>
          <w:rFonts w:ascii="Avenir Light" w:hAnsi="Avenir Light" w:cs="Avenir Light"/>
          <w:sz w:val="19"/>
        </w:rPr>
        <w:t>April</w:t>
      </w:r>
      <w:r w:rsidR="004014FC">
        <w:rPr>
          <w:rFonts w:ascii="Avenir Light" w:hAnsi="Avenir Light" w:cs="Avenir Light"/>
          <w:sz w:val="19"/>
        </w:rPr>
        <w:t xml:space="preserve"> 2026</w:t>
      </w:r>
      <w:permEnd w:id="2035887279"/>
      <w:r w:rsidR="004014FC" w:rsidRPr="00AE3D00">
        <w:rPr>
          <w:rFonts w:ascii="Avenir Light" w:hAnsi="Avenir Light" w:cs="Avenir Light"/>
          <w:sz w:val="19"/>
        </w:rPr>
        <w:t xml:space="preserve">. </w:t>
      </w:r>
    </w:p>
    <w:p w14:paraId="74137A4E" w14:textId="77777777" w:rsidR="004014FC" w:rsidRPr="00C17FC8" w:rsidRDefault="004014FC" w:rsidP="004014FC">
      <w:pPr>
        <w:rPr>
          <w:rFonts w:cs="Avenir Light"/>
          <w:sz w:val="19"/>
        </w:rPr>
      </w:pPr>
    </w:p>
    <w:p w14:paraId="5E660D71" w14:textId="77777777" w:rsidR="00C17FC8" w:rsidRPr="00C17FC8" w:rsidRDefault="00C17FC8" w:rsidP="00C17FC8">
      <w:pPr>
        <w:rPr>
          <w:rFonts w:cs="Avenir Light"/>
          <w:sz w:val="19"/>
        </w:rPr>
      </w:pPr>
    </w:p>
    <w:p w14:paraId="090DDDA4" w14:textId="77777777" w:rsidR="00C17FC8" w:rsidRPr="00C17FC8" w:rsidRDefault="00C17FC8" w:rsidP="00C17FC8">
      <w:pPr>
        <w:rPr>
          <w:rFonts w:cs="Avenir Light"/>
          <w:sz w:val="19"/>
        </w:rPr>
      </w:pPr>
    </w:p>
    <w:p w14:paraId="73FCA063" w14:textId="77777777" w:rsidR="00C17FC8" w:rsidRPr="00C17FC8" w:rsidRDefault="00C17FC8" w:rsidP="00C17FC8">
      <w:pPr>
        <w:rPr>
          <w:rFonts w:cs="Avenir Light"/>
          <w:sz w:val="19"/>
        </w:rPr>
      </w:pPr>
    </w:p>
    <w:p w14:paraId="3DA1DE91" w14:textId="77777777" w:rsidR="00C17FC8" w:rsidRPr="00C17FC8" w:rsidRDefault="00C17FC8" w:rsidP="00C17FC8">
      <w:pPr>
        <w:rPr>
          <w:rFonts w:cs="Avenir Light"/>
          <w:sz w:val="19"/>
        </w:rPr>
      </w:pPr>
    </w:p>
    <w:p w14:paraId="05E42A09" w14:textId="77777777" w:rsidR="00C17FC8" w:rsidRPr="00C17FC8" w:rsidRDefault="00C17FC8" w:rsidP="00C17FC8">
      <w:pPr>
        <w:rPr>
          <w:rFonts w:cs="Avenir Light"/>
          <w:sz w:val="19"/>
        </w:rPr>
      </w:pPr>
    </w:p>
    <w:p w14:paraId="1D2D4814" w14:textId="77777777" w:rsidR="00C17FC8" w:rsidRPr="00C17FC8" w:rsidRDefault="006E1F20" w:rsidP="00C17FC8">
      <w:pPr>
        <w:rPr>
          <w:rFonts w:cs="Avenir Light"/>
          <w:sz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63" behindDoc="0" locked="1" layoutInCell="1" allowOverlap="1" wp14:anchorId="784F0974" wp14:editId="64F23EEF">
                <wp:simplePos x="0" y="0"/>
                <wp:positionH relativeFrom="column">
                  <wp:posOffset>-118745</wp:posOffset>
                </wp:positionH>
                <wp:positionV relativeFrom="page">
                  <wp:posOffset>8674735</wp:posOffset>
                </wp:positionV>
                <wp:extent cx="5412740" cy="760095"/>
                <wp:effectExtent l="0" t="0" r="0" b="1905"/>
                <wp:wrapNone/>
                <wp:docPr id="31" name="Gruppieren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2740" cy="760095"/>
                          <a:chOff x="-121273" y="0"/>
                          <a:chExt cx="5412183" cy="761416"/>
                        </a:xfrm>
                      </wpg:grpSpPr>
                      <wps:wsp>
                        <wps:cNvPr id="37" name="Textfeld 37"/>
                        <wps:cNvSpPr txBox="1"/>
                        <wps:spPr>
                          <a:xfrm>
                            <a:off x="-121273" y="0"/>
                            <a:ext cx="1612099" cy="7614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6F3920" w14:textId="77777777" w:rsidR="006E1F20" w:rsidRPr="00537A57" w:rsidRDefault="006E1F20" w:rsidP="006E1F20">
                              <w:pPr>
                                <w:pStyle w:val="EinfAbs"/>
                                <w:spacing w:line="264" w:lineRule="auto"/>
                                <w:jc w:val="right"/>
                                <w:rPr>
                                  <w:rFonts w:ascii="Avenir Light" w:hAnsi="Avenir Light" w:cs="Avenir Light"/>
                                  <w:b/>
                                  <w:bC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Avenir Light" w:hAnsi="Avenir Light" w:cs="Avenir Black"/>
                                  <w:b/>
                                  <w:bCs/>
                                  <w:cap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Zahlungsverbindung</w:t>
                              </w:r>
                            </w:p>
                            <w:p w14:paraId="1DEF52C0" w14:textId="77777777" w:rsidR="006E1F20" w:rsidRPr="009F07CB" w:rsidRDefault="006E1F20" w:rsidP="006E1F20">
                              <w:pPr>
                                <w:pStyle w:val="EinfAbs"/>
                                <w:spacing w:line="264" w:lineRule="auto"/>
                                <w:jc w:val="right"/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Arkadium AG</w:t>
                              </w: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br/>
                                <w:t>Maneggstrasse 45</w:t>
                              </w: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br/>
                                <w:t xml:space="preserve">8041 Zürich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32" name="Textfeld 132"/>
                        <wps:cNvSpPr txBox="1"/>
                        <wps:spPr>
                          <a:xfrm>
                            <a:off x="1828612" y="0"/>
                            <a:ext cx="3462298" cy="7614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000D493" w14:textId="77777777" w:rsidR="006E1F20" w:rsidRPr="000D6528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spacing w:val="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0D6528">
                                <w:rPr>
                                  <w:rFonts w:cs="Avenir Light"/>
                                  <w:spacing w:val="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Konto</w:t>
                              </w:r>
                            </w:p>
                            <w:p w14:paraId="3AE7B30B" w14:textId="77777777" w:rsidR="006E1F20" w:rsidRPr="009F07CB" w:rsidRDefault="006E1F20" w:rsidP="006E1F20">
                              <w:pPr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rFonts w:ascii="Avenir Light" w:eastAsia="Times New Roman" w:hAnsi="Avenir Light" w:cs="Aparajita"/>
                                  <w:color w:val="000000" w:themeColor="text1"/>
                                  <w:sz w:val="19"/>
                                  <w:szCs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rFonts w:ascii="Avenir Light" w:eastAsia="Times New Roman" w:hAnsi="Avenir Light" w:cs="Aparajita"/>
                                  <w:color w:val="000000" w:themeColor="text1"/>
                                  <w:sz w:val="19"/>
                                  <w:szCs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Kantonalbank 906447-4514</w:t>
                              </w:r>
                            </w:p>
                            <w:p w14:paraId="65CC6F57" w14:textId="77777777" w:rsidR="006E1F20" w:rsidRPr="009F07CB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Clearing</w:t>
                              </w:r>
                              <w:r w:rsidRPr="009F07CB">
                                <w:rPr>
                                  <w:rFonts w:eastAsia="Times New Roman" w:cs="Aparajita"/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 xml:space="preserve"> Nr. 777</w:t>
                              </w:r>
                            </w:p>
                            <w:p w14:paraId="6ED8553D" w14:textId="77777777" w:rsidR="006E1F20" w:rsidRPr="00165E02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IBAN</w:t>
                              </w:r>
                              <w:r w:rsidRPr="009F07CB">
                                <w:rPr>
                                  <w:rFonts w:eastAsia="Times New Roman" w:cs="Aparajita"/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-Nummer: CH07 0077 7009 0644 7451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4F0974" id="Gruppieren 31" o:spid="_x0000_s1030" style="position:absolute;margin-left:-9.35pt;margin-top:683.05pt;width:426.2pt;height:59.85pt;z-index:251658263;mso-position-vertical-relative:page;mso-width-relative:margin;mso-height-relative:margin" coordorigin="-1212" coordsize="54121,7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">
                <v:shape id="Textfeld 37" o:spid="_x0000_s1031" type="#_x0000_t202" style="position:absolute;left:-1212;width:16120;height:7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" filled="f" stroked="f" strokeweight=".5pt">
                  <v:textbox style="mso-fit-shape-to-text:t" inset="0,0,0,0">
                    <w:txbxContent>
                      <w:p w14:paraId="386F3920" w14:textId="77777777" w:rsidR="006E1F20" w:rsidRPr="00537A57" w:rsidRDefault="006E1F20" w:rsidP="006E1F20">
                        <w:pPr>
                          <w:pStyle w:val="EinfAbs"/>
                          <w:spacing w:line="264" w:lineRule="auto"/>
                          <w:jc w:val="right"/>
                          <w:rPr>
                            <w:rFonts w:ascii="Avenir Light" w:hAnsi="Avenir Light" w:cs="Avenir Light"/>
                            <w:b/>
                            <w:bC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Avenir Light" w:hAnsi="Avenir Light" w:cs="Avenir Black"/>
                            <w:b/>
                            <w:bCs/>
                            <w:cap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Zahlungsverbindung</w:t>
                        </w:r>
                      </w:p>
                      <w:p w14:paraId="1DEF52C0" w14:textId="77777777" w:rsidR="006E1F20" w:rsidRPr="009F07CB" w:rsidRDefault="006E1F20" w:rsidP="006E1F20">
                        <w:pPr>
                          <w:pStyle w:val="EinfAbs"/>
                          <w:spacing w:line="264" w:lineRule="auto"/>
                          <w:jc w:val="right"/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Arkadium AG</w:t>
                        </w: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br/>
                          <w:t>Maneggstrasse 45</w:t>
                        </w: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br/>
                          <w:t xml:space="preserve">8041 Zürich </w:t>
                        </w:r>
                      </w:p>
                    </w:txbxContent>
                  </v:textbox>
                </v:shape>
                <v:shape id="Textfeld 132" o:spid="_x0000_s1032" type="#_x0000_t202" style="position:absolute;left:18286;width:34623;height:7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" fillcolor="white [3201]" stroked="f" strokeweight=".5pt">
                  <v:textbox style="mso-fit-shape-to-text:t" inset="0,0,0,0">
                    <w:txbxContent>
                      <w:p w14:paraId="0000D493" w14:textId="77777777" w:rsidR="006E1F20" w:rsidRPr="000D6528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spacing w:val="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0D6528">
                          <w:rPr>
                            <w:rFonts w:cs="Avenir Light"/>
                            <w:spacing w:val="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Konto</w:t>
                        </w:r>
                      </w:p>
                      <w:p w14:paraId="3AE7B30B" w14:textId="77777777" w:rsidR="006E1F20" w:rsidRPr="009F07CB" w:rsidRDefault="006E1F20" w:rsidP="006E1F20">
                        <w:pPr>
                          <w:tabs>
                            <w:tab w:val="left" w:pos="5670"/>
                          </w:tabs>
                          <w:spacing w:line="264" w:lineRule="auto"/>
                          <w:rPr>
                            <w:rFonts w:ascii="Avenir Light" w:eastAsia="Times New Roman" w:hAnsi="Avenir Light" w:cs="Aparajita"/>
                            <w:color w:val="000000" w:themeColor="text1"/>
                            <w:sz w:val="19"/>
                            <w:szCs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rFonts w:ascii="Avenir Light" w:eastAsia="Times New Roman" w:hAnsi="Avenir Light" w:cs="Aparajita"/>
                            <w:color w:val="000000" w:themeColor="text1"/>
                            <w:sz w:val="19"/>
                            <w:szCs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Kantonalbank 906447-4514</w:t>
                        </w:r>
                      </w:p>
                      <w:p w14:paraId="65CC6F57" w14:textId="77777777" w:rsidR="006E1F20" w:rsidRPr="009F07CB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Clearing</w:t>
                        </w:r>
                        <w:r w:rsidRPr="009F07CB">
                          <w:rPr>
                            <w:rFonts w:eastAsia="Times New Roman" w:cs="Aparajita"/>
                            <w:b w:val="0"/>
                            <w:bCs w:val="0"/>
                            <w:caps w:val="0"/>
                            <w:spacing w:val="0"/>
                            <w:sz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 xml:space="preserve"> Nr. 777</w:t>
                        </w:r>
                      </w:p>
                      <w:p w14:paraId="6ED8553D" w14:textId="77777777" w:rsidR="006E1F20" w:rsidRPr="00165E02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IBAN</w:t>
                        </w:r>
                        <w:r w:rsidRPr="009F07CB">
                          <w:rPr>
                            <w:rFonts w:eastAsia="Times New Roman" w:cs="Aparajita"/>
                            <w:b w:val="0"/>
                            <w:bCs w:val="0"/>
                            <w:caps w:val="0"/>
                            <w:spacing w:val="0"/>
                            <w:sz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-Nummer: CH07 0077 7009 0644 7451 4</w:t>
                        </w:r>
                      </w:p>
                    </w:txbxContent>
                  </v:textbox>
                </v:shape>
                <w10:wrap anchory="page"/>
                <w10:anchorlock/>
              </v:group>
            </w:pict>
          </mc:Fallback>
        </mc:AlternateContent>
      </w:r>
    </w:p>
    <w:p w14:paraId="6D32F291" w14:textId="77777777" w:rsidR="00C17FC8" w:rsidRPr="00C17FC8" w:rsidRDefault="00C17FC8" w:rsidP="00C17FC8">
      <w:pPr>
        <w:rPr>
          <w:rFonts w:cs="Avenir Light"/>
          <w:sz w:val="19"/>
        </w:rPr>
      </w:pPr>
    </w:p>
    <w:p w14:paraId="56909392" w14:textId="77777777" w:rsidR="00C17FC8" w:rsidRPr="00C17FC8" w:rsidRDefault="00C17FC8" w:rsidP="00C17FC8">
      <w:pPr>
        <w:rPr>
          <w:rFonts w:cs="Avenir Light"/>
          <w:sz w:val="19"/>
        </w:rPr>
      </w:pPr>
    </w:p>
    <w:p w14:paraId="037A1B4A" w14:textId="77777777" w:rsidR="00C17FC8" w:rsidRPr="00C17FC8" w:rsidRDefault="00C17FC8" w:rsidP="00C17FC8">
      <w:pPr>
        <w:rPr>
          <w:rFonts w:cs="Avenir Light"/>
          <w:sz w:val="19"/>
        </w:rPr>
      </w:pPr>
    </w:p>
    <w:p w14:paraId="1F3528A5" w14:textId="77777777" w:rsidR="00105469" w:rsidRDefault="00105469">
      <w:pPr>
        <w:rPr>
          <w:rFonts w:cs="Avenir Light"/>
          <w:sz w:val="19"/>
        </w:rPr>
      </w:pPr>
    </w:p>
    <w:p w14:paraId="20C571E7" w14:textId="77777777" w:rsidR="00105469" w:rsidRDefault="00105469">
      <w:pPr>
        <w:rPr>
          <w:rFonts w:cs="Avenir Light"/>
          <w:sz w:val="19"/>
        </w:rPr>
      </w:pPr>
    </w:p>
    <w:p w14:paraId="520F7FFB" w14:textId="77777777" w:rsidR="00105469" w:rsidRDefault="00105469">
      <w:pPr>
        <w:rPr>
          <w:rFonts w:cs="Avenir Light"/>
          <w:sz w:val="19"/>
        </w:rPr>
      </w:pPr>
    </w:p>
    <w:p w14:paraId="1A67E4F1" w14:textId="77777777" w:rsidR="00105469" w:rsidRDefault="00105469">
      <w:pPr>
        <w:rPr>
          <w:rFonts w:cs="Avenir Light"/>
          <w:sz w:val="19"/>
        </w:rPr>
      </w:pPr>
    </w:p>
    <w:p w14:paraId="452BD56C" w14:textId="77777777" w:rsidR="00105469" w:rsidRDefault="00105469">
      <w:pPr>
        <w:rPr>
          <w:rFonts w:cs="Avenir Light"/>
          <w:sz w:val="19"/>
        </w:rPr>
      </w:pPr>
    </w:p>
    <w:p w14:paraId="5B71E301" w14:textId="77777777" w:rsidR="00105469" w:rsidRDefault="00105469">
      <w:pPr>
        <w:rPr>
          <w:rFonts w:cs="Avenir Light"/>
          <w:sz w:val="19"/>
        </w:rPr>
      </w:pPr>
    </w:p>
    <w:p w14:paraId="1B0954FB" w14:textId="77777777" w:rsidR="00105469" w:rsidRDefault="00105469">
      <w:pPr>
        <w:rPr>
          <w:rFonts w:cs="Avenir Light"/>
          <w:sz w:val="19"/>
        </w:rPr>
      </w:pPr>
    </w:p>
    <w:p w14:paraId="283F1B3A" w14:textId="3B1E78B4" w:rsidR="00C17FC8" w:rsidRDefault="00ED5FE3">
      <w:pPr>
        <w:rPr>
          <w:rFonts w:cs="Avenir Light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411" behindDoc="0" locked="1" layoutInCell="1" allowOverlap="1" wp14:anchorId="72E92097" wp14:editId="1E4FC839">
                <wp:simplePos x="0" y="0"/>
                <wp:positionH relativeFrom="margin">
                  <wp:posOffset>709295</wp:posOffset>
                </wp:positionH>
                <wp:positionV relativeFrom="page">
                  <wp:posOffset>9704705</wp:posOffset>
                </wp:positionV>
                <wp:extent cx="773430" cy="159385"/>
                <wp:effectExtent l="0" t="0" r="7620" b="12065"/>
                <wp:wrapSquare wrapText="bothSides"/>
                <wp:docPr id="806629304" name="Textfeld 806629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E37784" w14:textId="77777777" w:rsidR="00ED5FE3" w:rsidRPr="000E2CC6" w:rsidRDefault="00ED5FE3" w:rsidP="00ED5FE3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2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92097" id="Textfeld 806629304" o:spid="_x0000_s1033" type="#_x0000_t202" style="position:absolute;margin-left:55.85pt;margin-top:764.15pt;width:60.9pt;height:12.55pt;z-index:2516644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" filled="f" stroked="f" strokeweight=".5pt">
                <v:textbox style="mso-fit-shape-to-text:t" inset="0,0,0,0">
                  <w:txbxContent>
                    <w:p w14:paraId="61E37784" w14:textId="77777777" w:rsidR="00ED5FE3" w:rsidRPr="000E2CC6" w:rsidRDefault="00ED5FE3" w:rsidP="00ED5FE3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 xml:space="preserve">Seite </w:t>
                      </w: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2</w:t>
                      </w: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/</w:t>
                      </w: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</w:p>
    <w:tbl>
      <w:tblPr>
        <w:tblStyle w:val="Tabellenraster"/>
        <w:tblpPr w:leftFromText="141" w:rightFromText="141" w:vertAnchor="text" w:horzAnchor="page" w:tblpX="282" w:tblpY="1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4014FC" w14:paraId="0C6CB81B" w14:textId="77777777" w:rsidTr="004014FC">
        <w:tc>
          <w:tcPr>
            <w:tcW w:w="2835" w:type="dxa"/>
          </w:tcPr>
          <w:p w14:paraId="795EF36F" w14:textId="77777777" w:rsidR="003B33EF" w:rsidRPr="003B33EF" w:rsidRDefault="003B33EF" w:rsidP="003B33E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9"/>
                <w:szCs w:val="12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  <w:p w14:paraId="5F2E407C" w14:textId="1D26ED01" w:rsidR="004014FC" w:rsidRPr="004014FC" w:rsidRDefault="004014FC" w:rsidP="003B33E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Kunde</w:t>
            </w:r>
          </w:p>
        </w:tc>
      </w:tr>
      <w:tr w:rsidR="004014FC" w:rsidRPr="004F360D" w14:paraId="3A7954A8" w14:textId="77777777" w:rsidTr="004014FC">
        <w:tc>
          <w:tcPr>
            <w:tcW w:w="2835" w:type="dxa"/>
          </w:tcPr>
          <w:p w14:paraId="41DF9C3B" w14:textId="55B6777A" w:rsidR="004014FC" w:rsidRPr="00982E43" w:rsidRDefault="00567130" w:rsidP="004014FC">
            <w:pPr>
              <w:spacing w:line="264" w:lineRule="auto"/>
              <w:jc w:val="right"/>
              <w:rPr>
                <w:color w:val="000000" w:themeColor="text1"/>
                <w:lang w:val="nl-NL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496662513" w:edGrp="everyone"/>
            <w:r w:rsidRPr="00982E43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nl-NL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HEFTI. HESS. MARTIGNONI. 4U AG</w:t>
            </w:r>
            <w:r w:rsidRPr="00982E43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nl-NL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  <w:t>Karin Meek</w:t>
            </w:r>
            <w:r w:rsidRPr="00982E43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nl-NL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  <w:t>Neumattstrasse 13</w:t>
            </w:r>
            <w:r w:rsidRPr="00982E43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nl-NL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  <w:t>5001 Aarau</w:t>
            </w:r>
            <w:permEnd w:id="496662513"/>
          </w:p>
        </w:tc>
      </w:tr>
    </w:tbl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7ACFB523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66E677DA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3290DF35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48C58E6B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0D650B76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78755833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20AC8C87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5DF57C4E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2DAEA995" w14:textId="7E2146CC" w:rsidR="004014FC" w:rsidRDefault="00567130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1175063624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</w:t>
            </w:r>
            <w:r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6</w:t>
            </w:r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.0</w:t>
            </w:r>
            <w:r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3</w:t>
            </w:r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0911</w:t>
            </w:r>
            <w:permEnd w:id="1175063624"/>
          </w:p>
        </w:tc>
      </w:tr>
    </w:tbl>
    <w:p w14:paraId="180455DE" w14:textId="79B9449F" w:rsidR="00C17FC8" w:rsidRPr="009B0FBD" w:rsidRDefault="00C17FC8" w:rsidP="00C17FC8">
      <w:pPr>
        <w:rPr>
          <w:rFonts w:ascii="Avenir Light" w:hAnsi="Avenir Light" w:cs="Avenir Light"/>
          <w:color w:val="000000" w:themeColor="text1"/>
          <w:sz w:val="22"/>
          <w:szCs w:val="22"/>
        </w:rPr>
      </w:pPr>
    </w:p>
    <w:p w14:paraId="795ED84C" w14:textId="0E7D9088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4430C570" w14:textId="77777777" w:rsidR="00160741" w:rsidRPr="009B0FBD" w:rsidRDefault="00160741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49E88AE5" w14:textId="5FB4CB46" w:rsidR="004014FC" w:rsidRPr="009B0FBD" w:rsidRDefault="00C17FC8" w:rsidP="003B33EF">
      <w:pPr>
        <w:pStyle w:val="1Copy95pt"/>
        <w:tabs>
          <w:tab w:val="left" w:pos="3520"/>
        </w:tabs>
        <w:spacing w:after="60" w:line="240" w:lineRule="auto"/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2A759087" wp14:editId="7D6245D4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2143973678" name="Rechteck 2143973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B685B5" id="Rechteck 2143973678" o:spid="_x0000_s1026" style="position:absolute;margin-left:-304.45pt;margin-top:36.35pt;width:224.75pt;height:224.7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5272B1DB" w14:textId="07BDEFD6" w:rsidR="00C17FC8" w:rsidRPr="002C68DA" w:rsidRDefault="00C17FC8" w:rsidP="004014FC">
      <w:pPr>
        <w:pStyle w:val="Headline"/>
        <w:spacing w:line="240" w:lineRule="auto"/>
        <w:ind w:left="2835"/>
        <w:rPr>
          <w:rFonts w:ascii="Athelas" w:hAnsi="Athelas"/>
          <w:b/>
          <w:bCs/>
          <w:spacing w:val="80"/>
          <w:sz w:val="36"/>
          <w:szCs w:val="36"/>
          <w:lang w:val="de-C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1" layoutInCell="1" allowOverlap="1" wp14:anchorId="50A1C9FD" wp14:editId="3BDD2887">
                <wp:simplePos x="0" y="0"/>
                <wp:positionH relativeFrom="margin">
                  <wp:posOffset>1800225</wp:posOffset>
                </wp:positionH>
                <wp:positionV relativeFrom="paragraph">
                  <wp:posOffset>341630</wp:posOffset>
                </wp:positionV>
                <wp:extent cx="539750" cy="0"/>
                <wp:effectExtent l="0" t="0" r="0" b="0"/>
                <wp:wrapNone/>
                <wp:docPr id="1737326495" name="Gerade Verbindung mit Pfeil 1737326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EE5723" id="Gerade Verbindung mit Pfeil 1737326495" o:spid="_x0000_s1026" type="#_x0000_t32" style="position:absolute;margin-left:141.75pt;margin-top:26.9pt;width:42.5pt;height:0;flip:y;z-index:251658257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" strokecolor="#1b3051" strokeweight=".5pt">
                <w10:wrap anchorx="margin"/>
                <w10:anchorlock/>
              </v:shape>
            </w:pict>
          </mc:Fallback>
        </mc:AlternateContent>
      </w:r>
      <w:r w:rsidRPr="002C68DA">
        <w:rPr>
          <w:rFonts w:ascii="Athelas" w:hAnsi="Athelas"/>
          <w:b/>
          <w:bCs/>
          <w:spacing w:val="80"/>
          <w:sz w:val="36"/>
          <w:szCs w:val="36"/>
          <w:lang w:val="de-CH"/>
        </w:rPr>
        <w:t>Rechnung</w:t>
      </w:r>
    </w:p>
    <w:p w14:paraId="151E11CD" w14:textId="52261458" w:rsidR="00C17FC8" w:rsidRDefault="00C17FC8" w:rsidP="00C17FC8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tbl>
      <w:tblPr>
        <w:tblStyle w:val="Tabellenraster"/>
        <w:tblpPr w:leftFromText="141" w:rightFromText="141" w:vertAnchor="page" w:horzAnchor="margin" w:tblpY="463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458"/>
        <w:gridCol w:w="3401"/>
        <w:gridCol w:w="2877"/>
      </w:tblGrid>
      <w:tr w:rsidR="00507C97" w14:paraId="1550F670" w14:textId="77777777" w:rsidTr="00507C97">
        <w:trPr>
          <w:trHeight w:val="170"/>
        </w:trPr>
        <w:tc>
          <w:tcPr>
            <w:tcW w:w="2236" w:type="dxa"/>
            <w:vAlign w:val="bottom"/>
          </w:tcPr>
          <w:p w14:paraId="154382CB" w14:textId="77777777" w:rsidR="00507C97" w:rsidRPr="004014FC" w:rsidRDefault="00507C97" w:rsidP="00507C97">
            <w:pPr>
              <w:ind w:left="35"/>
              <w:jc w:val="right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DC3C3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Bereich</w:t>
            </w:r>
          </w:p>
        </w:tc>
        <w:tc>
          <w:tcPr>
            <w:tcW w:w="458" w:type="dxa"/>
            <w:vAlign w:val="bottom"/>
          </w:tcPr>
          <w:p w14:paraId="59FD6CB4" w14:textId="77777777" w:rsidR="00507C97" w:rsidRDefault="00507C97" w:rsidP="00507C97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  <w:vAlign w:val="bottom"/>
          </w:tcPr>
          <w:p w14:paraId="6A400FC0" w14:textId="77777777" w:rsidR="00507C97" w:rsidRPr="004014FC" w:rsidRDefault="00507C97" w:rsidP="00507C97">
            <w:pPr>
              <w:ind w:left="35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dienstleistung</w:t>
            </w:r>
          </w:p>
        </w:tc>
        <w:tc>
          <w:tcPr>
            <w:tcW w:w="2877" w:type="dxa"/>
            <w:vAlign w:val="bottom"/>
          </w:tcPr>
          <w:p w14:paraId="36A93B33" w14:textId="77777777" w:rsidR="00507C97" w:rsidRDefault="00507C97" w:rsidP="00507C97">
            <w:pP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Form</w:t>
            </w:r>
          </w:p>
        </w:tc>
      </w:tr>
      <w:tr w:rsidR="00507C97" w14:paraId="73D25CB4" w14:textId="77777777" w:rsidTr="00507C97">
        <w:tc>
          <w:tcPr>
            <w:tcW w:w="2236" w:type="dxa"/>
          </w:tcPr>
          <w:p w14:paraId="5E0AD12C" w14:textId="77777777" w:rsidR="00507C97" w:rsidRPr="004014FC" w:rsidRDefault="00507C97" w:rsidP="00507C97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195401193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Architecture </w:t>
            </w:r>
            <w:permEnd w:id="1195401193"/>
          </w:p>
        </w:tc>
        <w:tc>
          <w:tcPr>
            <w:tcW w:w="458" w:type="dxa"/>
          </w:tcPr>
          <w:p w14:paraId="60075E72" w14:textId="77777777" w:rsidR="00507C97" w:rsidRDefault="00507C97" w:rsidP="00507C97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15BF36F9" w14:textId="77777777" w:rsidR="00507C97" w:rsidRPr="004014FC" w:rsidRDefault="00507C97" w:rsidP="00507C97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472919883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Executive </w:t>
            </w:r>
            <w:permEnd w:id="472919883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Search</w:t>
            </w:r>
          </w:p>
        </w:tc>
        <w:tc>
          <w:tcPr>
            <w:tcW w:w="2877" w:type="dxa"/>
          </w:tcPr>
          <w:p w14:paraId="63ACB616" w14:textId="77777777" w:rsidR="00507C97" w:rsidRDefault="00507C97" w:rsidP="00507C97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Exklusivmandat</w:t>
            </w:r>
          </w:p>
        </w:tc>
      </w:tr>
      <w:tr w:rsidR="00507C97" w14:paraId="1BD2928B" w14:textId="77777777" w:rsidTr="00507C97">
        <w:tc>
          <w:tcPr>
            <w:tcW w:w="2236" w:type="dxa"/>
          </w:tcPr>
          <w:p w14:paraId="683B691D" w14:textId="77777777" w:rsidR="00507C97" w:rsidRDefault="00507C97" w:rsidP="00507C97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458" w:type="dxa"/>
          </w:tcPr>
          <w:p w14:paraId="4A3C63F6" w14:textId="77777777" w:rsidR="00507C97" w:rsidRDefault="00507C97" w:rsidP="00507C97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09D3B9D3" w14:textId="77777777" w:rsidR="00507C97" w:rsidRDefault="00507C97" w:rsidP="00507C97">
            <w:pPr>
              <w:pStyle w:val="1Copy95pt"/>
              <w:tabs>
                <w:tab w:val="left" w:pos="3969"/>
              </w:tabs>
              <w:spacing w:line="240" w:lineRule="auto"/>
              <w:ind w:left="35"/>
              <w:rPr>
                <w:rStyle w:val="1CopyBold95ptZchn"/>
                <w:lang w:val="en-US"/>
              </w:rPr>
            </w:pPr>
          </w:p>
        </w:tc>
        <w:tc>
          <w:tcPr>
            <w:tcW w:w="2877" w:type="dxa"/>
          </w:tcPr>
          <w:p w14:paraId="1A8C84E2" w14:textId="77777777" w:rsidR="00507C97" w:rsidRDefault="00507C97" w:rsidP="00507C97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</w:tr>
      <w:tr w:rsidR="00507C97" w14:paraId="619A599D" w14:textId="77777777" w:rsidTr="00507C97">
        <w:tc>
          <w:tcPr>
            <w:tcW w:w="2236" w:type="dxa"/>
            <w:vAlign w:val="bottom"/>
          </w:tcPr>
          <w:p w14:paraId="784C9A10" w14:textId="77777777" w:rsidR="00507C97" w:rsidRPr="004014FC" w:rsidRDefault="00507C97" w:rsidP="00507C97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Black"/>
                <w:caps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zahlung</w:t>
            </w:r>
          </w:p>
        </w:tc>
        <w:tc>
          <w:tcPr>
            <w:tcW w:w="458" w:type="dxa"/>
          </w:tcPr>
          <w:p w14:paraId="2DBF412A" w14:textId="77777777" w:rsidR="00507C97" w:rsidRDefault="00507C97" w:rsidP="00507C97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  <w:vAlign w:val="bottom"/>
          </w:tcPr>
          <w:p w14:paraId="1D33AAB9" w14:textId="77777777" w:rsidR="00507C97" w:rsidRPr="004014FC" w:rsidRDefault="00507C97" w:rsidP="00507C97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zahlungsgrund</w:t>
            </w:r>
          </w:p>
        </w:tc>
        <w:tc>
          <w:tcPr>
            <w:tcW w:w="2877" w:type="dxa"/>
            <w:vAlign w:val="bottom"/>
          </w:tcPr>
          <w:p w14:paraId="6229331A" w14:textId="77777777" w:rsidR="00507C97" w:rsidRDefault="00507C97" w:rsidP="00507C97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Funktion</w:t>
            </w:r>
          </w:p>
        </w:tc>
      </w:tr>
      <w:tr w:rsidR="00507C97" w:rsidRPr="00097A57" w14:paraId="38C07A7D" w14:textId="77777777" w:rsidTr="00507C97">
        <w:tc>
          <w:tcPr>
            <w:tcW w:w="2236" w:type="dxa"/>
          </w:tcPr>
          <w:p w14:paraId="796CCED2" w14:textId="0F5545FB" w:rsidR="00507C97" w:rsidRPr="004014FC" w:rsidRDefault="00A032D4" w:rsidP="00507C97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Abschlusszahlung</w:t>
            </w:r>
          </w:p>
        </w:tc>
        <w:tc>
          <w:tcPr>
            <w:tcW w:w="458" w:type="dxa"/>
          </w:tcPr>
          <w:p w14:paraId="5E4758FB" w14:textId="77777777" w:rsidR="00507C97" w:rsidRDefault="00507C97" w:rsidP="00507C97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722D7769" w14:textId="77777777" w:rsidR="00507C97" w:rsidRPr="004014FC" w:rsidRDefault="00507C97" w:rsidP="00507C97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041EC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Such- und Besetzungsauftrag</w:t>
            </w:r>
          </w:p>
        </w:tc>
        <w:tc>
          <w:tcPr>
            <w:tcW w:w="2877" w:type="dxa"/>
          </w:tcPr>
          <w:p w14:paraId="554AFC5E" w14:textId="77777777" w:rsidR="00507C97" w:rsidRPr="00097A57" w:rsidRDefault="00507C97" w:rsidP="00507C97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Blind Copy</w:t>
            </w:r>
          </w:p>
        </w:tc>
      </w:tr>
    </w:tbl>
    <w:p w14:paraId="3D9DA6E3" w14:textId="77777777" w:rsidR="00C17FC8" w:rsidRPr="003B33EF" w:rsidRDefault="00C17FC8" w:rsidP="00C17FC8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  <w:sz w:val="16"/>
          <w:szCs w:val="15"/>
        </w:rPr>
      </w:pPr>
    </w:p>
    <w:p w14:paraId="037A5611" w14:textId="38D7DA91" w:rsidR="00C17FC8" w:rsidRDefault="00C17FC8" w:rsidP="004014FC">
      <w:pPr>
        <w:pStyle w:val="1Copy95pt"/>
        <w:tabs>
          <w:tab w:val="left" w:pos="2552"/>
        </w:tabs>
        <w:spacing w:line="240" w:lineRule="auto"/>
      </w:pPr>
    </w:p>
    <w:p w14:paraId="07446CB9" w14:textId="49D9529D" w:rsidR="00C17FC8" w:rsidRDefault="00C17FC8" w:rsidP="00C17FC8">
      <w:pPr>
        <w:pStyle w:val="1Copy95pt"/>
        <w:tabs>
          <w:tab w:val="left" w:pos="2552"/>
        </w:tabs>
        <w:spacing w:line="240" w:lineRule="auto"/>
      </w:pPr>
    </w:p>
    <w:p w14:paraId="15835ABE" w14:textId="77777777" w:rsidR="004014FC" w:rsidRDefault="004014FC" w:rsidP="00C17FC8">
      <w:pPr>
        <w:pStyle w:val="1Copy95pt"/>
        <w:tabs>
          <w:tab w:val="left" w:pos="2552"/>
        </w:tabs>
      </w:pPr>
    </w:p>
    <w:p w14:paraId="1A8996A8" w14:textId="77777777" w:rsidR="004014FC" w:rsidRDefault="004014FC" w:rsidP="00C17FC8">
      <w:pPr>
        <w:pStyle w:val="1Copy95pt"/>
        <w:tabs>
          <w:tab w:val="left" w:pos="2552"/>
        </w:tabs>
      </w:pPr>
    </w:p>
    <w:p w14:paraId="5D354B05" w14:textId="77777777" w:rsidR="003B33EF" w:rsidRPr="003B33EF" w:rsidRDefault="003B33EF" w:rsidP="00C17FC8">
      <w:pPr>
        <w:pStyle w:val="1Copy95pt"/>
        <w:tabs>
          <w:tab w:val="left" w:pos="2552"/>
        </w:tabs>
        <w:rPr>
          <w:sz w:val="2"/>
          <w:szCs w:val="8"/>
        </w:rPr>
      </w:pPr>
    </w:p>
    <w:p w14:paraId="00452513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1DF02F39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7F49FE1A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tbl>
      <w:tblPr>
        <w:tblStyle w:val="Tabellenraster"/>
        <w:tblpPr w:leftFromText="141" w:rightFromText="141" w:vertAnchor="text" w:horzAnchor="margin" w:tblpXSpec="right" w:tblpY="22"/>
        <w:tblW w:w="7747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096"/>
        <w:gridCol w:w="1651"/>
      </w:tblGrid>
      <w:tr w:rsidR="00A86B28" w14:paraId="3D599CB9" w14:textId="77777777" w:rsidTr="00A86B28">
        <w:trPr>
          <w:trHeight w:hRule="exact" w:val="113"/>
        </w:trPr>
        <w:tc>
          <w:tcPr>
            <w:tcW w:w="6096" w:type="dxa"/>
            <w:tcBorders>
              <w:top w:val="single" w:sz="4" w:space="0" w:color="BFBFBF" w:themeColor="background1" w:themeShade="BF"/>
              <w:bottom w:val="nil"/>
            </w:tcBorders>
          </w:tcPr>
          <w:p w14:paraId="33433EBD" w14:textId="77777777" w:rsidR="00A86B28" w:rsidRPr="00F748E9" w:rsidRDefault="00A86B28" w:rsidP="00A86B28">
            <w:pPr>
              <w:pStyle w:val="1CopyBold95pt"/>
            </w:pPr>
          </w:p>
        </w:tc>
        <w:tc>
          <w:tcPr>
            <w:tcW w:w="1651" w:type="dxa"/>
            <w:tcBorders>
              <w:top w:val="single" w:sz="4" w:space="0" w:color="BFBFBF" w:themeColor="background1" w:themeShade="BF"/>
              <w:bottom w:val="nil"/>
            </w:tcBorders>
          </w:tcPr>
          <w:p w14:paraId="35CABA4B" w14:textId="77777777" w:rsidR="00A86B28" w:rsidRDefault="00A86B28" w:rsidP="00A86B28">
            <w:pPr>
              <w:pStyle w:val="1CopyBold95pt"/>
              <w:ind w:right="136"/>
              <w:jc w:val="right"/>
            </w:pPr>
          </w:p>
        </w:tc>
      </w:tr>
      <w:tr w:rsidR="00A86B28" w:rsidRPr="005A310E" w14:paraId="41A463C6" w14:textId="77777777" w:rsidTr="00A86B28">
        <w:tc>
          <w:tcPr>
            <w:tcW w:w="6096" w:type="dxa"/>
            <w:tcBorders>
              <w:top w:val="nil"/>
              <w:bottom w:val="nil"/>
            </w:tcBorders>
            <w:vAlign w:val="center"/>
          </w:tcPr>
          <w:p w14:paraId="31DE3801" w14:textId="77777777" w:rsidR="00A86B28" w:rsidRPr="009F07CB" w:rsidRDefault="00A86B28" w:rsidP="00A86B28">
            <w:pPr>
              <w:pStyle w:val="Stage"/>
              <w:spacing w:line="264" w:lineRule="auto"/>
              <w:rPr>
                <w:rFonts w:ascii="Athelas" w:hAnsi="Athelas"/>
                <w:b/>
                <w:bCs/>
                <w:spacing w:val="40"/>
                <w:szCs w:val="19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Beschreibung</w:t>
            </w:r>
          </w:p>
        </w:tc>
        <w:tc>
          <w:tcPr>
            <w:tcW w:w="1651" w:type="dxa"/>
            <w:tcBorders>
              <w:top w:val="nil"/>
              <w:bottom w:val="nil"/>
            </w:tcBorders>
            <w:vAlign w:val="center"/>
          </w:tcPr>
          <w:p w14:paraId="35174D30" w14:textId="77777777" w:rsidR="00A86B28" w:rsidRDefault="00A86B28" w:rsidP="00A86B28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Preis CHF</w:t>
            </w:r>
            <w:r w:rsidRPr="00225B59"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  <w:t xml:space="preserve"> </w:t>
            </w:r>
          </w:p>
          <w:p w14:paraId="59F90792" w14:textId="77777777" w:rsidR="00A86B28" w:rsidRPr="00225B59" w:rsidRDefault="00A86B28" w:rsidP="00A86B28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CE2011">
              <w:rPr>
                <w:rFonts w:ascii="Athelas" w:hAnsi="Athelas"/>
                <w:b/>
                <w:bCs/>
                <w:sz w:val="13"/>
                <w:szCs w:val="13"/>
              </w:rPr>
              <w:t>exkl. Mwst</w:t>
            </w:r>
          </w:p>
        </w:tc>
      </w:tr>
      <w:tr w:rsidR="00A86B28" w14:paraId="3D5E61E6" w14:textId="77777777" w:rsidTr="00A86B28">
        <w:trPr>
          <w:trHeight w:hRule="exact" w:val="64"/>
        </w:trPr>
        <w:tc>
          <w:tcPr>
            <w:tcW w:w="6096" w:type="dxa"/>
            <w:tcBorders>
              <w:top w:val="nil"/>
              <w:bottom w:val="single" w:sz="4" w:space="0" w:color="BFBFBF" w:themeColor="background1" w:themeShade="BF"/>
            </w:tcBorders>
          </w:tcPr>
          <w:p w14:paraId="5A9486CF" w14:textId="77777777" w:rsidR="00A86B28" w:rsidRPr="00BF6253" w:rsidRDefault="00A86B28" w:rsidP="00A86B28">
            <w:pPr>
              <w:pStyle w:val="1Copy95pt"/>
              <w:tabs>
                <w:tab w:val="left" w:pos="2552"/>
              </w:tabs>
              <w:jc w:val="both"/>
            </w:pPr>
          </w:p>
        </w:tc>
        <w:tc>
          <w:tcPr>
            <w:tcW w:w="1651" w:type="dxa"/>
            <w:tcBorders>
              <w:top w:val="nil"/>
              <w:bottom w:val="single" w:sz="4" w:space="0" w:color="BFBFBF" w:themeColor="background1" w:themeShade="BF"/>
            </w:tcBorders>
          </w:tcPr>
          <w:p w14:paraId="0F0491E9" w14:textId="77777777" w:rsidR="00A86B28" w:rsidRDefault="00A86B28" w:rsidP="00A86B28">
            <w:pPr>
              <w:pStyle w:val="1Copy95pt"/>
              <w:tabs>
                <w:tab w:val="left" w:pos="2552"/>
              </w:tabs>
            </w:pPr>
          </w:p>
        </w:tc>
      </w:tr>
      <w:tr w:rsidR="00A86B28" w:rsidRPr="00834783" w14:paraId="7CE128D8" w14:textId="77777777" w:rsidTr="00A86B28">
        <w:trPr>
          <w:trHeight w:hRule="exact" w:val="86"/>
        </w:trPr>
        <w:tc>
          <w:tcPr>
            <w:tcW w:w="60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68DE8E9E" w14:textId="77777777" w:rsidR="00A86B28" w:rsidRPr="00834783" w:rsidRDefault="00A86B28" w:rsidP="00A86B28">
            <w:pPr>
              <w:pStyle w:val="1Copy95pt"/>
              <w:tabs>
                <w:tab w:val="left" w:pos="2552"/>
              </w:tabs>
              <w:jc w:val="both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651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3D1229FA" w14:textId="77777777" w:rsidR="00A86B28" w:rsidRPr="00834783" w:rsidRDefault="00A86B28" w:rsidP="00A86B28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A86B28" w:rsidRPr="00E87D7F" w14:paraId="2AD39D1A" w14:textId="77777777" w:rsidTr="00A86B28">
        <w:trPr>
          <w:trHeight w:val="485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E8DC2E" w14:textId="77777777" w:rsidR="00A86B28" w:rsidRPr="00DC3C3C" w:rsidRDefault="00A86B28" w:rsidP="00A86B28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1. stage: Suchstrategie, identifikation und Pooling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53B856" w14:textId="77777777" w:rsidR="00A86B28" w:rsidRPr="00E87D7F" w:rsidRDefault="00A86B28" w:rsidP="00A86B28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  <w:lang w:val="sv-SE"/>
              </w:rPr>
            </w:pPr>
            <w:permStart w:id="325657011" w:edGrp="everyone"/>
            <w:r>
              <w:rPr>
                <w:caps/>
                <w:spacing w:val="10"/>
                <w:sz w:val="16"/>
                <w:szCs w:val="16"/>
                <w:lang w:val="sv-SE"/>
              </w:rPr>
              <w:t>honoriert</w:t>
            </w:r>
            <w:permEnd w:id="325657011"/>
          </w:p>
        </w:tc>
      </w:tr>
      <w:tr w:rsidR="00A86B28" w:rsidRPr="00E87D7F" w14:paraId="35FC12B5" w14:textId="77777777" w:rsidTr="00A86B28">
        <w:trPr>
          <w:trHeight w:val="485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EAA77" w14:textId="77777777" w:rsidR="00A86B28" w:rsidRDefault="00A86B28" w:rsidP="00A86B28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2. stage: Ansprache, Selektion, briefing und dossier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1E5DA9" w14:textId="77777777" w:rsidR="00A86B28" w:rsidRPr="00DC3C3C" w:rsidRDefault="00A86B28" w:rsidP="00A86B28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permStart w:id="311968862" w:edGrp="everyone"/>
            <w:r>
              <w:rPr>
                <w:caps/>
                <w:spacing w:val="10"/>
                <w:sz w:val="16"/>
                <w:szCs w:val="16"/>
                <w:lang w:val="sv-SE"/>
              </w:rPr>
              <w:t>gekündigt</w:t>
            </w:r>
            <w:permEnd w:id="311968862"/>
          </w:p>
        </w:tc>
      </w:tr>
      <w:tr w:rsidR="00A86B28" w:rsidRPr="00E87D7F" w14:paraId="6532F7D2" w14:textId="77777777" w:rsidTr="00A86B28">
        <w:trPr>
          <w:trHeight w:val="485"/>
        </w:trPr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2667C54" w14:textId="77777777" w:rsidR="00A86B28" w:rsidRDefault="00A86B28" w:rsidP="00A86B28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3. stage: vertragswesen, abschluss, off- und onboarding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0BC5C6F" w14:textId="77777777" w:rsidR="00A86B28" w:rsidRPr="00DC3C3C" w:rsidRDefault="00A86B28" w:rsidP="00A86B28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permStart w:id="957287872" w:edGrp="everyone"/>
            <w:r>
              <w:rPr>
                <w:caps/>
                <w:spacing w:val="10"/>
                <w:sz w:val="16"/>
                <w:szCs w:val="16"/>
              </w:rPr>
              <w:t>gekündigt</w:t>
            </w:r>
            <w:permEnd w:id="957287872"/>
          </w:p>
        </w:tc>
      </w:tr>
      <w:tr w:rsidR="00A86B28" w:rsidRPr="00E87D7F" w14:paraId="19780EF4" w14:textId="77777777" w:rsidTr="00A86B28">
        <w:trPr>
          <w:trHeight w:val="4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F5A29E6" w14:textId="77777777" w:rsidR="00A86B28" w:rsidRDefault="00A86B28" w:rsidP="00A86B28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Abschlusszahlung</w:t>
            </w:r>
            <w:r w:rsidRPr="006E3D43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 xml:space="preserve"> (80% der Gesamtsumme</w:t>
            </w: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 xml:space="preserve"> &amp; abzüglich stage 1</w:t>
            </w:r>
            <w:r w:rsidRPr="006E3D43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)</w:t>
            </w:r>
          </w:p>
        </w:tc>
        <w:tc>
          <w:tcPr>
            <w:tcW w:w="1651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1064AFF" w14:textId="40ABD7B1" w:rsidR="00A86B28" w:rsidRDefault="00FC28EB" w:rsidP="00A86B28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permStart w:id="1563892606" w:edGrp="everyone"/>
            <w:r w:rsidRPr="00FC28EB">
              <w:rPr>
                <w:caps/>
                <w:spacing w:val="10"/>
                <w:sz w:val="16"/>
                <w:szCs w:val="16"/>
              </w:rPr>
              <w:t>17'220.00</w:t>
            </w:r>
            <w:permEnd w:id="1563892606"/>
          </w:p>
        </w:tc>
      </w:tr>
      <w:tr w:rsidR="00A86B28" w:rsidRPr="00834783" w14:paraId="710FBEEC" w14:textId="77777777" w:rsidTr="00A86B28">
        <w:trPr>
          <w:trHeight w:hRule="exact" w:val="465"/>
        </w:trPr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DE252ED" w14:textId="3CFCDC61" w:rsidR="00A86B28" w:rsidRPr="00834783" w:rsidRDefault="00FC28EB" w:rsidP="00A86B28">
            <w:pPr>
              <w:pStyle w:val="1Copy95pt"/>
              <w:tabs>
                <w:tab w:val="left" w:pos="2552"/>
              </w:tabs>
              <w:spacing w:line="240" w:lineRule="auto"/>
              <w:rPr>
                <w:b/>
                <w:bCs/>
                <w:caps/>
                <w:spacing w:val="10"/>
              </w:rPr>
            </w:pPr>
            <w:r>
              <w:rPr>
                <w:b/>
                <w:bCs/>
                <w:caps/>
                <w:spacing w:val="10"/>
                <w:sz w:val="16"/>
                <w:szCs w:val="16"/>
              </w:rPr>
              <w:t>Summe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E940EFC" w14:textId="74CDD420" w:rsidR="00A86B28" w:rsidRPr="00834783" w:rsidRDefault="00FC28EB" w:rsidP="00A86B28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b/>
                <w:bCs/>
                <w:caps/>
                <w:spacing w:val="10"/>
              </w:rPr>
            </w:pPr>
            <w:permStart w:id="1569859711" w:edGrp="everyone"/>
            <w:r>
              <w:rPr>
                <w:caps/>
                <w:spacing w:val="10"/>
                <w:sz w:val="16"/>
                <w:szCs w:val="16"/>
              </w:rPr>
              <w:t>17'220.00</w:t>
            </w:r>
            <w:permEnd w:id="1569859711"/>
          </w:p>
        </w:tc>
      </w:tr>
      <w:tr w:rsidR="00A86B28" w:rsidRPr="00834783" w14:paraId="4A2253C2" w14:textId="77777777" w:rsidTr="00A86B28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041C5AB9" w14:textId="77777777" w:rsidR="00A86B28" w:rsidRPr="00834783" w:rsidRDefault="00A86B28" w:rsidP="00A86B28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1651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ED12FC4" w14:textId="77777777" w:rsidR="00A86B28" w:rsidRPr="00834783" w:rsidRDefault="00A86B28" w:rsidP="00A86B28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</w:tr>
      <w:tr w:rsidR="00A86B28" w:rsidRPr="00E13127" w14:paraId="4A935A8D" w14:textId="77777777" w:rsidTr="00A86B28">
        <w:trPr>
          <w:trHeight w:val="481"/>
        </w:trPr>
        <w:tc>
          <w:tcPr>
            <w:tcW w:w="6096" w:type="dxa"/>
            <w:tcBorders>
              <w:top w:val="nil"/>
              <w:left w:val="nil"/>
              <w:right w:val="nil"/>
            </w:tcBorders>
            <w:vAlign w:val="center"/>
          </w:tcPr>
          <w:p w14:paraId="21F42659" w14:textId="77777777" w:rsidR="00A86B28" w:rsidRPr="00E13127" w:rsidRDefault="00A86B28" w:rsidP="00A86B28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</w:t>
            </w:r>
          </w:p>
          <w:p w14:paraId="2E6FFB40" w14:textId="77777777" w:rsidR="00A86B28" w:rsidRPr="00E13127" w:rsidRDefault="00A86B28" w:rsidP="00A86B28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 Betrag</w:t>
            </w:r>
          </w:p>
        </w:tc>
        <w:tc>
          <w:tcPr>
            <w:tcW w:w="1651" w:type="dxa"/>
            <w:tcBorders>
              <w:top w:val="nil"/>
              <w:left w:val="nil"/>
              <w:right w:val="nil"/>
            </w:tcBorders>
            <w:vAlign w:val="center"/>
          </w:tcPr>
          <w:p w14:paraId="190694B4" w14:textId="77777777" w:rsidR="00A86B28" w:rsidRPr="00E13127" w:rsidRDefault="00A86B28" w:rsidP="00A86B28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%</w:t>
            </w:r>
          </w:p>
          <w:p w14:paraId="2C8377B0" w14:textId="4154FD43" w:rsidR="00A86B28" w:rsidRPr="00E13127" w:rsidRDefault="00D219E0" w:rsidP="00A86B28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357790644" w:edGrp="everyone"/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1'394.80</w:t>
            </w:r>
            <w:permEnd w:id="357790644"/>
          </w:p>
        </w:tc>
      </w:tr>
      <w:tr w:rsidR="00A86B28" w14:paraId="0FF95486" w14:textId="77777777" w:rsidTr="00A86B28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205B53B" w14:textId="77777777" w:rsidR="00A86B28" w:rsidRPr="00EE37A0" w:rsidRDefault="00A86B28" w:rsidP="00A86B28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1651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00066264" w14:textId="77777777" w:rsidR="00A86B28" w:rsidRPr="00EE37A0" w:rsidRDefault="00A86B28" w:rsidP="00A86B28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</w:tr>
      <w:tr w:rsidR="00A86B28" w14:paraId="3E2B4A1B" w14:textId="77777777" w:rsidTr="00A86B28">
        <w:trPr>
          <w:trHeight w:val="465"/>
        </w:trPr>
        <w:tc>
          <w:tcPr>
            <w:tcW w:w="609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B2C4303" w14:textId="77777777" w:rsidR="00A86B28" w:rsidRPr="00E13127" w:rsidRDefault="00A86B28" w:rsidP="00A86B28">
            <w:pPr>
              <w:pStyle w:val="1Copy95pt"/>
              <w:tabs>
                <w:tab w:val="left" w:pos="2552"/>
              </w:tabs>
              <w:rPr>
                <w:b/>
                <w:bCs/>
              </w:rPr>
            </w:pP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Rechnungsbetrag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C13C9A4" w14:textId="51F5DE1B" w:rsidR="00A86B28" w:rsidRPr="00E13127" w:rsidRDefault="006B217B" w:rsidP="00A86B28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</w:rPr>
            </w:pPr>
            <w:permStart w:id="45574330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18’614</w:t>
            </w: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.</w:t>
            </w:r>
            <w:r>
              <w:rPr>
                <w:b/>
                <w:bCs/>
                <w:caps/>
                <w:spacing w:val="10"/>
                <w:sz w:val="16"/>
                <w:szCs w:val="16"/>
              </w:rPr>
              <w:t>8</w:t>
            </w: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0</w:t>
            </w:r>
            <w:permEnd w:id="45574330"/>
          </w:p>
        </w:tc>
      </w:tr>
    </w:tbl>
    <w:p w14:paraId="07BCBBD9" w14:textId="77777777" w:rsidR="003B33EF" w:rsidRPr="00DC3C3C" w:rsidRDefault="003B33EF" w:rsidP="00734D5F">
      <w:pPr>
        <w:pStyle w:val="1Copy95pt"/>
        <w:tabs>
          <w:tab w:val="left" w:pos="2552"/>
        </w:tabs>
        <w:rPr>
          <w:sz w:val="14"/>
          <w:szCs w:val="16"/>
        </w:rPr>
      </w:pPr>
    </w:p>
    <w:p w14:paraId="43CF04B5" w14:textId="54A637EF" w:rsidR="00C17FC8" w:rsidRPr="004014FC" w:rsidRDefault="00C17FC8" w:rsidP="00734D5F">
      <w:pPr>
        <w:pStyle w:val="1Copy95pt"/>
        <w:tabs>
          <w:tab w:val="left" w:pos="2552"/>
        </w:tabs>
        <w:rPr>
          <w:sz w:val="6"/>
          <w:szCs w:val="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1" layoutInCell="1" allowOverlap="1" wp14:anchorId="3C36BDA4" wp14:editId="07AE368D">
                <wp:simplePos x="0" y="0"/>
                <wp:positionH relativeFrom="margin">
                  <wp:posOffset>596900</wp:posOffset>
                </wp:positionH>
                <wp:positionV relativeFrom="page">
                  <wp:posOffset>7242810</wp:posOffset>
                </wp:positionV>
                <wp:extent cx="773430" cy="159385"/>
                <wp:effectExtent l="0" t="0" r="7620" b="12065"/>
                <wp:wrapNone/>
                <wp:docPr id="1297486369" name="Textfeld 1297486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89E9A9" w14:textId="77777777" w:rsidR="00C17FC8" w:rsidRPr="000E2CC6" w:rsidRDefault="00C17FC8" w:rsidP="00C17FC8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 w:rsidR="0009734A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 w:rsidR="0009734A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6BDA4" id="Textfeld 1297486369" o:spid="_x0000_s1034" type="#_x0000_t202" style="position:absolute;margin-left:47pt;margin-top:570.3pt;width:60.9pt;height:12.55pt;z-index:25165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" filled="f" stroked="f" strokeweight=".5pt">
                <v:textbox style="mso-fit-shape-to-text:t" inset="0,0,0,0">
                  <w:txbxContent>
                    <w:p w14:paraId="7089E9A9" w14:textId="77777777" w:rsidR="00C17FC8" w:rsidRPr="000E2CC6" w:rsidRDefault="00C17FC8" w:rsidP="00C17FC8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 xml:space="preserve">Seite </w:t>
                      </w:r>
                      <w:r w:rsidR="0009734A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/</w:t>
                      </w:r>
                      <w:r w:rsidR="0009734A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7F44CB89" w14:textId="58253235" w:rsidR="009F2D82" w:rsidRDefault="00C17FC8" w:rsidP="00041ECF">
      <w:pPr>
        <w:rPr>
          <w:rFonts w:cs="Avenir Light"/>
          <w:sz w:val="16"/>
          <w:szCs w:val="22"/>
        </w:rPr>
      </w:pPr>
      <w:r>
        <w:rPr>
          <w:rFonts w:cs="Avenir Light"/>
          <w:sz w:val="19"/>
        </w:rPr>
        <w:t xml:space="preserve">     </w:t>
      </w:r>
    </w:p>
    <w:p w14:paraId="0411A689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7A790EDB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F2BF88F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25593376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54DE4E3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67474F3D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66EDD20D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9E3C68E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5E36FCBA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19C39CC0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2B7061A3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71B23081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62CA05AF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6DFA323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6D0D9972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522FC1A" w14:textId="77777777" w:rsidR="00B13861" w:rsidRDefault="00B13861" w:rsidP="00041ECF">
      <w:pPr>
        <w:rPr>
          <w:rFonts w:cs="Avenir Light"/>
          <w:sz w:val="16"/>
          <w:szCs w:val="22"/>
        </w:rPr>
      </w:pPr>
    </w:p>
    <w:p w14:paraId="4D150840" w14:textId="77777777" w:rsidR="00191B76" w:rsidRPr="00191B76" w:rsidRDefault="00191B76" w:rsidP="00191B76">
      <w:pPr>
        <w:rPr>
          <w:rFonts w:ascii="Avenir Light" w:hAnsi="Avenir Light" w:cs="Avenir Light"/>
          <w:sz w:val="20"/>
          <w:szCs w:val="28"/>
        </w:rPr>
      </w:pPr>
    </w:p>
    <w:p w14:paraId="6C5DD55A" w14:textId="77777777" w:rsidR="00C523C8" w:rsidRDefault="00191B76" w:rsidP="00C523C8">
      <w:pPr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            </w:t>
      </w:r>
    </w:p>
    <w:tbl>
      <w:tblPr>
        <w:tblStyle w:val="Tabellenraster"/>
        <w:tblpPr w:leftFromText="141" w:rightFromText="141" w:vertAnchor="page" w:horzAnchor="margin" w:tblpY="1070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</w:tblGrid>
      <w:tr w:rsidR="006839A6" w:rsidRPr="004014FC" w14:paraId="4ED9D7DE" w14:textId="77777777" w:rsidTr="006839A6">
        <w:tc>
          <w:tcPr>
            <w:tcW w:w="2160" w:type="dxa"/>
          </w:tcPr>
          <w:p w14:paraId="0D92ABEA" w14:textId="77777777" w:rsidR="006839A6" w:rsidRPr="007C1CC1" w:rsidRDefault="006839A6" w:rsidP="006839A6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6839A6" w:rsidRPr="004014FC" w14:paraId="7CBC982D" w14:textId="77777777" w:rsidTr="006839A6">
        <w:tc>
          <w:tcPr>
            <w:tcW w:w="2160" w:type="dxa"/>
          </w:tcPr>
          <w:p w14:paraId="163B51C4" w14:textId="77777777" w:rsidR="006839A6" w:rsidRPr="004014FC" w:rsidRDefault="006839A6" w:rsidP="006839A6">
            <w:pPr>
              <w:spacing w:line="264" w:lineRule="auto"/>
              <w:ind w:right="-106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permStart w:id="1186153314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10. März 2026</w:t>
            </w:r>
            <w:permEnd w:id="1186153314"/>
          </w:p>
        </w:tc>
      </w:tr>
    </w:tbl>
    <w:p w14:paraId="3461926B" w14:textId="4F696A29" w:rsidR="00C17FC8" w:rsidRDefault="00597994" w:rsidP="00507C97">
      <w:pPr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       </w:t>
      </w:r>
      <w:r w:rsidR="00C523C8">
        <w:rPr>
          <w:rFonts w:ascii="Avenir Light" w:hAnsi="Avenir Light" w:cs="Avenir Light"/>
          <w:sz w:val="19"/>
        </w:rPr>
        <w:t xml:space="preserve"> </w:t>
      </w:r>
      <w:r w:rsidR="00C17FC8" w:rsidRPr="00AE3D00">
        <w:rPr>
          <w:rFonts w:ascii="Avenir Light" w:hAnsi="Avenir Light" w:cs="Avenir Light"/>
          <w:sz w:val="19"/>
        </w:rPr>
        <w:t xml:space="preserve">Wir bitten Sie um </w:t>
      </w:r>
      <w:r w:rsidR="004722C1">
        <w:rPr>
          <w:rFonts w:ascii="Avenir Light" w:hAnsi="Avenir Light" w:cs="Avenir Light"/>
          <w:sz w:val="19"/>
        </w:rPr>
        <w:t xml:space="preserve">die </w:t>
      </w:r>
      <w:r w:rsidR="00C17FC8" w:rsidRPr="00AE3D00">
        <w:rPr>
          <w:rFonts w:ascii="Avenir Light" w:hAnsi="Avenir Light" w:cs="Avenir Light"/>
          <w:sz w:val="19"/>
        </w:rPr>
        <w:t xml:space="preserve">Überweisung des Honorarbetrags bis zum </w:t>
      </w:r>
      <w:permStart w:id="1229524800" w:edGrp="everyone"/>
      <w:r w:rsidR="00AE775C">
        <w:rPr>
          <w:rFonts w:ascii="Avenir Light" w:hAnsi="Avenir Light" w:cs="Avenir Light"/>
          <w:sz w:val="19"/>
        </w:rPr>
        <w:t>20</w:t>
      </w:r>
      <w:r w:rsidR="009B0FBD">
        <w:rPr>
          <w:rFonts w:ascii="Avenir Light" w:hAnsi="Avenir Light" w:cs="Avenir Light"/>
          <w:sz w:val="19"/>
        </w:rPr>
        <w:t>. März 2026</w:t>
      </w:r>
      <w:permEnd w:id="1229524800"/>
      <w:r w:rsidR="00C17FC8" w:rsidRPr="00AE3D00">
        <w:rPr>
          <w:rFonts w:ascii="Avenir Light" w:hAnsi="Avenir Light" w:cs="Avenir Light"/>
          <w:sz w:val="19"/>
        </w:rPr>
        <w:t xml:space="preserve">. </w:t>
      </w:r>
    </w:p>
    <w:p w14:paraId="1E3AE30C" w14:textId="6886386F" w:rsidR="00C17FC8" w:rsidRDefault="006839A6" w:rsidP="00C17FC8">
      <w:pPr>
        <w:rPr>
          <w:rFonts w:cs="Avenir Light"/>
          <w:sz w:val="19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DAD3B6" wp14:editId="218C11F7">
            <wp:simplePos x="0" y="0"/>
            <wp:positionH relativeFrom="page">
              <wp:posOffset>63500</wp:posOffset>
            </wp:positionH>
            <wp:positionV relativeFrom="paragraph">
              <wp:posOffset>107315</wp:posOffset>
            </wp:positionV>
            <wp:extent cx="7817485" cy="3790950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" r="-147"/>
                    <a:stretch/>
                  </pic:blipFill>
                  <pic:spPr bwMode="auto">
                    <a:xfrm>
                      <a:off x="0" y="0"/>
                      <a:ext cx="7817485" cy="379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AFE80E" w14:textId="4FCF8DF8" w:rsidR="004014FC" w:rsidRPr="004014FC" w:rsidRDefault="004014FC" w:rsidP="004014FC">
      <w:pPr>
        <w:rPr>
          <w:rFonts w:cs="Avenir Light"/>
          <w:sz w:val="19"/>
        </w:rPr>
      </w:pPr>
    </w:p>
    <w:p w14:paraId="051CF8FC" w14:textId="154E4333" w:rsidR="004014FC" w:rsidRPr="004014FC" w:rsidRDefault="004014FC" w:rsidP="004014FC">
      <w:pPr>
        <w:rPr>
          <w:rFonts w:cs="Avenir Light"/>
          <w:sz w:val="19"/>
        </w:rPr>
      </w:pPr>
    </w:p>
    <w:p w14:paraId="677F3AE3" w14:textId="419B3443" w:rsidR="004014FC" w:rsidRPr="004014FC" w:rsidRDefault="004014FC" w:rsidP="004014FC">
      <w:pPr>
        <w:rPr>
          <w:rFonts w:cs="Avenir Light"/>
          <w:sz w:val="19"/>
        </w:rPr>
      </w:pPr>
    </w:p>
    <w:p w14:paraId="688FDD92" w14:textId="325FD871" w:rsidR="004014FC" w:rsidRPr="004014FC" w:rsidRDefault="004014FC" w:rsidP="004014FC">
      <w:pPr>
        <w:rPr>
          <w:rFonts w:cs="Avenir Light"/>
          <w:sz w:val="19"/>
        </w:rPr>
      </w:pPr>
    </w:p>
    <w:p w14:paraId="565C5D29" w14:textId="77777777" w:rsidR="004014FC" w:rsidRPr="004014FC" w:rsidRDefault="004014FC" w:rsidP="004014FC">
      <w:pPr>
        <w:rPr>
          <w:rFonts w:cs="Avenir Light"/>
          <w:sz w:val="19"/>
        </w:rPr>
      </w:pPr>
    </w:p>
    <w:p w14:paraId="25B4C02D" w14:textId="4CE21D26" w:rsidR="004014FC" w:rsidRPr="004014FC" w:rsidRDefault="004014FC" w:rsidP="004014FC">
      <w:pPr>
        <w:rPr>
          <w:rFonts w:cs="Avenir Light"/>
          <w:sz w:val="19"/>
        </w:rPr>
      </w:pPr>
    </w:p>
    <w:p w14:paraId="249B5010" w14:textId="2BAA5FCF" w:rsidR="004014FC" w:rsidRPr="004014FC" w:rsidRDefault="004014FC" w:rsidP="004014FC">
      <w:pPr>
        <w:rPr>
          <w:rFonts w:cs="Avenir Light"/>
          <w:sz w:val="19"/>
        </w:rPr>
      </w:pPr>
    </w:p>
    <w:p w14:paraId="478AB3B0" w14:textId="087E2BAF" w:rsidR="004014FC" w:rsidRPr="004014FC" w:rsidRDefault="004014FC" w:rsidP="004014FC">
      <w:pPr>
        <w:rPr>
          <w:rFonts w:cs="Avenir Light"/>
          <w:sz w:val="19"/>
        </w:rPr>
      </w:pPr>
    </w:p>
    <w:p w14:paraId="6CD94256" w14:textId="1C0D73F0" w:rsidR="004014FC" w:rsidRPr="004014FC" w:rsidRDefault="004014FC" w:rsidP="004014FC">
      <w:pPr>
        <w:rPr>
          <w:rFonts w:cs="Avenir Light"/>
          <w:sz w:val="19"/>
        </w:rPr>
      </w:pPr>
    </w:p>
    <w:p w14:paraId="65DC6C47" w14:textId="77777777" w:rsidR="004014FC" w:rsidRPr="004014FC" w:rsidRDefault="004014FC" w:rsidP="004014FC">
      <w:pPr>
        <w:rPr>
          <w:rFonts w:cs="Avenir Light"/>
          <w:sz w:val="19"/>
        </w:rPr>
      </w:pPr>
    </w:p>
    <w:p w14:paraId="3E7A6ECD" w14:textId="7BED5F95" w:rsidR="004014FC" w:rsidRPr="004014FC" w:rsidRDefault="004014FC" w:rsidP="004014FC">
      <w:pPr>
        <w:rPr>
          <w:rFonts w:cs="Avenir Light"/>
          <w:sz w:val="19"/>
        </w:rPr>
      </w:pPr>
    </w:p>
    <w:p w14:paraId="744B5E1A" w14:textId="650E8F53" w:rsidR="004014FC" w:rsidRPr="004014FC" w:rsidRDefault="004014FC" w:rsidP="004014FC">
      <w:pPr>
        <w:rPr>
          <w:rFonts w:cs="Avenir Light"/>
          <w:sz w:val="19"/>
        </w:rPr>
      </w:pPr>
    </w:p>
    <w:p w14:paraId="6B3EA13C" w14:textId="3892CD8D" w:rsidR="004014FC" w:rsidRPr="004014FC" w:rsidRDefault="004014FC" w:rsidP="004014FC">
      <w:pPr>
        <w:rPr>
          <w:rFonts w:cs="Avenir Light"/>
          <w:sz w:val="19"/>
        </w:rPr>
      </w:pPr>
    </w:p>
    <w:sectPr w:rsidR="004014FC" w:rsidRPr="004014FC" w:rsidSect="004E4EB3">
      <w:footerReference w:type="default" r:id="rId14"/>
      <w:pgSz w:w="11906" w:h="16838"/>
      <w:pgMar w:top="709" w:right="709" w:bottom="816" w:left="709" w:header="709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BC841" w14:textId="77777777" w:rsidR="006F29F9" w:rsidRDefault="006F29F9" w:rsidP="005F6397">
      <w:r>
        <w:separator/>
      </w:r>
    </w:p>
  </w:endnote>
  <w:endnote w:type="continuationSeparator" w:id="0">
    <w:p w14:paraId="62BF50EB" w14:textId="77777777" w:rsidR="006F29F9" w:rsidRDefault="006F29F9" w:rsidP="005F6397">
      <w:r>
        <w:continuationSeparator/>
      </w:r>
    </w:p>
  </w:endnote>
  <w:endnote w:type="continuationNotice" w:id="1">
    <w:p w14:paraId="174DC426" w14:textId="77777777" w:rsidR="006F29F9" w:rsidRDefault="006F29F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Lt">
    <w:altName w:val="Arial"/>
    <w:charset w:val="00"/>
    <w:family w:val="auto"/>
    <w:pitch w:val="variable"/>
    <w:sig w:usb0="E0000AFF" w:usb1="5000217F" w:usb2="00000021" w:usb3="00000000" w:csb0="0000019F" w:csb1="00000000"/>
  </w:font>
  <w:font w:name="Martel Sans Light">
    <w:altName w:val="Nirmala UI"/>
    <w:charset w:val="00"/>
    <w:family w:val="auto"/>
    <w:pitch w:val="variable"/>
    <w:sig w:usb0="00008007" w:usb1="00000000" w:usb2="00000000" w:usb3="00000000" w:csb0="00000093" w:csb1="00000000"/>
  </w:font>
  <w:font w:name="Avenir Light">
    <w:panose1 w:val="020B0403020203020204"/>
    <w:charset w:val="00"/>
    <w:family w:val="swiss"/>
    <w:notTrueType/>
    <w:pitch w:val="variable"/>
    <w:sig w:usb0="8000202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Textkörper CS)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nionPro-Regular">
    <w:altName w:val="Calibri"/>
    <w:charset w:val="4D"/>
    <w:family w:val="auto"/>
    <w:pitch w:val="default"/>
    <w:sig w:usb0="00000003" w:usb1="00000000" w:usb2="00000000" w:usb3="00000000" w:csb0="00000001" w:csb1="00000000"/>
  </w:font>
  <w:font w:name="Avenir Black">
    <w:charset w:val="4D"/>
    <w:family w:val="swiss"/>
    <w:pitch w:val="variable"/>
    <w:sig w:usb0="800000AF" w:usb1="5000204A" w:usb2="00000000" w:usb3="00000000" w:csb0="0000009B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thelas"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4D07A" w14:textId="77777777" w:rsidR="005F6397" w:rsidRDefault="006732C4" w:rsidP="006732C4">
    <w:pPr>
      <w:tabs>
        <w:tab w:val="left" w:pos="3544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4DFDB5C" wp14:editId="4E95513E">
              <wp:simplePos x="0" y="0"/>
              <wp:positionH relativeFrom="column">
                <wp:posOffset>-450215</wp:posOffset>
              </wp:positionH>
              <wp:positionV relativeFrom="paragraph">
                <wp:posOffset>85992</wp:posOffset>
              </wp:positionV>
              <wp:extent cx="7560000" cy="720000"/>
              <wp:effectExtent l="0" t="0" r="3175" b="4445"/>
              <wp:wrapNone/>
              <wp:docPr id="9" name="Gruppieren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720000"/>
                        <a:chOff x="0" y="0"/>
                        <a:chExt cx="7560000" cy="720000"/>
                      </a:xfrm>
                    </wpg:grpSpPr>
                    <wps:wsp>
                      <wps:cNvPr id="10" name="Rechteck 10"/>
                      <wps:cNvSpPr/>
                      <wps:spPr>
                        <a:xfrm>
                          <a:off x="0" y="0"/>
                          <a:ext cx="7560000" cy="7200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6616B" w14:textId="77777777" w:rsidR="006732C4" w:rsidRPr="00B92147" w:rsidRDefault="006732C4" w:rsidP="006732C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Text Box 84"/>
                      <wps:cNvSpPr txBox="1">
                        <a:spLocks noChangeArrowheads="1"/>
                      </wps:cNvSpPr>
                      <wps:spPr bwMode="auto">
                        <a:xfrm>
                          <a:off x="2285314" y="240023"/>
                          <a:ext cx="3879215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CC3CC9" w14:textId="77777777" w:rsidR="006732C4" w:rsidRPr="00423AC6" w:rsidRDefault="006732C4" w:rsidP="006732C4">
                            <w:pPr>
                              <w:pStyle w:val="Fuzeile1"/>
                              <w:tabs>
                                <w:tab w:val="clear" w:pos="1701"/>
                                <w:tab w:val="left" w:pos="1418"/>
                                <w:tab w:val="left" w:pos="2772"/>
                                <w:tab w:val="left" w:pos="5670"/>
                              </w:tabs>
                              <w:spacing w:line="264" w:lineRule="auto"/>
                              <w:rPr>
                                <w:bCs w:val="0"/>
                                <w:spacing w:val="0"/>
                                <w:szCs w:val="13"/>
                              </w:rPr>
                            </w:pPr>
                            <w:r w:rsidRPr="00423AC6">
                              <w:rPr>
                                <w:b/>
                                <w:spacing w:val="0"/>
                                <w:szCs w:val="13"/>
                              </w:rPr>
                              <w:t>Arkadium AG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 xml:space="preserve"> 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ab/>
                              <w:t xml:space="preserve">8041 Zürich 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ab/>
                              <w:t>kontakt@arkadium.ch</w:t>
                            </w:r>
                          </w:p>
                          <w:p w14:paraId="2644C768" w14:textId="77777777" w:rsidR="006732C4" w:rsidRPr="00423AC6" w:rsidRDefault="006732C4" w:rsidP="006732C4">
                            <w:pPr>
                              <w:pStyle w:val="Fuzeile1"/>
                              <w:tabs>
                                <w:tab w:val="clear" w:pos="1701"/>
                                <w:tab w:val="left" w:pos="1418"/>
                                <w:tab w:val="left" w:pos="2772"/>
                                <w:tab w:val="left" w:pos="5670"/>
                              </w:tabs>
                              <w:spacing w:line="264" w:lineRule="auto"/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</w:pP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>Maneggstrasse 45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ab/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>+41 44 266 88 99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ab/>
                              <w:t>www.arkadium.ch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spAutoFit/>
                      </wps:bodyPr>
                    </wps:wsp>
                    <wpg:grpSp>
                      <wpg:cNvPr id="14" name="Gruppieren 14"/>
                      <wpg:cNvGrpSpPr/>
                      <wpg:grpSpPr>
                        <a:xfrm>
                          <a:off x="6261100" y="266700"/>
                          <a:ext cx="847090" cy="190500"/>
                          <a:chOff x="0" y="0"/>
                          <a:chExt cx="847271" cy="190500"/>
                        </a:xfrm>
                      </wpg:grpSpPr>
                      <pic:pic xmlns:pic="http://schemas.openxmlformats.org/drawingml/2006/picture">
                        <pic:nvPicPr>
                          <pic:cNvPr id="15" name="Grafik 15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Grafik 18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020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Grafik 20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56771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22" name="Grafik 22"/>
                        <pic:cNvPicPr>
                          <a:picLocks noChangeAspect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919988" y="266700"/>
                          <a:ext cx="1141095" cy="1974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4DFDB5C" id="Gruppieren 9" o:spid="_x0000_s1035" style="position:absolute;margin-left:-35.45pt;margin-top:6.75pt;width:595.3pt;height:56.7pt;z-index:251658240;mso-width-relative:margin;mso-height-relative:margin" coordsize="75600,72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">
              <v:rect id="Rechteck 10" o:spid="_x0000_s1036" style="position:absolute;width:756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" fillcolor="#eee" stroked="f" strokeweight="1pt">
                <v:textbox>
                  <w:txbxContent>
                    <w:p w14:paraId="5366616B" w14:textId="77777777" w:rsidR="006732C4" w:rsidRPr="00B92147" w:rsidRDefault="006732C4" w:rsidP="006732C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4" o:spid="_x0000_s1037" type="#_x0000_t202" style="position:absolute;left:22853;top:2400;width:38792;height:28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" filled="f" stroked="f">
                <v:textbox style="mso-fit-shape-to-text:t" inset="0,0,0,0">
                  <w:txbxContent>
                    <w:p w14:paraId="30CC3CC9" w14:textId="77777777" w:rsidR="006732C4" w:rsidRPr="00423AC6" w:rsidRDefault="006732C4" w:rsidP="006732C4">
                      <w:pPr>
                        <w:pStyle w:val="Fuzeile1"/>
                        <w:tabs>
                          <w:tab w:val="clear" w:pos="1701"/>
                          <w:tab w:val="left" w:pos="1418"/>
                          <w:tab w:val="left" w:pos="2772"/>
                          <w:tab w:val="left" w:pos="5670"/>
                        </w:tabs>
                        <w:spacing w:line="264" w:lineRule="auto"/>
                        <w:rPr>
                          <w:bCs w:val="0"/>
                          <w:spacing w:val="0"/>
                          <w:szCs w:val="13"/>
                        </w:rPr>
                      </w:pPr>
                      <w:r w:rsidRPr="00423AC6">
                        <w:rPr>
                          <w:b/>
                          <w:spacing w:val="0"/>
                          <w:szCs w:val="13"/>
                        </w:rPr>
                        <w:t>Arkadium AG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 xml:space="preserve"> 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ab/>
                        <w:t xml:space="preserve">8041 Zürich 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ab/>
                        <w:t>kontakt@arkadium.ch</w:t>
                      </w:r>
                    </w:p>
                    <w:p w14:paraId="2644C768" w14:textId="77777777" w:rsidR="006732C4" w:rsidRPr="00423AC6" w:rsidRDefault="006732C4" w:rsidP="006732C4">
                      <w:pPr>
                        <w:pStyle w:val="Fuzeile1"/>
                        <w:tabs>
                          <w:tab w:val="clear" w:pos="1701"/>
                          <w:tab w:val="left" w:pos="1418"/>
                          <w:tab w:val="left" w:pos="2772"/>
                          <w:tab w:val="left" w:pos="5670"/>
                        </w:tabs>
                        <w:spacing w:line="264" w:lineRule="auto"/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</w:pP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>Maneggstrasse 45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ab/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>+41 44 266 88 99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ab/>
                        <w:t>www.arkadium.ch</w:t>
                      </w:r>
                    </w:p>
                  </w:txbxContent>
                </v:textbox>
              </v:shape>
              <v:group id="Gruppieren 14" o:spid="_x0000_s1038" style="position:absolute;left:62611;top:2667;width:8470;height:1905" coordsize="8472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5" o:spid="_x0000_s1039" type="#_x0000_t75" style="position:absolute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">
                  <v:imagedata r:id="rId9" o:title=""/>
                </v:shape>
                <v:shape id="Grafik 18" o:spid="_x0000_s1040" type="#_x0000_t75" style="position:absolute;left:3302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">
                  <v:imagedata r:id="rId10" o:title=""/>
                </v:shape>
                <v:shape id="Grafik 20" o:spid="_x0000_s1041" type="#_x0000_t75" style="position:absolute;left:6567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">
                  <v:imagedata r:id="rId11" o:title=""/>
                </v:shape>
              </v:group>
              <v:shape id="Grafik 22" o:spid="_x0000_s1042" type="#_x0000_t75" style="position:absolute;left:9199;top:2667;width:11411;height:1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">
                <v:imagedata r:id="rId12" o:title=""/>
              </v:shape>
            </v:group>
          </w:pict>
        </mc:Fallback>
      </mc:AlternateContent>
    </w:r>
  </w:p>
  <w:p w14:paraId="648E9203" w14:textId="77777777" w:rsidR="006732C4" w:rsidRDefault="006732C4" w:rsidP="006732C4">
    <w:pPr>
      <w:tabs>
        <w:tab w:val="left" w:pos="3544"/>
      </w:tabs>
    </w:pPr>
  </w:p>
  <w:p w14:paraId="4C84780C" w14:textId="77777777" w:rsidR="006732C4" w:rsidRDefault="006732C4" w:rsidP="006732C4">
    <w:pPr>
      <w:tabs>
        <w:tab w:val="left" w:pos="3544"/>
      </w:tabs>
    </w:pPr>
  </w:p>
  <w:p w14:paraId="10FE40F9" w14:textId="77777777" w:rsidR="006732C4" w:rsidRPr="008F10D9" w:rsidRDefault="006732C4" w:rsidP="006732C4">
    <w:pPr>
      <w:tabs>
        <w:tab w:val="left" w:pos="354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33314" w14:textId="77777777" w:rsidR="006F29F9" w:rsidRDefault="006F29F9" w:rsidP="005F6397">
      <w:r>
        <w:separator/>
      </w:r>
    </w:p>
  </w:footnote>
  <w:footnote w:type="continuationSeparator" w:id="0">
    <w:p w14:paraId="7E565A0B" w14:textId="77777777" w:rsidR="006F29F9" w:rsidRDefault="006F29F9" w:rsidP="005F6397">
      <w:r>
        <w:continuationSeparator/>
      </w:r>
    </w:p>
  </w:footnote>
  <w:footnote w:type="continuationNotice" w:id="1">
    <w:p w14:paraId="31BA0BC3" w14:textId="77777777" w:rsidR="006F29F9" w:rsidRDefault="006F29F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A0684"/>
    <w:multiLevelType w:val="hybridMultilevel"/>
    <w:tmpl w:val="416C18B6"/>
    <w:lvl w:ilvl="0" w:tplc="0407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CE52273"/>
    <w:multiLevelType w:val="hybridMultilevel"/>
    <w:tmpl w:val="1F62549E"/>
    <w:lvl w:ilvl="0" w:tplc="378662A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D2C47"/>
    <w:multiLevelType w:val="hybridMultilevel"/>
    <w:tmpl w:val="A8124398"/>
    <w:lvl w:ilvl="0" w:tplc="0407000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95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02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940" w:hanging="360"/>
      </w:pPr>
      <w:rPr>
        <w:rFonts w:ascii="Wingdings" w:hAnsi="Wingdings" w:hint="default"/>
      </w:rPr>
    </w:lvl>
  </w:abstractNum>
  <w:abstractNum w:abstractNumId="3" w15:restartNumberingAfterBreak="0">
    <w:nsid w:val="32C9088A"/>
    <w:multiLevelType w:val="hybridMultilevel"/>
    <w:tmpl w:val="6C60FAFA"/>
    <w:lvl w:ilvl="0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67D1584"/>
    <w:multiLevelType w:val="multilevel"/>
    <w:tmpl w:val="BB5C5426"/>
    <w:styleLink w:val="AktuelleListe1"/>
    <w:lvl w:ilvl="0">
      <w:start w:val="1"/>
      <w:numFmt w:val="upperRoman"/>
      <w:lvlText w:val="%1)"/>
      <w:lvlJc w:val="left"/>
      <w:pPr>
        <w:ind w:left="1080" w:hanging="1080"/>
      </w:pPr>
      <w:rPr>
        <w:rFonts w:hint="default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737DA"/>
    <w:multiLevelType w:val="hybridMultilevel"/>
    <w:tmpl w:val="26DA05E4"/>
    <w:lvl w:ilvl="0" w:tplc="D3DAE03E">
      <w:start w:val="1"/>
      <w:numFmt w:val="decimal"/>
      <w:lvlText w:val="%1."/>
      <w:lvlJc w:val="left"/>
      <w:pPr>
        <w:ind w:left="720" w:hanging="360"/>
      </w:pPr>
      <w:rPr>
        <w:rFonts w:cs="Avenir Light" w:hint="default"/>
        <w:sz w:val="2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24F92"/>
    <w:multiLevelType w:val="hybridMultilevel"/>
    <w:tmpl w:val="DFCC16DA"/>
    <w:lvl w:ilvl="0" w:tplc="08070005">
      <w:start w:val="1"/>
      <w:numFmt w:val="bullet"/>
      <w:pStyle w:val="Aufzhlung"/>
      <w:lvlText w:val=""/>
      <w:lvlJc w:val="left"/>
      <w:pPr>
        <w:ind w:left="4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55225396"/>
    <w:multiLevelType w:val="hybridMultilevel"/>
    <w:tmpl w:val="2D0803D6"/>
    <w:lvl w:ilvl="0" w:tplc="0807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645A15E6"/>
    <w:multiLevelType w:val="hybridMultilevel"/>
    <w:tmpl w:val="8C66AC8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3223B8"/>
    <w:multiLevelType w:val="hybridMultilevel"/>
    <w:tmpl w:val="BB5C5426"/>
    <w:lvl w:ilvl="0" w:tplc="C896A7AC">
      <w:start w:val="1"/>
      <w:numFmt w:val="upperRoman"/>
      <w:lvlText w:val="%1)"/>
      <w:lvlJc w:val="left"/>
      <w:pPr>
        <w:ind w:left="1222" w:hanging="1080"/>
      </w:pPr>
      <w:rPr>
        <w:rFonts w:hint="default"/>
      </w:rPr>
    </w:lvl>
    <w:lvl w:ilvl="1" w:tplc="E62A90F4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8B7DF6"/>
    <w:multiLevelType w:val="hybridMultilevel"/>
    <w:tmpl w:val="528AD6A4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8EB30B6"/>
    <w:multiLevelType w:val="hybridMultilevel"/>
    <w:tmpl w:val="B9CE91FE"/>
    <w:lvl w:ilvl="0" w:tplc="885823D2">
      <w:start w:val="8041"/>
      <w:numFmt w:val="bullet"/>
      <w:lvlText w:val="–"/>
      <w:lvlJc w:val="left"/>
      <w:pPr>
        <w:ind w:left="720" w:hanging="360"/>
      </w:pPr>
      <w:rPr>
        <w:rFonts w:ascii="Avenir Light" w:eastAsiaTheme="minorHAnsi" w:hAnsi="Avenir Light" w:cs="Times New Roman (Textkörper CS)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3256B4"/>
    <w:multiLevelType w:val="hybridMultilevel"/>
    <w:tmpl w:val="8876BCE0"/>
    <w:lvl w:ilvl="0" w:tplc="FB9E6F04">
      <w:start w:val="1"/>
      <w:numFmt w:val="decimal"/>
      <w:lvlText w:val="%1."/>
      <w:lvlJc w:val="left"/>
      <w:pPr>
        <w:ind w:left="720" w:hanging="360"/>
      </w:pPr>
      <w:rPr>
        <w:rFonts w:cs="Avenir Light" w:hint="default"/>
        <w:sz w:val="2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63007C"/>
    <w:multiLevelType w:val="hybridMultilevel"/>
    <w:tmpl w:val="6F0A5628"/>
    <w:lvl w:ilvl="0" w:tplc="0807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128815985">
    <w:abstractNumId w:val="9"/>
  </w:num>
  <w:num w:numId="2" w16cid:durableId="2060743211">
    <w:abstractNumId w:val="3"/>
  </w:num>
  <w:num w:numId="3" w16cid:durableId="545029989">
    <w:abstractNumId w:val="2"/>
  </w:num>
  <w:num w:numId="4" w16cid:durableId="1296570042">
    <w:abstractNumId w:val="0"/>
  </w:num>
  <w:num w:numId="5" w16cid:durableId="242491866">
    <w:abstractNumId w:val="10"/>
  </w:num>
  <w:num w:numId="6" w16cid:durableId="564536505">
    <w:abstractNumId w:val="4"/>
  </w:num>
  <w:num w:numId="7" w16cid:durableId="643972215">
    <w:abstractNumId w:val="6"/>
  </w:num>
  <w:num w:numId="8" w16cid:durableId="700087069">
    <w:abstractNumId w:val="8"/>
  </w:num>
  <w:num w:numId="9" w16cid:durableId="1402486520">
    <w:abstractNumId w:val="6"/>
  </w:num>
  <w:num w:numId="10" w16cid:durableId="1442190474">
    <w:abstractNumId w:val="6"/>
  </w:num>
  <w:num w:numId="11" w16cid:durableId="1141536049">
    <w:abstractNumId w:val="6"/>
  </w:num>
  <w:num w:numId="12" w16cid:durableId="1981306569">
    <w:abstractNumId w:val="7"/>
  </w:num>
  <w:num w:numId="13" w16cid:durableId="1691565346">
    <w:abstractNumId w:val="6"/>
  </w:num>
  <w:num w:numId="14" w16cid:durableId="352195268">
    <w:abstractNumId w:val="6"/>
  </w:num>
  <w:num w:numId="15" w16cid:durableId="1279029410">
    <w:abstractNumId w:val="11"/>
  </w:num>
  <w:num w:numId="16" w16cid:durableId="1117791448">
    <w:abstractNumId w:val="1"/>
  </w:num>
  <w:num w:numId="17" w16cid:durableId="1854689257">
    <w:abstractNumId w:val="5"/>
  </w:num>
  <w:num w:numId="18" w16cid:durableId="1717773413">
    <w:abstractNumId w:val="12"/>
  </w:num>
  <w:num w:numId="19" w16cid:durableId="13231196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isplayBackgroundShape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dit="readOnly" w:enforcement="1" w:cryptProviderType="rsaAES" w:cryptAlgorithmClass="hash" w:cryptAlgorithmType="typeAny" w:cryptAlgorithmSid="14" w:cryptSpinCount="100000" w:hash="ofDRJNED7t7l0bJL4o1LYtLgzeuJjVkBu1i5nSU1IU8rouCw4uF78RjTxEjz+CMsgjr8Y3ysAuB80pM57R2s2g==" w:salt="bAHgwRdEble3OE61cAK+JA=="/>
  <w:defaultTabStop w:val="263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FC"/>
    <w:rsid w:val="000019A7"/>
    <w:rsid w:val="00003A6F"/>
    <w:rsid w:val="000045B7"/>
    <w:rsid w:val="00004732"/>
    <w:rsid w:val="00005384"/>
    <w:rsid w:val="00010ED2"/>
    <w:rsid w:val="00015AFD"/>
    <w:rsid w:val="00026EEC"/>
    <w:rsid w:val="00036C4D"/>
    <w:rsid w:val="0004143A"/>
    <w:rsid w:val="00041ACC"/>
    <w:rsid w:val="00041ECF"/>
    <w:rsid w:val="000434E4"/>
    <w:rsid w:val="000452F8"/>
    <w:rsid w:val="00050F95"/>
    <w:rsid w:val="00054AB4"/>
    <w:rsid w:val="000617D9"/>
    <w:rsid w:val="00062B04"/>
    <w:rsid w:val="00072710"/>
    <w:rsid w:val="0007330F"/>
    <w:rsid w:val="00073A09"/>
    <w:rsid w:val="00077A09"/>
    <w:rsid w:val="00084057"/>
    <w:rsid w:val="000869C8"/>
    <w:rsid w:val="00086BE5"/>
    <w:rsid w:val="000915D7"/>
    <w:rsid w:val="0009734A"/>
    <w:rsid w:val="00097A57"/>
    <w:rsid w:val="000A38D9"/>
    <w:rsid w:val="000A470C"/>
    <w:rsid w:val="000A6D2F"/>
    <w:rsid w:val="000C0A10"/>
    <w:rsid w:val="000D222E"/>
    <w:rsid w:val="000D6528"/>
    <w:rsid w:val="000E262A"/>
    <w:rsid w:val="000E2CC6"/>
    <w:rsid w:val="000E6849"/>
    <w:rsid w:val="000E7031"/>
    <w:rsid w:val="000F3A2E"/>
    <w:rsid w:val="000F56F7"/>
    <w:rsid w:val="00102BDC"/>
    <w:rsid w:val="00103634"/>
    <w:rsid w:val="001040A7"/>
    <w:rsid w:val="00104B05"/>
    <w:rsid w:val="00105469"/>
    <w:rsid w:val="0012236F"/>
    <w:rsid w:val="00126BD7"/>
    <w:rsid w:val="001339DC"/>
    <w:rsid w:val="0013404C"/>
    <w:rsid w:val="00143896"/>
    <w:rsid w:val="001457AF"/>
    <w:rsid w:val="00145DFC"/>
    <w:rsid w:val="0015596D"/>
    <w:rsid w:val="00160741"/>
    <w:rsid w:val="00160D48"/>
    <w:rsid w:val="00165E02"/>
    <w:rsid w:val="0017248A"/>
    <w:rsid w:val="00172D1A"/>
    <w:rsid w:val="00174F6E"/>
    <w:rsid w:val="00182099"/>
    <w:rsid w:val="00183C9B"/>
    <w:rsid w:val="00185E35"/>
    <w:rsid w:val="00191B76"/>
    <w:rsid w:val="00191C6E"/>
    <w:rsid w:val="001A0668"/>
    <w:rsid w:val="001A47CF"/>
    <w:rsid w:val="001A57F9"/>
    <w:rsid w:val="001A660D"/>
    <w:rsid w:val="001A77EF"/>
    <w:rsid w:val="001B0CBC"/>
    <w:rsid w:val="001B2DDC"/>
    <w:rsid w:val="001B2F48"/>
    <w:rsid w:val="001E1DD0"/>
    <w:rsid w:val="001E49E5"/>
    <w:rsid w:val="001E551C"/>
    <w:rsid w:val="001E5C83"/>
    <w:rsid w:val="001F2027"/>
    <w:rsid w:val="001F444A"/>
    <w:rsid w:val="001F52CC"/>
    <w:rsid w:val="002040AA"/>
    <w:rsid w:val="00207437"/>
    <w:rsid w:val="00212E0C"/>
    <w:rsid w:val="00225B59"/>
    <w:rsid w:val="00227EB7"/>
    <w:rsid w:val="0024131A"/>
    <w:rsid w:val="002424E7"/>
    <w:rsid w:val="002470D6"/>
    <w:rsid w:val="002542C0"/>
    <w:rsid w:val="002558DD"/>
    <w:rsid w:val="0026068C"/>
    <w:rsid w:val="00262160"/>
    <w:rsid w:val="00264087"/>
    <w:rsid w:val="0027050D"/>
    <w:rsid w:val="00272835"/>
    <w:rsid w:val="0028192B"/>
    <w:rsid w:val="00281B66"/>
    <w:rsid w:val="002824AA"/>
    <w:rsid w:val="00284B6C"/>
    <w:rsid w:val="0029196D"/>
    <w:rsid w:val="002930CC"/>
    <w:rsid w:val="002940E6"/>
    <w:rsid w:val="002A1B2A"/>
    <w:rsid w:val="002A3582"/>
    <w:rsid w:val="002A458D"/>
    <w:rsid w:val="002B40F6"/>
    <w:rsid w:val="002B498C"/>
    <w:rsid w:val="002C0866"/>
    <w:rsid w:val="002C68DA"/>
    <w:rsid w:val="002D7857"/>
    <w:rsid w:val="002E527F"/>
    <w:rsid w:val="002E636F"/>
    <w:rsid w:val="002F4C43"/>
    <w:rsid w:val="002F6FC0"/>
    <w:rsid w:val="002F70F4"/>
    <w:rsid w:val="002F7D16"/>
    <w:rsid w:val="00300727"/>
    <w:rsid w:val="003022B2"/>
    <w:rsid w:val="0030718C"/>
    <w:rsid w:val="00320078"/>
    <w:rsid w:val="00321FCB"/>
    <w:rsid w:val="00331A8E"/>
    <w:rsid w:val="00344903"/>
    <w:rsid w:val="003465EA"/>
    <w:rsid w:val="00346F6E"/>
    <w:rsid w:val="0035024C"/>
    <w:rsid w:val="003606DE"/>
    <w:rsid w:val="003609B3"/>
    <w:rsid w:val="00362309"/>
    <w:rsid w:val="00366EE2"/>
    <w:rsid w:val="003763AD"/>
    <w:rsid w:val="003857FD"/>
    <w:rsid w:val="00387F1C"/>
    <w:rsid w:val="0039366D"/>
    <w:rsid w:val="0039379E"/>
    <w:rsid w:val="00397694"/>
    <w:rsid w:val="003A4880"/>
    <w:rsid w:val="003B2683"/>
    <w:rsid w:val="003B33EF"/>
    <w:rsid w:val="003B60EA"/>
    <w:rsid w:val="003B6E86"/>
    <w:rsid w:val="003C1575"/>
    <w:rsid w:val="003C3498"/>
    <w:rsid w:val="003C538F"/>
    <w:rsid w:val="003D0BA5"/>
    <w:rsid w:val="003D2785"/>
    <w:rsid w:val="003D2E05"/>
    <w:rsid w:val="003D3BC8"/>
    <w:rsid w:val="003D4AF0"/>
    <w:rsid w:val="003D62B2"/>
    <w:rsid w:val="003D7C57"/>
    <w:rsid w:val="003E1693"/>
    <w:rsid w:val="003E5E39"/>
    <w:rsid w:val="003F1337"/>
    <w:rsid w:val="003F4754"/>
    <w:rsid w:val="003F65A2"/>
    <w:rsid w:val="003F7A0B"/>
    <w:rsid w:val="0040021A"/>
    <w:rsid w:val="00400421"/>
    <w:rsid w:val="00401411"/>
    <w:rsid w:val="004014FC"/>
    <w:rsid w:val="004040F9"/>
    <w:rsid w:val="00416D63"/>
    <w:rsid w:val="00420BD3"/>
    <w:rsid w:val="004221EA"/>
    <w:rsid w:val="00422FDB"/>
    <w:rsid w:val="00423C52"/>
    <w:rsid w:val="00425F53"/>
    <w:rsid w:val="0044204D"/>
    <w:rsid w:val="0045233E"/>
    <w:rsid w:val="004571D0"/>
    <w:rsid w:val="00460F9C"/>
    <w:rsid w:val="00461A6D"/>
    <w:rsid w:val="00472124"/>
    <w:rsid w:val="004722C1"/>
    <w:rsid w:val="004737CC"/>
    <w:rsid w:val="00473D4C"/>
    <w:rsid w:val="00474E0A"/>
    <w:rsid w:val="00474F0F"/>
    <w:rsid w:val="00476113"/>
    <w:rsid w:val="004779D7"/>
    <w:rsid w:val="00480147"/>
    <w:rsid w:val="004849EE"/>
    <w:rsid w:val="0049332F"/>
    <w:rsid w:val="004B5772"/>
    <w:rsid w:val="004C0FF3"/>
    <w:rsid w:val="004C36CF"/>
    <w:rsid w:val="004C5283"/>
    <w:rsid w:val="004D18FA"/>
    <w:rsid w:val="004E0B60"/>
    <w:rsid w:val="004E4EB3"/>
    <w:rsid w:val="004E7A7B"/>
    <w:rsid w:val="004F1598"/>
    <w:rsid w:val="004F1C3A"/>
    <w:rsid w:val="004F1EC0"/>
    <w:rsid w:val="004F2CB5"/>
    <w:rsid w:val="004F360D"/>
    <w:rsid w:val="004F3B5F"/>
    <w:rsid w:val="004F5EFF"/>
    <w:rsid w:val="005046AF"/>
    <w:rsid w:val="00504860"/>
    <w:rsid w:val="00504DA6"/>
    <w:rsid w:val="00507C97"/>
    <w:rsid w:val="0051471A"/>
    <w:rsid w:val="00521118"/>
    <w:rsid w:val="00535370"/>
    <w:rsid w:val="00537A57"/>
    <w:rsid w:val="005425B3"/>
    <w:rsid w:val="00551534"/>
    <w:rsid w:val="00551A8E"/>
    <w:rsid w:val="00551D07"/>
    <w:rsid w:val="00552F24"/>
    <w:rsid w:val="0055351E"/>
    <w:rsid w:val="00554121"/>
    <w:rsid w:val="0056352D"/>
    <w:rsid w:val="00564A93"/>
    <w:rsid w:val="0056675E"/>
    <w:rsid w:val="00567130"/>
    <w:rsid w:val="005725E5"/>
    <w:rsid w:val="00574476"/>
    <w:rsid w:val="0057481F"/>
    <w:rsid w:val="00576F44"/>
    <w:rsid w:val="00580F5D"/>
    <w:rsid w:val="00582A01"/>
    <w:rsid w:val="00591A8B"/>
    <w:rsid w:val="00595B50"/>
    <w:rsid w:val="005964C3"/>
    <w:rsid w:val="0059779F"/>
    <w:rsid w:val="00597994"/>
    <w:rsid w:val="005A15E9"/>
    <w:rsid w:val="005A1C5F"/>
    <w:rsid w:val="005A310E"/>
    <w:rsid w:val="005A4C09"/>
    <w:rsid w:val="005A5576"/>
    <w:rsid w:val="005B3734"/>
    <w:rsid w:val="005B6C0F"/>
    <w:rsid w:val="005B77B1"/>
    <w:rsid w:val="005B7A1A"/>
    <w:rsid w:val="005C3C1C"/>
    <w:rsid w:val="005C4A2C"/>
    <w:rsid w:val="005D47DE"/>
    <w:rsid w:val="005D7DC3"/>
    <w:rsid w:val="005E0D7F"/>
    <w:rsid w:val="005E1676"/>
    <w:rsid w:val="005E3A94"/>
    <w:rsid w:val="005E485C"/>
    <w:rsid w:val="005E7B61"/>
    <w:rsid w:val="005F6397"/>
    <w:rsid w:val="00600FC5"/>
    <w:rsid w:val="006031F6"/>
    <w:rsid w:val="00603458"/>
    <w:rsid w:val="00604E7E"/>
    <w:rsid w:val="006109F0"/>
    <w:rsid w:val="006114E8"/>
    <w:rsid w:val="006128A8"/>
    <w:rsid w:val="006167A6"/>
    <w:rsid w:val="00620BC7"/>
    <w:rsid w:val="00627C11"/>
    <w:rsid w:val="00637C7C"/>
    <w:rsid w:val="00643220"/>
    <w:rsid w:val="00644D40"/>
    <w:rsid w:val="0065716D"/>
    <w:rsid w:val="006624AA"/>
    <w:rsid w:val="0066283F"/>
    <w:rsid w:val="00670A65"/>
    <w:rsid w:val="00670ABB"/>
    <w:rsid w:val="00672520"/>
    <w:rsid w:val="006732C4"/>
    <w:rsid w:val="006815E4"/>
    <w:rsid w:val="0068394A"/>
    <w:rsid w:val="006839A6"/>
    <w:rsid w:val="006847A5"/>
    <w:rsid w:val="00686090"/>
    <w:rsid w:val="00694446"/>
    <w:rsid w:val="00695FAC"/>
    <w:rsid w:val="00697034"/>
    <w:rsid w:val="006977E0"/>
    <w:rsid w:val="006A641F"/>
    <w:rsid w:val="006B217B"/>
    <w:rsid w:val="006B677D"/>
    <w:rsid w:val="006D0D34"/>
    <w:rsid w:val="006D0FB3"/>
    <w:rsid w:val="006D164C"/>
    <w:rsid w:val="006D172E"/>
    <w:rsid w:val="006D3560"/>
    <w:rsid w:val="006D380F"/>
    <w:rsid w:val="006E0DAE"/>
    <w:rsid w:val="006E1F20"/>
    <w:rsid w:val="006E3D43"/>
    <w:rsid w:val="006F29F9"/>
    <w:rsid w:val="00703065"/>
    <w:rsid w:val="00703ACA"/>
    <w:rsid w:val="0070466C"/>
    <w:rsid w:val="007054CB"/>
    <w:rsid w:val="0070620B"/>
    <w:rsid w:val="00707622"/>
    <w:rsid w:val="00710F40"/>
    <w:rsid w:val="00711BB8"/>
    <w:rsid w:val="00717F6F"/>
    <w:rsid w:val="00720C53"/>
    <w:rsid w:val="00721A50"/>
    <w:rsid w:val="00730C1B"/>
    <w:rsid w:val="00730D8D"/>
    <w:rsid w:val="00731C08"/>
    <w:rsid w:val="0073246A"/>
    <w:rsid w:val="00734822"/>
    <w:rsid w:val="00734D5F"/>
    <w:rsid w:val="007438CC"/>
    <w:rsid w:val="0074432B"/>
    <w:rsid w:val="007478C8"/>
    <w:rsid w:val="0075766F"/>
    <w:rsid w:val="00771C83"/>
    <w:rsid w:val="00774F3B"/>
    <w:rsid w:val="00782FA5"/>
    <w:rsid w:val="00783042"/>
    <w:rsid w:val="0078770C"/>
    <w:rsid w:val="00787C4E"/>
    <w:rsid w:val="0079394E"/>
    <w:rsid w:val="007945B0"/>
    <w:rsid w:val="007A1B31"/>
    <w:rsid w:val="007A20E0"/>
    <w:rsid w:val="007B2890"/>
    <w:rsid w:val="007B61A5"/>
    <w:rsid w:val="007C1CC1"/>
    <w:rsid w:val="007C570B"/>
    <w:rsid w:val="007C7A80"/>
    <w:rsid w:val="007C7E26"/>
    <w:rsid w:val="007D3F28"/>
    <w:rsid w:val="007D4F41"/>
    <w:rsid w:val="007E3DF2"/>
    <w:rsid w:val="007E6B6D"/>
    <w:rsid w:val="007F2A8A"/>
    <w:rsid w:val="007F34FA"/>
    <w:rsid w:val="008010C8"/>
    <w:rsid w:val="00801D20"/>
    <w:rsid w:val="008070DD"/>
    <w:rsid w:val="00811794"/>
    <w:rsid w:val="00811A7E"/>
    <w:rsid w:val="00814187"/>
    <w:rsid w:val="00820FE3"/>
    <w:rsid w:val="008269E6"/>
    <w:rsid w:val="00830B19"/>
    <w:rsid w:val="00830DBD"/>
    <w:rsid w:val="0083310F"/>
    <w:rsid w:val="00834783"/>
    <w:rsid w:val="0084700B"/>
    <w:rsid w:val="00860CB9"/>
    <w:rsid w:val="008656AA"/>
    <w:rsid w:val="00866FA5"/>
    <w:rsid w:val="00870FAC"/>
    <w:rsid w:val="00871499"/>
    <w:rsid w:val="00871807"/>
    <w:rsid w:val="00872FA9"/>
    <w:rsid w:val="0087400B"/>
    <w:rsid w:val="008751A6"/>
    <w:rsid w:val="00875F66"/>
    <w:rsid w:val="0088615D"/>
    <w:rsid w:val="00887575"/>
    <w:rsid w:val="008905FD"/>
    <w:rsid w:val="008930B6"/>
    <w:rsid w:val="008A0640"/>
    <w:rsid w:val="008A2D8C"/>
    <w:rsid w:val="008A3B29"/>
    <w:rsid w:val="008B2F6B"/>
    <w:rsid w:val="008C28EE"/>
    <w:rsid w:val="008C63C0"/>
    <w:rsid w:val="008C6528"/>
    <w:rsid w:val="008D2DE4"/>
    <w:rsid w:val="008D2ED2"/>
    <w:rsid w:val="008D6102"/>
    <w:rsid w:val="008E30E2"/>
    <w:rsid w:val="008E39C2"/>
    <w:rsid w:val="008F10D9"/>
    <w:rsid w:val="008F78EB"/>
    <w:rsid w:val="009027AC"/>
    <w:rsid w:val="00907C0F"/>
    <w:rsid w:val="009139A2"/>
    <w:rsid w:val="00914391"/>
    <w:rsid w:val="0094376A"/>
    <w:rsid w:val="009474FD"/>
    <w:rsid w:val="009505FF"/>
    <w:rsid w:val="009519A3"/>
    <w:rsid w:val="009609ED"/>
    <w:rsid w:val="00971684"/>
    <w:rsid w:val="00976C69"/>
    <w:rsid w:val="00977CD6"/>
    <w:rsid w:val="00982E43"/>
    <w:rsid w:val="00984344"/>
    <w:rsid w:val="00991ED2"/>
    <w:rsid w:val="009A658C"/>
    <w:rsid w:val="009A7FB8"/>
    <w:rsid w:val="009B066B"/>
    <w:rsid w:val="009B0D55"/>
    <w:rsid w:val="009B0FBD"/>
    <w:rsid w:val="009B2ED8"/>
    <w:rsid w:val="009C5165"/>
    <w:rsid w:val="009D1B4B"/>
    <w:rsid w:val="009D501E"/>
    <w:rsid w:val="009D7716"/>
    <w:rsid w:val="009E673E"/>
    <w:rsid w:val="009F07CB"/>
    <w:rsid w:val="009F1D34"/>
    <w:rsid w:val="009F2D82"/>
    <w:rsid w:val="009F32F9"/>
    <w:rsid w:val="009F3F3B"/>
    <w:rsid w:val="00A01894"/>
    <w:rsid w:val="00A02E68"/>
    <w:rsid w:val="00A031F0"/>
    <w:rsid w:val="00A032D4"/>
    <w:rsid w:val="00A10034"/>
    <w:rsid w:val="00A13E3E"/>
    <w:rsid w:val="00A30065"/>
    <w:rsid w:val="00A353FA"/>
    <w:rsid w:val="00A40DD0"/>
    <w:rsid w:val="00A45F57"/>
    <w:rsid w:val="00A45F8D"/>
    <w:rsid w:val="00A503AF"/>
    <w:rsid w:val="00A56DBE"/>
    <w:rsid w:val="00A57254"/>
    <w:rsid w:val="00A86328"/>
    <w:rsid w:val="00A86B28"/>
    <w:rsid w:val="00A903A1"/>
    <w:rsid w:val="00A90B3D"/>
    <w:rsid w:val="00A90C11"/>
    <w:rsid w:val="00A91679"/>
    <w:rsid w:val="00A96432"/>
    <w:rsid w:val="00A966EA"/>
    <w:rsid w:val="00AA50FC"/>
    <w:rsid w:val="00AB0202"/>
    <w:rsid w:val="00AB1FD4"/>
    <w:rsid w:val="00AB359A"/>
    <w:rsid w:val="00AB5BDF"/>
    <w:rsid w:val="00AC43BF"/>
    <w:rsid w:val="00AC4928"/>
    <w:rsid w:val="00AD1D91"/>
    <w:rsid w:val="00AE13CA"/>
    <w:rsid w:val="00AE3D00"/>
    <w:rsid w:val="00AE5F6E"/>
    <w:rsid w:val="00AE775C"/>
    <w:rsid w:val="00AE7DEB"/>
    <w:rsid w:val="00AF45AD"/>
    <w:rsid w:val="00AF7D9C"/>
    <w:rsid w:val="00B0101F"/>
    <w:rsid w:val="00B02A27"/>
    <w:rsid w:val="00B10257"/>
    <w:rsid w:val="00B13324"/>
    <w:rsid w:val="00B13861"/>
    <w:rsid w:val="00B14A79"/>
    <w:rsid w:val="00B161FC"/>
    <w:rsid w:val="00B20868"/>
    <w:rsid w:val="00B23CA7"/>
    <w:rsid w:val="00B337C7"/>
    <w:rsid w:val="00B35741"/>
    <w:rsid w:val="00B37F73"/>
    <w:rsid w:val="00B426E0"/>
    <w:rsid w:val="00B43EDE"/>
    <w:rsid w:val="00B5417B"/>
    <w:rsid w:val="00B55EAA"/>
    <w:rsid w:val="00B57730"/>
    <w:rsid w:val="00B57E8F"/>
    <w:rsid w:val="00B61A50"/>
    <w:rsid w:val="00B64E15"/>
    <w:rsid w:val="00B670BB"/>
    <w:rsid w:val="00B81572"/>
    <w:rsid w:val="00B844DD"/>
    <w:rsid w:val="00B9163C"/>
    <w:rsid w:val="00B91C79"/>
    <w:rsid w:val="00B92147"/>
    <w:rsid w:val="00B964F0"/>
    <w:rsid w:val="00BA114C"/>
    <w:rsid w:val="00BA4158"/>
    <w:rsid w:val="00BA5FBB"/>
    <w:rsid w:val="00BB311C"/>
    <w:rsid w:val="00BB4135"/>
    <w:rsid w:val="00BC0F3F"/>
    <w:rsid w:val="00BC3661"/>
    <w:rsid w:val="00BC6CF9"/>
    <w:rsid w:val="00BD0DBB"/>
    <w:rsid w:val="00BE3BC5"/>
    <w:rsid w:val="00BF0111"/>
    <w:rsid w:val="00BF6253"/>
    <w:rsid w:val="00BF6AD9"/>
    <w:rsid w:val="00C00717"/>
    <w:rsid w:val="00C03B0F"/>
    <w:rsid w:val="00C0562E"/>
    <w:rsid w:val="00C056DB"/>
    <w:rsid w:val="00C11821"/>
    <w:rsid w:val="00C11CC7"/>
    <w:rsid w:val="00C17FC8"/>
    <w:rsid w:val="00C23A0A"/>
    <w:rsid w:val="00C23B52"/>
    <w:rsid w:val="00C27C65"/>
    <w:rsid w:val="00C27DED"/>
    <w:rsid w:val="00C31614"/>
    <w:rsid w:val="00C33B33"/>
    <w:rsid w:val="00C356DB"/>
    <w:rsid w:val="00C36766"/>
    <w:rsid w:val="00C44627"/>
    <w:rsid w:val="00C51069"/>
    <w:rsid w:val="00C51444"/>
    <w:rsid w:val="00C523C8"/>
    <w:rsid w:val="00C53530"/>
    <w:rsid w:val="00C53D67"/>
    <w:rsid w:val="00C65D42"/>
    <w:rsid w:val="00C66D24"/>
    <w:rsid w:val="00C70535"/>
    <w:rsid w:val="00C7288E"/>
    <w:rsid w:val="00C74319"/>
    <w:rsid w:val="00C756D1"/>
    <w:rsid w:val="00C75E1F"/>
    <w:rsid w:val="00C800AB"/>
    <w:rsid w:val="00C81F26"/>
    <w:rsid w:val="00C925E0"/>
    <w:rsid w:val="00C928EC"/>
    <w:rsid w:val="00C93AAC"/>
    <w:rsid w:val="00CA0534"/>
    <w:rsid w:val="00CA1B9D"/>
    <w:rsid w:val="00CB2290"/>
    <w:rsid w:val="00CB22B0"/>
    <w:rsid w:val="00CB4F54"/>
    <w:rsid w:val="00CB6028"/>
    <w:rsid w:val="00CB611C"/>
    <w:rsid w:val="00CB66AA"/>
    <w:rsid w:val="00CB7E11"/>
    <w:rsid w:val="00CC5743"/>
    <w:rsid w:val="00CD1B62"/>
    <w:rsid w:val="00CD4976"/>
    <w:rsid w:val="00CD77E2"/>
    <w:rsid w:val="00CE2011"/>
    <w:rsid w:val="00CE4097"/>
    <w:rsid w:val="00CF1162"/>
    <w:rsid w:val="00CF17B5"/>
    <w:rsid w:val="00CF312E"/>
    <w:rsid w:val="00D072B5"/>
    <w:rsid w:val="00D1054F"/>
    <w:rsid w:val="00D113D0"/>
    <w:rsid w:val="00D12B2B"/>
    <w:rsid w:val="00D139BF"/>
    <w:rsid w:val="00D219E0"/>
    <w:rsid w:val="00D228F5"/>
    <w:rsid w:val="00D22EB0"/>
    <w:rsid w:val="00D25ABE"/>
    <w:rsid w:val="00D27511"/>
    <w:rsid w:val="00D30281"/>
    <w:rsid w:val="00D31AB7"/>
    <w:rsid w:val="00D343DE"/>
    <w:rsid w:val="00D3785E"/>
    <w:rsid w:val="00D406BF"/>
    <w:rsid w:val="00D40AB4"/>
    <w:rsid w:val="00D413EE"/>
    <w:rsid w:val="00D4145C"/>
    <w:rsid w:val="00D43D43"/>
    <w:rsid w:val="00D445C9"/>
    <w:rsid w:val="00D50EEA"/>
    <w:rsid w:val="00D51693"/>
    <w:rsid w:val="00D51D4F"/>
    <w:rsid w:val="00D54171"/>
    <w:rsid w:val="00D56E23"/>
    <w:rsid w:val="00D607B4"/>
    <w:rsid w:val="00D77690"/>
    <w:rsid w:val="00D8251E"/>
    <w:rsid w:val="00D83881"/>
    <w:rsid w:val="00D8639F"/>
    <w:rsid w:val="00D87007"/>
    <w:rsid w:val="00D87512"/>
    <w:rsid w:val="00D87BDE"/>
    <w:rsid w:val="00D900EB"/>
    <w:rsid w:val="00D901C6"/>
    <w:rsid w:val="00D979D2"/>
    <w:rsid w:val="00DA194D"/>
    <w:rsid w:val="00DA2F4C"/>
    <w:rsid w:val="00DB5BC2"/>
    <w:rsid w:val="00DC1465"/>
    <w:rsid w:val="00DC1D28"/>
    <w:rsid w:val="00DC2B2D"/>
    <w:rsid w:val="00DC3237"/>
    <w:rsid w:val="00DC3C3C"/>
    <w:rsid w:val="00DC5367"/>
    <w:rsid w:val="00DC6A9E"/>
    <w:rsid w:val="00DC774F"/>
    <w:rsid w:val="00DD4402"/>
    <w:rsid w:val="00DD46BF"/>
    <w:rsid w:val="00DE2EA0"/>
    <w:rsid w:val="00E13127"/>
    <w:rsid w:val="00E150CD"/>
    <w:rsid w:val="00E2369E"/>
    <w:rsid w:val="00E26B76"/>
    <w:rsid w:val="00E36B85"/>
    <w:rsid w:val="00E41B59"/>
    <w:rsid w:val="00E44240"/>
    <w:rsid w:val="00E44496"/>
    <w:rsid w:val="00E46FB0"/>
    <w:rsid w:val="00E5265E"/>
    <w:rsid w:val="00E62EC1"/>
    <w:rsid w:val="00E64F4E"/>
    <w:rsid w:val="00E7278C"/>
    <w:rsid w:val="00E75DDC"/>
    <w:rsid w:val="00E80270"/>
    <w:rsid w:val="00E86E35"/>
    <w:rsid w:val="00E87D7F"/>
    <w:rsid w:val="00E902B3"/>
    <w:rsid w:val="00EA7B58"/>
    <w:rsid w:val="00EB1394"/>
    <w:rsid w:val="00EB2065"/>
    <w:rsid w:val="00EC0FAF"/>
    <w:rsid w:val="00EC2640"/>
    <w:rsid w:val="00EC3644"/>
    <w:rsid w:val="00EC5F98"/>
    <w:rsid w:val="00ED26D0"/>
    <w:rsid w:val="00ED5864"/>
    <w:rsid w:val="00ED5FE3"/>
    <w:rsid w:val="00ED63C8"/>
    <w:rsid w:val="00EE37A0"/>
    <w:rsid w:val="00EF46B8"/>
    <w:rsid w:val="00EF535A"/>
    <w:rsid w:val="00F024ED"/>
    <w:rsid w:val="00F0654A"/>
    <w:rsid w:val="00F074E5"/>
    <w:rsid w:val="00F111C8"/>
    <w:rsid w:val="00F15D7C"/>
    <w:rsid w:val="00F17321"/>
    <w:rsid w:val="00F2198F"/>
    <w:rsid w:val="00F54C97"/>
    <w:rsid w:val="00F54E9D"/>
    <w:rsid w:val="00F5524E"/>
    <w:rsid w:val="00F55FF5"/>
    <w:rsid w:val="00F65FD8"/>
    <w:rsid w:val="00F66973"/>
    <w:rsid w:val="00F739C3"/>
    <w:rsid w:val="00F748E9"/>
    <w:rsid w:val="00F769D4"/>
    <w:rsid w:val="00F821D9"/>
    <w:rsid w:val="00F85326"/>
    <w:rsid w:val="00F953D4"/>
    <w:rsid w:val="00FA2012"/>
    <w:rsid w:val="00FB4233"/>
    <w:rsid w:val="00FC28EB"/>
    <w:rsid w:val="00FC409C"/>
    <w:rsid w:val="00FC6235"/>
    <w:rsid w:val="00FD1FF8"/>
    <w:rsid w:val="00FD3D29"/>
    <w:rsid w:val="00FD504F"/>
    <w:rsid w:val="00FE1F9A"/>
    <w:rsid w:val="00FE2763"/>
    <w:rsid w:val="00FF0E81"/>
    <w:rsid w:val="00FF466D"/>
    <w:rsid w:val="00FF5BFA"/>
    <w:rsid w:val="00FF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8A2502"/>
  <w15:chartTrackingRefBased/>
  <w15:docId w15:val="{32EDB1BA-7AAD-4CEB-B9EF-F71CC2099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Copy95pt">
    <w:name w:val="1_Copy 9.5 pt."/>
    <w:link w:val="1Copy95ptZchn"/>
    <w:qFormat/>
    <w:rsid w:val="00D228F5"/>
    <w:pPr>
      <w:widowControl w:val="0"/>
      <w:autoSpaceDE w:val="0"/>
      <w:autoSpaceDN w:val="0"/>
      <w:spacing w:line="288" w:lineRule="auto"/>
    </w:pPr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Beschreibung">
    <w:name w:val="Beschreibung"/>
    <w:link w:val="BeschreibungZchn"/>
    <w:qFormat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2CopyBold8ptZchn">
    <w:name w:val="2_Copy Bold 8 pt. Zchn"/>
    <w:basedOn w:val="2Copy8ptZchn"/>
    <w:link w:val="2CopyBold8pt"/>
    <w:rsid w:val="002F4C43"/>
    <w:rPr>
      <w:rFonts w:ascii="Avenir Light" w:eastAsia="Roboto Lt" w:hAnsi="Avenir Light" w:cs="Martel Sans Light"/>
      <w:b/>
      <w:color w:val="000000" w:themeColor="text1"/>
      <w:spacing w:val="4"/>
      <w:sz w:val="16"/>
      <w:szCs w:val="16"/>
    </w:rPr>
  </w:style>
  <w:style w:type="character" w:customStyle="1" w:styleId="1Copy95ptZchn">
    <w:name w:val="1_Copy 9.5 pt. Zchn"/>
    <w:basedOn w:val="Absatz-Standardschriftart"/>
    <w:link w:val="1Copy95pt"/>
    <w:rsid w:val="00D228F5"/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1CopyBold95pt">
    <w:name w:val="1_Copy Bold 9.5 pt."/>
    <w:link w:val="1CopyBold95ptZchn"/>
    <w:qFormat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character" w:customStyle="1" w:styleId="BeschreibungZchn">
    <w:name w:val="Beschreibung Zchn"/>
    <w:basedOn w:val="Absatz-Standardschriftart"/>
    <w:link w:val="Beschreibung"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1CopyBold95ptZchn">
    <w:name w:val="1_Copy Bold 9.5 pt. Zchn"/>
    <w:basedOn w:val="Absatz-Standardschriftart"/>
    <w:link w:val="1CopyBold95pt"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paragraph" w:customStyle="1" w:styleId="Headline">
    <w:name w:val="Headline"/>
    <w:basedOn w:val="Standard"/>
    <w:link w:val="HeadlineZchn"/>
    <w:qFormat/>
    <w:rsid w:val="00CF17B5"/>
    <w:pPr>
      <w:autoSpaceDE w:val="0"/>
      <w:autoSpaceDN w:val="0"/>
      <w:adjustRightInd w:val="0"/>
      <w:spacing w:line="312" w:lineRule="auto"/>
    </w:pPr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customStyle="1" w:styleId="HeadlineZchn">
    <w:name w:val="Headline Zchn"/>
    <w:basedOn w:val="Absatz-Standardschriftart"/>
    <w:link w:val="Headline"/>
    <w:rsid w:val="00CF17B5"/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F10D9"/>
    <w:rPr>
      <w:color w:val="605E5C"/>
      <w:shd w:val="clear" w:color="auto" w:fill="E1DFDD"/>
    </w:rPr>
  </w:style>
  <w:style w:type="numbering" w:customStyle="1" w:styleId="AktuelleListe1">
    <w:name w:val="Aktuelle Liste1"/>
    <w:uiPriority w:val="99"/>
    <w:rsid w:val="00ED5864"/>
    <w:pPr>
      <w:numPr>
        <w:numId w:val="6"/>
      </w:numPr>
    </w:pPr>
  </w:style>
  <w:style w:type="paragraph" w:customStyle="1" w:styleId="Fuzeile1">
    <w:name w:val="Fußzeile1"/>
    <w:basedOn w:val="Standard"/>
    <w:qFormat/>
    <w:rsid w:val="00D83881"/>
    <w:pPr>
      <w:widowControl w:val="0"/>
      <w:tabs>
        <w:tab w:val="left" w:pos="1701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3"/>
      <w:szCs w:val="16"/>
      <w14:textFill>
        <w14:solidFill>
          <w14:schemeClr w14:val="tx1">
            <w14:alpha w14:val="50000"/>
          </w14:schemeClr>
        </w14:solidFill>
      </w14:textFill>
    </w:rPr>
  </w:style>
  <w:style w:type="table" w:styleId="Tabellenraster">
    <w:name w:val="Table Grid"/>
    <w:basedOn w:val="NormaleTabelle"/>
    <w:uiPriority w:val="39"/>
    <w:rsid w:val="005744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Copy8pt">
    <w:name w:val="2_Copy 8 pt."/>
    <w:link w:val="2Copy8ptZchn"/>
    <w:qFormat/>
    <w:rsid w:val="00D1054F"/>
    <w:pPr>
      <w:tabs>
        <w:tab w:val="left" w:pos="2552"/>
      </w:tabs>
    </w:pPr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character" w:customStyle="1" w:styleId="2Copy8ptZchn">
    <w:name w:val="2_Copy 8 pt. Zchn"/>
    <w:basedOn w:val="Absatz-Standardschriftart"/>
    <w:link w:val="2Copy8pt"/>
    <w:rsid w:val="00D1054F"/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paragraph" w:customStyle="1" w:styleId="Aufzhlung">
    <w:name w:val="Aufzählung"/>
    <w:basedOn w:val="Standard"/>
    <w:qFormat/>
    <w:rsid w:val="00C00717"/>
    <w:pPr>
      <w:widowControl w:val="0"/>
      <w:numPr>
        <w:numId w:val="7"/>
      </w:numPr>
      <w:autoSpaceDE w:val="0"/>
      <w:autoSpaceDN w:val="0"/>
      <w:spacing w:before="100" w:line="288" w:lineRule="auto"/>
      <w:contextualSpacing/>
    </w:pPr>
    <w:rPr>
      <w:rFonts w:ascii="Avenir Light" w:eastAsia="Roboto Lt" w:hAnsi="Avenir Light" w:cs="Roboto Lt"/>
      <w:color w:val="000000" w:themeColor="text1"/>
      <w:spacing w:val="6"/>
      <w:sz w:val="16"/>
      <w:szCs w:val="16"/>
    </w:rPr>
  </w:style>
  <w:style w:type="paragraph" w:customStyle="1" w:styleId="Stage">
    <w:name w:val="Stage"/>
    <w:basedOn w:val="Standard"/>
    <w:qFormat/>
    <w:rsid w:val="00C928EC"/>
    <w:pPr>
      <w:spacing w:line="288" w:lineRule="auto"/>
    </w:pPr>
    <w:rPr>
      <w:rFonts w:ascii="Georgia" w:eastAsia="Roboto Lt" w:hAnsi="Georgia" w:cs="Martel Sans Light"/>
      <w:caps/>
      <w:color w:val="1B3051"/>
      <w:spacing w:val="20"/>
      <w:sz w:val="19"/>
      <w:szCs w:val="22"/>
    </w:rPr>
  </w:style>
  <w:style w:type="paragraph" w:customStyle="1" w:styleId="2CopyBold8pt">
    <w:name w:val="2_Copy Bold 8 pt."/>
    <w:basedOn w:val="2Copy8pt"/>
    <w:link w:val="2CopyBold8ptZchn"/>
    <w:qFormat/>
    <w:rsid w:val="002F4C43"/>
    <w:rPr>
      <w:b/>
    </w:rPr>
  </w:style>
  <w:style w:type="paragraph" w:customStyle="1" w:styleId="FooterCopy">
    <w:name w:val="Footer_Copy"/>
    <w:basedOn w:val="Standard"/>
    <w:qFormat/>
    <w:rsid w:val="00102BDC"/>
    <w:pPr>
      <w:widowControl w:val="0"/>
      <w:tabs>
        <w:tab w:val="left" w:pos="2127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6"/>
      <w:szCs w:val="16"/>
      <w14:textFill>
        <w14:solidFill>
          <w14:schemeClr w14:val="tx1">
            <w14:alpha w14:val="50000"/>
          </w14:schemeClr>
        </w14:solidFill>
      </w14:textFill>
    </w:rPr>
  </w:style>
  <w:style w:type="paragraph" w:styleId="berarbeitung">
    <w:name w:val="Revision"/>
    <w:hidden/>
    <w:uiPriority w:val="99"/>
    <w:semiHidden/>
    <w:rsid w:val="00811794"/>
  </w:style>
  <w:style w:type="paragraph" w:styleId="Kopfzeile">
    <w:name w:val="header"/>
    <w:basedOn w:val="Standard"/>
    <w:link w:val="KopfzeileZchn"/>
    <w:uiPriority w:val="99"/>
    <w:unhideWhenUsed/>
    <w:rsid w:val="0081179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11794"/>
  </w:style>
  <w:style w:type="paragraph" w:styleId="Fuzeile">
    <w:name w:val="footer"/>
    <w:basedOn w:val="Standard"/>
    <w:link w:val="FuzeileZchn"/>
    <w:uiPriority w:val="99"/>
    <w:unhideWhenUsed/>
    <w:rsid w:val="0081179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11794"/>
  </w:style>
  <w:style w:type="paragraph" w:customStyle="1" w:styleId="EinfAbs">
    <w:name w:val="[Einf. Abs.]"/>
    <w:basedOn w:val="Standard"/>
    <w:uiPriority w:val="99"/>
    <w:rsid w:val="00721A50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paragraph" w:customStyle="1" w:styleId="KeinAbsatzformat">
    <w:name w:val="[Kein Absatzformat]"/>
    <w:rsid w:val="00C75E1F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character" w:styleId="Hyperlink">
    <w:name w:val="Hyperlink"/>
    <w:basedOn w:val="Absatz-Standardschriftart"/>
    <w:uiPriority w:val="99"/>
    <w:unhideWhenUsed/>
    <w:rsid w:val="00DD46BF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DD46BF"/>
    <w:rPr>
      <w:color w:val="954F72" w:themeColor="followedHyperlink"/>
      <w:u w:val="single"/>
    </w:rPr>
  </w:style>
  <w:style w:type="paragraph" w:styleId="Listenabsatz">
    <w:name w:val="List Paragraph"/>
    <w:basedOn w:val="Standard"/>
    <w:uiPriority w:val="34"/>
    <w:qFormat/>
    <w:rsid w:val="001339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58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svg"/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12" Type="http://schemas.openxmlformats.org/officeDocument/2006/relationships/image" Target="media/image15.png"/><Relationship Id="rId2" Type="http://schemas.openxmlformats.org/officeDocument/2006/relationships/image" Target="media/image5.svg"/><Relationship Id="rId1" Type="http://schemas.openxmlformats.org/officeDocument/2006/relationships/image" Target="media/image4.png"/><Relationship Id="rId6" Type="http://schemas.openxmlformats.org/officeDocument/2006/relationships/image" Target="media/image9.svg"/><Relationship Id="rId11" Type="http://schemas.openxmlformats.org/officeDocument/2006/relationships/image" Target="media/image14.png"/><Relationship Id="rId5" Type="http://schemas.openxmlformats.org/officeDocument/2006/relationships/image" Target="media/image8.png"/><Relationship Id="rId10" Type="http://schemas.openxmlformats.org/officeDocument/2006/relationships/image" Target="media/image13.png"/><Relationship Id="rId4" Type="http://schemas.openxmlformats.org/officeDocument/2006/relationships/image" Target="media/image7.svg"/><Relationship Id="rId9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brinaTanner\Downloads\Vorlage_Rechnung_Diagnostics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vert270" wrap="square" lIns="0" tIns="0" rIns="0" bIns="0" numCol="1" spcCol="0" rtlCol="0" fromWordArt="0" anchor="t" anchorCtr="0" forceAA="0" compatLnSpc="1">
        <a:prstTxWarp prst="textNoShape">
          <a:avLst/>
        </a:prstTxWarp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07D819FF444654E902457D42ABEDF88" ma:contentTypeVersion="12" ma:contentTypeDescription="Ein neues Dokument erstellen." ma:contentTypeScope="" ma:versionID="61ddbe43ac337389dc143a7b182652fa">
  <xsd:schema xmlns:xsd="http://www.w3.org/2001/XMLSchema" xmlns:xs="http://www.w3.org/2001/XMLSchema" xmlns:p="http://schemas.microsoft.com/office/2006/metadata/properties" xmlns:ns2="7c5709d9-971d-4fe8-8b2b-eee031e5aa9e" xmlns:ns3="f0e88c73-6a2a-45a4-85c0-1cbb5d13dc66" targetNamespace="http://schemas.microsoft.com/office/2006/metadata/properties" ma:root="true" ma:fieldsID="448c8a882c089ed40c7a716f92bc9315" ns2:_="" ns3:_="">
    <xsd:import namespace="7c5709d9-971d-4fe8-8b2b-eee031e5aa9e"/>
    <xsd:import namespace="f0e88c73-6a2a-45a4-85c0-1cbb5d13dc6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709d9-971d-4fe8-8b2b-eee031e5aa9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2cb76940-26f4-499e-9ef3-29f392f4ea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88c73-6a2a-45a4-85c0-1cbb5d13dc6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b68c17b-d8f4-431e-ac76-dd4a110cbcab}" ma:internalName="TaxCatchAll" ma:showField="CatchAllData" ma:web="f0e88c73-6a2a-45a4-85c0-1cbb5d13dc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e88c73-6a2a-45a4-85c0-1cbb5d13dc66" xsi:nil="true"/>
    <lcf76f155ced4ddcb4097134ff3c332f xmlns="7c5709d9-971d-4fe8-8b2b-eee031e5aa9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67DC9D-8E6F-4C13-9116-ED7073589E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5709d9-971d-4fe8-8b2b-eee031e5aa9e"/>
    <ds:schemaRef ds:uri="f0e88c73-6a2a-45a4-85c0-1cbb5d13dc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EE32B1-C5D6-4134-9609-326138AB8548}">
  <ds:schemaRefs>
    <ds:schemaRef ds:uri="http://schemas.microsoft.com/office/2006/metadata/properties"/>
    <ds:schemaRef ds:uri="http://schemas.microsoft.com/office/infopath/2007/PartnerControls"/>
    <ds:schemaRef ds:uri="f0e88c73-6a2a-45a4-85c0-1cbb5d13dc66"/>
    <ds:schemaRef ds:uri="7c5709d9-971d-4fe8-8b2b-eee031e5aa9e"/>
  </ds:schemaRefs>
</ds:datastoreItem>
</file>

<file path=customXml/itemProps3.xml><?xml version="1.0" encoding="utf-8"?>
<ds:datastoreItem xmlns:ds="http://schemas.openxmlformats.org/officeDocument/2006/customXml" ds:itemID="{FECB3265-D246-42EC-95FD-8DBD279D268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C70066-4142-3E4E-B93C-1CE18122A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Vorlage_Rechnung_Diagnostics</Template>
  <TotalTime>0</TotalTime>
  <Pages>3</Pages>
  <Words>350</Words>
  <Characters>2211</Characters>
  <Application>Microsoft Office Word</Application>
  <DocSecurity>8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Tanner</dc:creator>
  <cp:keywords/>
  <dc:description/>
  <cp:lastModifiedBy>Sabrina Tanner</cp:lastModifiedBy>
  <cp:revision>55</cp:revision>
  <cp:lastPrinted>2026-02-24T18:07:00Z</cp:lastPrinted>
  <dcterms:created xsi:type="dcterms:W3CDTF">2026-04-10T15:14:00Z</dcterms:created>
  <dcterms:modified xsi:type="dcterms:W3CDTF">2026-04-10T16:39:00Z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0x010100107D819FF444654E902457D42ABEDF88</vt:lpwstr>
  </property>
</Properties>
</file>