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288F8D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</w:t>
            </w:r>
            <w:r w:rsidR="009139A2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6</w:t>
            </w:r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.0</w:t>
            </w:r>
            <w:r w:rsidR="00567130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="009139A2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09</w:t>
            </w:r>
            <w:r w:rsidR="00567130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11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06D99075" w14:textId="77777777" w:rsidR="00567130" w:rsidRPr="005D47DE" w:rsidRDefault="00567130" w:rsidP="00567130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HEFTI. HESS. MARTIGNONI. 4U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Karin Meek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Neumattstrasse 13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5001 Aarau</w:t>
            </w:r>
          </w:p>
          <w:permEnd w:id="543634956"/>
          <w:p w14:paraId="6714A13B" w14:textId="7BB5FEA7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77777777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E5A5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591A8B" w:rsidRPr="000E2CC6">
        <w:rPr>
          <w:rFonts w:ascii="Athelas" w:hAnsi="Athelas"/>
          <w:b/>
          <w:bCs/>
          <w:spacing w:val="80"/>
          <w:sz w:val="36"/>
          <w:szCs w:val="36"/>
        </w:rPr>
        <w:t>RechnunG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232E8FF1" w14:textId="06269F70" w:rsidR="00591A8B" w:rsidRPr="009F07CB" w:rsidRDefault="00A90B3D" w:rsidP="004737C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9139A2">
        <w:rPr>
          <w:rFonts w:ascii="Avenir Light" w:hAnsi="Avenir Light" w:cs="Avenir Light"/>
          <w:color w:val="000000" w:themeColor="text1"/>
          <w:sz w:val="19"/>
          <w:szCs w:val="19"/>
        </w:rPr>
        <w:t>r Herr Bantle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]</w:t>
      </w:r>
      <w:permEnd w:id="1099513678"/>
    </w:p>
    <w:p w14:paraId="6D0B7799" w14:textId="4A8D2DA5" w:rsidR="00991ED2" w:rsidRPr="00991ED2" w:rsidRDefault="00991ED2" w:rsidP="00991ED2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91ED2">
        <w:rPr>
          <w:rFonts w:ascii="Avenir Light" w:hAnsi="Avenir Light" w:cs="Avenir Light"/>
          <w:color w:val="000000" w:themeColor="text1"/>
          <w:sz w:val="19"/>
          <w:szCs w:val="19"/>
        </w:rPr>
        <w:t>Die Arkadium AG ist eine Headhunting Boutique und steht für hochwertige Dienstleitun-gen im Executive Search mit Fokus auf die Bau- und Immobilienbrache. Unser Dienstle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>is</w:t>
      </w:r>
      <w:r w:rsidRPr="00991ED2">
        <w:rPr>
          <w:rFonts w:ascii="Avenir Light" w:hAnsi="Avenir Light" w:cs="Avenir Light"/>
          <w:color w:val="000000" w:themeColor="text1"/>
          <w:sz w:val="19"/>
          <w:szCs w:val="19"/>
        </w:rPr>
        <w:t>tungsspektrum umfasst die Besetzung von Schlüsselpositionen im mittleren Kader, der Optimierung der Prozesse entlang der HR-Wertschöpfungskette sowie Unterstützung in der Reorganisation von Abteilungen. Damit bringen wir Menschen und Visionen zusammen und legen den Grundstein für eine nachhaltige Bauwelt von Morgen.</w:t>
      </w:r>
    </w:p>
    <w:p w14:paraId="6BF80B2F" w14:textId="698C5F81" w:rsidR="00991ED2" w:rsidRPr="00991ED2" w:rsidRDefault="00991ED2" w:rsidP="00991ED2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91ED2">
        <w:rPr>
          <w:rFonts w:ascii="Avenir Light" w:hAnsi="Avenir Light" w:cs="Avenir Light"/>
          <w:color w:val="000000" w:themeColor="text1"/>
          <w:sz w:val="19"/>
          <w:szCs w:val="19"/>
        </w:rPr>
        <w:t xml:space="preserve">Herzlichen Dank für Ihr Vertrauen in unsere Dienstleistung. Wir schätzen </w:t>
      </w:r>
      <w:permStart w:id="433933811" w:edGrp="everyone"/>
      <w:r w:rsidR="009139A2">
        <w:rPr>
          <w:rFonts w:ascii="Avenir Light" w:hAnsi="Avenir Light" w:cs="Avenir Light"/>
          <w:color w:val="000000" w:themeColor="text1"/>
          <w:sz w:val="19"/>
          <w:szCs w:val="19"/>
        </w:rPr>
        <w:t>Renggli AG</w:t>
      </w:r>
      <w:permEnd w:id="433933811"/>
      <w:r w:rsidRPr="00991ED2">
        <w:rPr>
          <w:rFonts w:ascii="Avenir Light" w:hAnsi="Avenir Light" w:cs="Avenir Light"/>
          <w:color w:val="000000" w:themeColor="text1"/>
          <w:sz w:val="19"/>
          <w:szCs w:val="19"/>
        </w:rPr>
        <w:t xml:space="preserve"> als starken Geschäftspartner und danken Ihnen für die gelungene Zusammenarbeit. Mit dem Gewinn von </w:t>
      </w:r>
      <w:permStart w:id="491467843" w:edGrp="everyone"/>
      <w:r w:rsidRPr="00991ED2">
        <w:rPr>
          <w:rFonts w:ascii="Avenir Light" w:hAnsi="Avenir Light" w:cs="Avenir Light"/>
          <w:color w:val="000000" w:themeColor="text1"/>
          <w:sz w:val="19"/>
          <w:szCs w:val="19"/>
        </w:rPr>
        <w:t xml:space="preserve">Herrn </w:t>
      </w:r>
      <w:r w:rsidR="009139A2">
        <w:rPr>
          <w:rFonts w:ascii="Avenir Light" w:hAnsi="Avenir Light" w:cs="Avenir Light"/>
          <w:color w:val="000000" w:themeColor="text1"/>
          <w:sz w:val="19"/>
          <w:szCs w:val="19"/>
        </w:rPr>
        <w:t xml:space="preserve">de </w:t>
      </w:r>
      <w:r w:rsidR="00730C1B">
        <w:rPr>
          <w:rFonts w:ascii="Avenir Light" w:hAnsi="Avenir Light" w:cs="Avenir Light"/>
          <w:color w:val="000000" w:themeColor="text1"/>
          <w:sz w:val="19"/>
          <w:szCs w:val="19"/>
        </w:rPr>
        <w:t>Maria</w:t>
      </w:r>
      <w:permEnd w:id="491467843"/>
      <w:r w:rsidRPr="00991ED2">
        <w:rPr>
          <w:rFonts w:ascii="Avenir Light" w:hAnsi="Avenir Light" w:cs="Avenir Light"/>
          <w:color w:val="000000" w:themeColor="text1"/>
          <w:sz w:val="19"/>
          <w:szCs w:val="19"/>
        </w:rPr>
        <w:t xml:space="preserve"> freuen wir uns, die Position des Mandats besetzt zu haben.  Wir wissen den guten Ruf der </w:t>
      </w:r>
      <w:permStart w:id="1970164167" w:edGrp="everyone"/>
      <w:r w:rsidR="00730C1B">
        <w:rPr>
          <w:rFonts w:ascii="Avenir Light" w:hAnsi="Avenir Light" w:cs="Avenir Light"/>
          <w:color w:val="000000" w:themeColor="text1"/>
          <w:sz w:val="19"/>
          <w:szCs w:val="19"/>
        </w:rPr>
        <w:t>Renggli AG</w:t>
      </w:r>
      <w:permEnd w:id="1970164167"/>
      <w:r w:rsidRPr="00991ED2">
        <w:rPr>
          <w:rFonts w:ascii="Avenir Light" w:hAnsi="Avenir Light" w:cs="Avenir Light"/>
          <w:color w:val="000000" w:themeColor="text1"/>
          <w:sz w:val="19"/>
          <w:szCs w:val="19"/>
        </w:rPr>
        <w:t xml:space="preserve"> auf dem Arbeitsmarkt und als zuverlässigen Geschäftspartner und haben uns aus diesem Grund über Ihren Auftrag gefreut.</w:t>
      </w:r>
    </w:p>
    <w:p w14:paraId="25D20BC7" w14:textId="77777777" w:rsidR="00991ED2" w:rsidRPr="00991ED2" w:rsidRDefault="00991ED2" w:rsidP="00991ED2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91ED2">
        <w:rPr>
          <w:rFonts w:ascii="Avenir Light" w:hAnsi="Avenir Light" w:cs="Avenir Light"/>
          <w:color w:val="000000" w:themeColor="text1"/>
          <w:sz w:val="19"/>
          <w:szCs w:val="19"/>
        </w:rPr>
        <w:t>Auf der dritten Seite haben wir für Ihre Buchhaltung eine Blind Copy beigefügt, um die Diskretion auf allen Stufen zu wahren.</w:t>
      </w:r>
    </w:p>
    <w:p w14:paraId="1CDF313A" w14:textId="061A94F5" w:rsidR="00097A57" w:rsidRPr="00097A57" w:rsidRDefault="00991ED2" w:rsidP="00991ED2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91ED2">
        <w:rPr>
          <w:rFonts w:ascii="Avenir Light" w:hAnsi="Avenir Light" w:cs="Avenir Light"/>
          <w:color w:val="000000" w:themeColor="text1"/>
          <w:sz w:val="19"/>
          <w:szCs w:val="19"/>
        </w:rPr>
        <w:t>Bei allfälligen Fragen stehen wir Ihnen selbstverständlich gerne zur Verfügung</w:t>
      </w:r>
      <w:r w:rsidR="00097A57" w:rsidRPr="00097A57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11C97079" w14:textId="273A6588" w:rsidR="00976C69" w:rsidRDefault="00097A57" w:rsidP="004737C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</w:p>
    <w:tbl>
      <w:tblPr>
        <w:tblStyle w:val="Tabellenraster"/>
        <w:tblpPr w:leftFromText="141" w:rightFromText="141" w:vertAnchor="text" w:horzAnchor="margin" w:tblpXSpec="right" w:tblpY="868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097A57" w14:paraId="1AA49F48" w14:textId="77777777" w:rsidTr="00097A57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E1E2C0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BE02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BA56E7" w14:textId="576FA3A7" w:rsidR="00097A57" w:rsidRDefault="00F769D4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205844847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Yavor Bojkov</w:t>
            </w:r>
            <w:permEnd w:id="2058448475"/>
          </w:p>
        </w:tc>
      </w:tr>
      <w:tr w:rsidR="00097A57" w:rsidRPr="00145DFC" w14:paraId="2AB15D62" w14:textId="77777777" w:rsidTr="00097A5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87F4BF2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16500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12DC5B90" w14:textId="628FB838" w:rsidR="00097A57" w:rsidRPr="00097A57" w:rsidRDefault="00097A57" w:rsidP="00097A57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38334637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Head of </w:t>
            </w:r>
            <w:r w:rsidR="00F769D4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Architecture &amp; Real Estate</w:t>
            </w:r>
            <w:permEnd w:id="1383346370"/>
          </w:p>
        </w:tc>
      </w:tr>
    </w:tbl>
    <w:p w14:paraId="08EFB506" w14:textId="77777777" w:rsidR="00097A57" w:rsidRPr="00E87D7F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p w14:paraId="18F5D47D" w14:textId="18B74FD5" w:rsidR="0030718C" w:rsidRDefault="0030718C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tbl>
      <w:tblPr>
        <w:tblStyle w:val="Tabellenraster"/>
        <w:tblpPr w:leftFromText="141" w:rightFromText="141" w:vertAnchor="page" w:horzAnchor="margin" w:tblpY="140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0869C8" w14:paraId="45CE9A3A" w14:textId="77777777" w:rsidTr="000869C8">
        <w:tc>
          <w:tcPr>
            <w:tcW w:w="2405" w:type="dxa"/>
          </w:tcPr>
          <w:p w14:paraId="2D58E179" w14:textId="77777777" w:rsidR="000869C8" w:rsidRPr="004014FC" w:rsidRDefault="000869C8" w:rsidP="000869C8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0869C8" w14:paraId="5F8D7DA7" w14:textId="77777777" w:rsidTr="000869C8">
        <w:tc>
          <w:tcPr>
            <w:tcW w:w="2405" w:type="dxa"/>
          </w:tcPr>
          <w:p w14:paraId="21FF708C" w14:textId="634D1DCF" w:rsidR="000869C8" w:rsidRPr="004014FC" w:rsidRDefault="00F769D4" w:rsidP="000869C8">
            <w:pPr>
              <w:spacing w:line="264" w:lineRule="auto"/>
              <w:jc w:val="right"/>
              <w:rPr>
                <w:color w:val="000000" w:themeColor="text1"/>
              </w:rPr>
            </w:pPr>
            <w:permStart w:id="132115857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10</w:t>
            </w:r>
            <w:r w:rsidR="000869C8"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 xml:space="preserve">. 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März</w:t>
            </w:r>
            <w:r w:rsidR="000869C8"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 xml:space="preserve"> 2026</w:t>
            </w:r>
            <w:permEnd w:id="1321158575"/>
          </w:p>
        </w:tc>
      </w:tr>
    </w:tbl>
    <w:p w14:paraId="7429903E" w14:textId="67B1C255" w:rsidR="006D380F" w:rsidRPr="0030718C" w:rsidRDefault="0030718C" w:rsidP="0030718C">
      <w:pP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062AB320" w14:textId="77777777" w:rsidR="00567130" w:rsidRPr="005D47DE" w:rsidRDefault="00567130" w:rsidP="00567130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HEFTI. HESS. MARTIGNONI. 4U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Karin Meek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Neumattstrasse 13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5001 Aarau</w:t>
            </w:r>
          </w:p>
          <w:permEnd w:id="96297813"/>
          <w:p w14:paraId="29552A09" w14:textId="3E9B155C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4E580FF2" w:rsidR="004014FC" w:rsidRDefault="00567130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</w:t>
            </w:r>
            <w:r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6</w:t>
            </w:r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.0</w:t>
            </w:r>
            <w:r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0911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32C0A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4AEC9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591DE73C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755465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Pr="00CF1162">
        <w:rPr>
          <w:rFonts w:ascii="Athelas" w:hAnsi="Athelas"/>
          <w:b/>
          <w:bCs/>
          <w:spacing w:val="80"/>
          <w:sz w:val="36"/>
          <w:szCs w:val="36"/>
          <w:lang w:val="en-US"/>
        </w:rPr>
        <w:t>Rechnung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3443"/>
        <w:gridCol w:w="2877"/>
        <w:gridCol w:w="809"/>
      </w:tblGrid>
      <w:tr w:rsidR="00097A57" w14:paraId="3CC17196" w14:textId="79F27764" w:rsidTr="00097A57">
        <w:trPr>
          <w:gridAfter w:val="1"/>
          <w:wAfter w:w="809" w:type="dxa"/>
          <w:trHeight w:val="170"/>
        </w:trPr>
        <w:tc>
          <w:tcPr>
            <w:tcW w:w="2520" w:type="dxa"/>
            <w:vAlign w:val="bottom"/>
          </w:tcPr>
          <w:p w14:paraId="772F8E67" w14:textId="0C0108E1" w:rsidR="00097A57" w:rsidRPr="004014FC" w:rsidRDefault="005E0D7F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  <w:vAlign w:val="bottom"/>
          </w:tcPr>
          <w:p w14:paraId="7676EFBD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BD81C45" w14:textId="2850112A" w:rsidR="00097A57" w:rsidRPr="004014FC" w:rsidRDefault="005E0D7F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65DB40E5" w14:textId="211FA976" w:rsidR="00097A57" w:rsidRDefault="005E0D7F" w:rsidP="00097A5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097A57" w14:paraId="7CFAB1F2" w14:textId="27557DEA" w:rsidTr="00097A57">
        <w:trPr>
          <w:gridAfter w:val="1"/>
          <w:wAfter w:w="809" w:type="dxa"/>
        </w:trPr>
        <w:tc>
          <w:tcPr>
            <w:tcW w:w="2520" w:type="dxa"/>
          </w:tcPr>
          <w:p w14:paraId="642F5E42" w14:textId="73186D12" w:rsidR="00097A57" w:rsidRPr="004014FC" w:rsidRDefault="00F769D4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Architecture</w:t>
            </w:r>
            <w:r w:rsid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1713585638"/>
          </w:p>
        </w:tc>
        <w:tc>
          <w:tcPr>
            <w:tcW w:w="416" w:type="dxa"/>
          </w:tcPr>
          <w:p w14:paraId="083FF0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1807C419" w14:textId="34317689" w:rsidR="00097A57" w:rsidRPr="004014FC" w:rsidRDefault="005E0D7F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875169199" w:edGrp="everyone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Executive </w:t>
            </w:r>
            <w:permEnd w:id="875169199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15CC42FE" w14:textId="5F42A289" w:rsidR="00097A57" w:rsidRDefault="005E0D7F" w:rsidP="004014F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097A57" w14:paraId="4F668650" w14:textId="5832BA9A" w:rsidTr="00097A57">
        <w:trPr>
          <w:gridAfter w:val="1"/>
          <w:wAfter w:w="809" w:type="dxa"/>
        </w:trPr>
        <w:tc>
          <w:tcPr>
            <w:tcW w:w="2520" w:type="dxa"/>
          </w:tcPr>
          <w:p w14:paraId="388979F7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0A6492F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2D2D85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097A57" w14:paraId="2A3F1DF0" w14:textId="4674E937" w:rsidTr="00097A57">
        <w:trPr>
          <w:gridAfter w:val="1"/>
          <w:wAfter w:w="809" w:type="dxa"/>
        </w:trPr>
        <w:tc>
          <w:tcPr>
            <w:tcW w:w="2520" w:type="dxa"/>
            <w:vAlign w:val="bottom"/>
          </w:tcPr>
          <w:p w14:paraId="2B3B8594" w14:textId="0610A644" w:rsidR="00097A57" w:rsidRPr="004014FC" w:rsidRDefault="005E0D7F" w:rsidP="005E0D7F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16" w:type="dxa"/>
          </w:tcPr>
          <w:p w14:paraId="2580426E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4812A43" w14:textId="38BF696F" w:rsidR="00097A57" w:rsidRPr="004014FC" w:rsidRDefault="005E0D7F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0E23C7D6" w14:textId="05E6BE10" w:rsidR="00097A57" w:rsidRDefault="00097A57" w:rsidP="00097A5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unktion</w:t>
            </w:r>
          </w:p>
        </w:tc>
      </w:tr>
      <w:tr w:rsidR="00097A57" w:rsidRPr="004014FC" w14:paraId="59E271A9" w14:textId="0DB622F4" w:rsidTr="005E0D7F">
        <w:tc>
          <w:tcPr>
            <w:tcW w:w="2520" w:type="dxa"/>
          </w:tcPr>
          <w:p w14:paraId="526C529C" w14:textId="2D89A3ED" w:rsidR="00097A57" w:rsidRPr="004014FC" w:rsidRDefault="005E0D7F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Teilzahlung </w:t>
            </w:r>
            <w:r w:rsidR="000869C8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/3</w:t>
            </w:r>
            <w:r w:rsid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16" w:type="dxa"/>
          </w:tcPr>
          <w:p w14:paraId="20A9FD0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345C7432" w14:textId="75E49220" w:rsidR="00097A57" w:rsidRPr="004014FC" w:rsidRDefault="005E0D7F" w:rsidP="00097A57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Such- und Besetzungsauftrag </w:t>
            </w:r>
          </w:p>
        </w:tc>
        <w:tc>
          <w:tcPr>
            <w:tcW w:w="3686" w:type="dxa"/>
            <w:gridSpan w:val="2"/>
          </w:tcPr>
          <w:p w14:paraId="1F67A5B0" w14:textId="5CA4A6EC" w:rsidR="00097A57" w:rsidRPr="00097A57" w:rsidRDefault="00A86328" w:rsidP="00097A5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3613279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Projektentwickler GU Sursee</w:t>
            </w:r>
            <w:permEnd w:id="1736132791"/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097A57" w:rsidRPr="00CF1162" w14:paraId="276CDB59" w14:textId="77777777" w:rsidTr="00097A57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097A57" w:rsidRPr="004014FC" w:rsidRDefault="00097A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75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097A57" w:rsidRPr="000E2CC6" w:rsidRDefault="00097A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9B241" id="Textfeld 41" o:spid="_x0000_s1029" type="#_x0000_t202" style="position:absolute;left:0;text-align:left;margin-left:55.85pt;margin-top:764.65pt;width:60.9pt;height:12.55pt;z-index:2516756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097A57" w:rsidRPr="000E2CC6" w:rsidRDefault="00097A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097A57" w:rsidRPr="004014FC" w:rsidRDefault="00097A57" w:rsidP="004014FC">
            <w:pPr>
              <w:pStyle w:val="1CopyBold95pt"/>
              <w:jc w:val="right"/>
            </w:pPr>
          </w:p>
        </w:tc>
      </w:tr>
      <w:tr w:rsidR="00097A57" w:rsidRPr="005A310E" w14:paraId="388B2523" w14:textId="77777777" w:rsidTr="00097A57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1627A0C1" w14:textId="77777777" w:rsidR="00097A57" w:rsidRPr="009F07CB" w:rsidRDefault="00097A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094EC12B" w14:textId="6069D24C" w:rsidR="00097A57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097A57" w:rsidRPr="00225B59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097A57" w14:paraId="4FFBB4D5" w14:textId="77777777" w:rsidTr="00097A57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097A57" w:rsidRPr="00BF6253" w:rsidRDefault="00097A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097A57" w:rsidRDefault="00097A57" w:rsidP="004014FC">
            <w:pPr>
              <w:pStyle w:val="1Copy95pt"/>
              <w:tabs>
                <w:tab w:val="left" w:pos="2552"/>
              </w:tabs>
            </w:pPr>
          </w:p>
        </w:tc>
      </w:tr>
      <w:tr w:rsidR="00097A57" w:rsidRPr="00834783" w14:paraId="1E568425" w14:textId="77777777" w:rsidTr="00097A57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07B7BA93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B9EFB" w14:textId="30580BFD" w:rsidR="00097A57" w:rsidRPr="002D7857" w:rsidRDefault="00207437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1. stage: Suchstrategie, identifikation und Pooling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59D7E" w14:textId="36AE6D6D" w:rsidR="00097A57" w:rsidRPr="00834783" w:rsidRDefault="004737CC" w:rsidP="0020743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honoriert</w:t>
            </w:r>
          </w:p>
        </w:tc>
      </w:tr>
      <w:tr w:rsidR="00207437" w:rsidRPr="00834783" w14:paraId="60CE1051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BEC29" w14:textId="6E071D4E" w:rsidR="00207437" w:rsidRDefault="00521118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F82EA" w14:textId="7C7029F0" w:rsidR="00207437" w:rsidRPr="00CF1162" w:rsidRDefault="000869C8" w:rsidP="000869C8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honoriert</w:t>
            </w:r>
          </w:p>
        </w:tc>
      </w:tr>
      <w:tr w:rsidR="00207437" w:rsidRPr="00834783" w14:paraId="40C251EA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ECBD1" w14:textId="3C463B1D" w:rsidR="00207437" w:rsidRDefault="005C3C1C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DD8C8" w14:textId="4BFDEF0B" w:rsidR="00207437" w:rsidRPr="00CF1162" w:rsidRDefault="000869C8" w:rsidP="0020743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362976726" w:edGrp="everyone"/>
            <w:r>
              <w:rPr>
                <w:caps/>
                <w:spacing w:val="10"/>
                <w:sz w:val="16"/>
                <w:szCs w:val="16"/>
              </w:rPr>
              <w:t>1</w:t>
            </w:r>
            <w:r w:rsidR="00A86328">
              <w:rPr>
                <w:caps/>
                <w:spacing w:val="10"/>
                <w:sz w:val="16"/>
                <w:szCs w:val="16"/>
              </w:rPr>
              <w:t>1</w:t>
            </w:r>
            <w:r>
              <w:rPr>
                <w:caps/>
                <w:spacing w:val="10"/>
                <w:sz w:val="16"/>
                <w:szCs w:val="16"/>
              </w:rPr>
              <w:t>'000.00</w:t>
            </w:r>
            <w:permEnd w:id="1362976726"/>
          </w:p>
        </w:tc>
      </w:tr>
      <w:tr w:rsidR="00097A57" w:rsidRPr="00834783" w14:paraId="3DD3BF7F" w14:textId="77777777" w:rsidTr="00097A57">
        <w:trPr>
          <w:trHeight w:hRule="exact" w:val="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113936E2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097A57" w:rsidRPr="00CF1162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280885A2" w14:textId="77777777" w:rsidTr="00097A57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7793117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097A57" w:rsidRPr="00834783" w14:paraId="5C229086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FB5F68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B880487" w14:textId="540F1CE8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097A57" w:rsidRPr="00E13127" w14:paraId="46BED696" w14:textId="77777777" w:rsidTr="00097A57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097A57" w:rsidRPr="00E13127" w14:paraId="427ED8FA" w14:textId="77777777" w:rsidTr="00097A57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38A6CFBE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="00AE775C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91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097A57" w14:paraId="6B67B951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097A57" w:rsidRPr="00EE37A0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097A57" w:rsidRPr="00EE37A0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097A57" w14:paraId="0163AABC" w14:textId="77777777" w:rsidTr="00097A57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07F8D970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24445902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</w:t>
            </w:r>
            <w:r w:rsidR="00A86328">
              <w:rPr>
                <w:b/>
                <w:bCs/>
                <w:caps/>
                <w:spacing w:val="10"/>
                <w:sz w:val="16"/>
                <w:szCs w:val="16"/>
              </w:rPr>
              <w:t>1</w:t>
            </w:r>
            <w:r>
              <w:rPr>
                <w:b/>
                <w:bCs/>
                <w:caps/>
                <w:spacing w:val="10"/>
                <w:sz w:val="16"/>
                <w:szCs w:val="16"/>
              </w:rPr>
              <w:t>’8</w:t>
            </w:r>
            <w:r w:rsidR="00AE775C">
              <w:rPr>
                <w:b/>
                <w:bCs/>
                <w:caps/>
                <w:spacing w:val="10"/>
                <w:sz w:val="16"/>
                <w:szCs w:val="16"/>
              </w:rPr>
              <w:t>91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Pr="003B33EF" w:rsidRDefault="00734D5F" w:rsidP="00734D5F">
      <w:pPr>
        <w:rPr>
          <w:rFonts w:ascii="Avenir Light" w:hAnsi="Avenir Light" w:cs="Avenir Light"/>
          <w:sz w:val="20"/>
          <w:szCs w:val="28"/>
        </w:rPr>
      </w:pPr>
    </w:p>
    <w:p w14:paraId="2A4E0822" w14:textId="77777777" w:rsidR="00D51D4F" w:rsidRPr="00DC3C3C" w:rsidRDefault="00D51D4F" w:rsidP="003B33EF">
      <w:pPr>
        <w:rPr>
          <w:rFonts w:ascii="Avenir Light" w:hAnsi="Avenir Light" w:cs="Avenir Light"/>
          <w:sz w:val="18"/>
          <w:szCs w:val="22"/>
        </w:rPr>
      </w:pPr>
    </w:p>
    <w:tbl>
      <w:tblPr>
        <w:tblStyle w:val="Tabellenraster"/>
        <w:tblpPr w:leftFromText="141" w:rightFromText="141" w:vertAnchor="page" w:horzAnchor="margin" w:tblpY="106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DC3C3C" w:rsidRPr="004014FC" w14:paraId="23F4BADE" w14:textId="77777777" w:rsidTr="00DC3C3C">
        <w:tc>
          <w:tcPr>
            <w:tcW w:w="2405" w:type="dxa"/>
          </w:tcPr>
          <w:p w14:paraId="1CD9BCE5" w14:textId="77777777" w:rsidR="00DC3C3C" w:rsidRPr="003B33EF" w:rsidRDefault="00DC3C3C" w:rsidP="00DC3C3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68306738" w14:textId="77777777" w:rsidR="00DC3C3C" w:rsidRPr="004014FC" w:rsidRDefault="00DC3C3C" w:rsidP="00DC3C3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DC3C3C" w:rsidRPr="004014FC" w14:paraId="7FCFB3F8" w14:textId="77777777" w:rsidTr="00DC3C3C">
        <w:tc>
          <w:tcPr>
            <w:tcW w:w="2405" w:type="dxa"/>
          </w:tcPr>
          <w:p w14:paraId="7EB1A339" w14:textId="219DEE5F" w:rsidR="00DC3C3C" w:rsidRPr="004014FC" w:rsidRDefault="00A86328" w:rsidP="00DC3C3C">
            <w:pPr>
              <w:spacing w:line="264" w:lineRule="auto"/>
              <w:jc w:val="right"/>
              <w:rPr>
                <w:color w:val="000000" w:themeColor="text1"/>
              </w:rPr>
            </w:pPr>
            <w:permStart w:id="80008177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10</w:t>
            </w:r>
            <w:r w:rsidR="00DC3C3C"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 xml:space="preserve">. 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 xml:space="preserve">März </w:t>
            </w:r>
            <w:r w:rsidR="00DC3C3C"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2026</w:t>
            </w:r>
            <w:permEnd w:id="800081778"/>
          </w:p>
        </w:tc>
      </w:tr>
    </w:tbl>
    <w:p w14:paraId="2CCDC219" w14:textId="77777777" w:rsidR="00DC3C3C" w:rsidRPr="00DC3C3C" w:rsidRDefault="00D51D4F" w:rsidP="00D51D4F">
      <w:pPr>
        <w:rPr>
          <w:rFonts w:ascii="Avenir Light" w:hAnsi="Avenir Light" w:cs="Avenir Light"/>
          <w:sz w:val="14"/>
          <w:szCs w:val="18"/>
        </w:rPr>
      </w:pPr>
      <w:r>
        <w:rPr>
          <w:rFonts w:ascii="Avenir Light" w:hAnsi="Avenir Light" w:cs="Avenir Light"/>
          <w:sz w:val="19"/>
        </w:rPr>
        <w:t xml:space="preserve">  </w:t>
      </w:r>
    </w:p>
    <w:p w14:paraId="18A459BE" w14:textId="2012B522" w:rsidR="004014FC" w:rsidRDefault="00DC3C3C" w:rsidP="00D51D4F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</w:t>
      </w:r>
      <w:r w:rsidR="004014FC" w:rsidRPr="00AE3D00">
        <w:rPr>
          <w:rFonts w:ascii="Avenir Light" w:hAnsi="Avenir Light" w:cs="Avenir Light"/>
          <w:sz w:val="19"/>
        </w:rPr>
        <w:t>Wir bitten Sie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A86328">
        <w:rPr>
          <w:rFonts w:ascii="Avenir Light" w:hAnsi="Avenir Light" w:cs="Avenir Light"/>
          <w:sz w:val="19"/>
        </w:rPr>
        <w:t>20</w:t>
      </w:r>
      <w:r w:rsidR="004014FC">
        <w:rPr>
          <w:rFonts w:ascii="Avenir Light" w:hAnsi="Avenir Light" w:cs="Avenir Light"/>
          <w:sz w:val="19"/>
        </w:rPr>
        <w:t>. März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55B6777A" w:rsidR="004014FC" w:rsidRPr="004014FC" w:rsidRDefault="00567130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HEFTI. HESS. MARTIGNONI. 4U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Karin Meek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Neumattstrasse 13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5001 Aarau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E2146CC" w:rsidR="004014FC" w:rsidRDefault="00567130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</w:t>
            </w:r>
            <w:r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6</w:t>
            </w:r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.0</w:t>
            </w:r>
            <w:r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0911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EB8B6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07BDEFD6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927BFB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Pr="002C68DA">
        <w:rPr>
          <w:rFonts w:ascii="Athelas" w:hAnsi="Athelas"/>
          <w:b/>
          <w:bCs/>
          <w:spacing w:val="80"/>
          <w:sz w:val="36"/>
          <w:szCs w:val="36"/>
          <w:lang w:val="de-CH"/>
        </w:rPr>
        <w:t>Rechnung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tbl>
      <w:tblPr>
        <w:tblStyle w:val="Tabellenraster"/>
        <w:tblpPr w:leftFromText="141" w:rightFromText="141" w:vertAnchor="page" w:horzAnchor="margin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458"/>
        <w:gridCol w:w="3401"/>
        <w:gridCol w:w="2877"/>
      </w:tblGrid>
      <w:tr w:rsidR="003B33EF" w14:paraId="22CCBFCC" w14:textId="77777777" w:rsidTr="003B33EF">
        <w:trPr>
          <w:trHeight w:val="170"/>
        </w:trPr>
        <w:tc>
          <w:tcPr>
            <w:tcW w:w="2236" w:type="dxa"/>
            <w:vAlign w:val="bottom"/>
          </w:tcPr>
          <w:p w14:paraId="27ED05EA" w14:textId="5F169F5D" w:rsidR="003B33EF" w:rsidRPr="004014FC" w:rsidRDefault="00DC3C3C" w:rsidP="00DC3C3C">
            <w:pPr>
              <w:ind w:left="35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DC3C3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58" w:type="dxa"/>
            <w:vAlign w:val="bottom"/>
          </w:tcPr>
          <w:p w14:paraId="4B08AA77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26806382" w14:textId="01778F14" w:rsidR="003B33EF" w:rsidRPr="004014FC" w:rsidRDefault="00DC3C3C" w:rsidP="003B33EF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2676489F" w14:textId="390080C4" w:rsidR="003B33EF" w:rsidRDefault="003B33EF" w:rsidP="003B33EF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2542C0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orm</w:t>
            </w:r>
          </w:p>
        </w:tc>
      </w:tr>
      <w:tr w:rsidR="003B33EF" w14:paraId="7E48BECC" w14:textId="77777777" w:rsidTr="003B33EF">
        <w:tc>
          <w:tcPr>
            <w:tcW w:w="2236" w:type="dxa"/>
          </w:tcPr>
          <w:p w14:paraId="23E6CC41" w14:textId="436BA6A7" w:rsidR="003B33EF" w:rsidRPr="004014FC" w:rsidRDefault="00DC3C3C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479480292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Architecture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1479480292"/>
          </w:p>
        </w:tc>
        <w:tc>
          <w:tcPr>
            <w:tcW w:w="458" w:type="dxa"/>
          </w:tcPr>
          <w:p w14:paraId="6836969A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3C8C9B" w14:textId="08A8728C" w:rsidR="003B33EF" w:rsidRPr="004014FC" w:rsidRDefault="00DC3C3C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62838870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Exe</w:t>
            </w:r>
            <w:r w:rsidR="002542C0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cutive </w:t>
            </w:r>
            <w:permEnd w:id="2062838870"/>
            <w:r w:rsidR="002542C0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5AEAD70C" w14:textId="04A9DC38" w:rsidR="003B33EF" w:rsidRDefault="002542C0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3B33EF" w14:paraId="7212889E" w14:textId="77777777" w:rsidTr="003B33EF">
        <w:tc>
          <w:tcPr>
            <w:tcW w:w="2236" w:type="dxa"/>
          </w:tcPr>
          <w:p w14:paraId="47CC9756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58" w:type="dxa"/>
          </w:tcPr>
          <w:p w14:paraId="0ED6A892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5C0D92D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0FC77650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3B33EF" w14:paraId="30C0ED6F" w14:textId="77777777" w:rsidTr="003B33EF">
        <w:tc>
          <w:tcPr>
            <w:tcW w:w="2236" w:type="dxa"/>
            <w:vAlign w:val="bottom"/>
          </w:tcPr>
          <w:p w14:paraId="4C100005" w14:textId="1C0D2D10" w:rsidR="003B33EF" w:rsidRPr="004014FC" w:rsidRDefault="002542C0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58" w:type="dxa"/>
          </w:tcPr>
          <w:p w14:paraId="1CDDABF1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7F19F425" w14:textId="72CF29F3" w:rsidR="003B33EF" w:rsidRPr="004014FC" w:rsidRDefault="002542C0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21B8271B" w14:textId="43C9AFA2" w:rsidR="003B33EF" w:rsidRDefault="003B33EF" w:rsidP="003B33EF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041EC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unktion</w:t>
            </w:r>
          </w:p>
        </w:tc>
      </w:tr>
      <w:tr w:rsidR="003B33EF" w:rsidRPr="00097A57" w14:paraId="41ADDA8C" w14:textId="77777777" w:rsidTr="003B33EF">
        <w:tc>
          <w:tcPr>
            <w:tcW w:w="2236" w:type="dxa"/>
          </w:tcPr>
          <w:p w14:paraId="74617EC2" w14:textId="2368FED6" w:rsidR="003B33EF" w:rsidRPr="004014FC" w:rsidRDefault="002542C0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Teilzahlung </w:t>
            </w:r>
            <w:r w:rsidR="000869C8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/3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58" w:type="dxa"/>
          </w:tcPr>
          <w:p w14:paraId="5B48C49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AAFF9F" w14:textId="29FF4F2B" w:rsidR="003B33EF" w:rsidRPr="004014FC" w:rsidRDefault="00041EC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Such- und Besetzungsauftrag</w:t>
            </w:r>
          </w:p>
        </w:tc>
        <w:tc>
          <w:tcPr>
            <w:tcW w:w="2877" w:type="dxa"/>
          </w:tcPr>
          <w:p w14:paraId="681D28A9" w14:textId="204A0112" w:rsidR="003B33EF" w:rsidRPr="00097A57" w:rsidRDefault="003B33E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</w:t>
            </w:r>
            <w:r w:rsid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lind Copy</w:t>
            </w:r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07BCBBD9" w14:textId="77777777" w:rsidR="003B33EF" w:rsidRPr="00DC3C3C" w:rsidRDefault="003B33EF" w:rsidP="00734D5F">
      <w:pPr>
        <w:pStyle w:val="1Copy95pt"/>
        <w:tabs>
          <w:tab w:val="left" w:pos="2552"/>
        </w:tabs>
        <w:rPr>
          <w:sz w:val="14"/>
          <w:szCs w:val="16"/>
        </w:rPr>
      </w:pPr>
    </w:p>
    <w:tbl>
      <w:tblPr>
        <w:tblStyle w:val="Tabellenraster"/>
        <w:tblpPr w:leftFromText="141" w:rightFromText="141" w:vertAnchor="text" w:horzAnchor="margin" w:tblpXSpec="right" w:tblpY="86"/>
        <w:tblW w:w="77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812"/>
        <w:gridCol w:w="20"/>
        <w:gridCol w:w="1915"/>
      </w:tblGrid>
      <w:tr w:rsidR="009F2D82" w14:paraId="24ED9487" w14:textId="77777777" w:rsidTr="00DC3C3C">
        <w:trPr>
          <w:trHeight w:hRule="exact" w:val="113"/>
        </w:trPr>
        <w:tc>
          <w:tcPr>
            <w:tcW w:w="5812" w:type="dxa"/>
            <w:tcBorders>
              <w:top w:val="single" w:sz="4" w:space="0" w:color="BFBFBF" w:themeColor="background1" w:themeShade="BF"/>
              <w:bottom w:val="nil"/>
            </w:tcBorders>
          </w:tcPr>
          <w:p w14:paraId="3CB2FC97" w14:textId="77777777" w:rsidR="009F2D82" w:rsidRPr="00F748E9" w:rsidRDefault="009F2D82" w:rsidP="009F2D82">
            <w:pPr>
              <w:pStyle w:val="1CopyBold95pt"/>
            </w:pPr>
          </w:p>
        </w:tc>
        <w:tc>
          <w:tcPr>
            <w:tcW w:w="20" w:type="dxa"/>
            <w:tcBorders>
              <w:top w:val="single" w:sz="4" w:space="0" w:color="BFBFBF" w:themeColor="background1" w:themeShade="BF"/>
              <w:bottom w:val="nil"/>
            </w:tcBorders>
          </w:tcPr>
          <w:p w14:paraId="3991105C" w14:textId="77777777" w:rsidR="009F2D82" w:rsidRDefault="009F2D82" w:rsidP="009F2D82">
            <w:pPr>
              <w:pStyle w:val="1CopyBold95pt"/>
              <w:jc w:val="right"/>
            </w:pPr>
          </w:p>
        </w:tc>
        <w:tc>
          <w:tcPr>
            <w:tcW w:w="1915" w:type="dxa"/>
            <w:tcBorders>
              <w:top w:val="single" w:sz="4" w:space="0" w:color="BFBFBF" w:themeColor="background1" w:themeShade="BF"/>
              <w:bottom w:val="nil"/>
            </w:tcBorders>
          </w:tcPr>
          <w:p w14:paraId="0D2D7BA8" w14:textId="77777777" w:rsidR="009F2D82" w:rsidRDefault="009F2D82" w:rsidP="009F2D82">
            <w:pPr>
              <w:pStyle w:val="1CopyBold95pt"/>
              <w:ind w:right="136"/>
              <w:jc w:val="right"/>
            </w:pPr>
          </w:p>
        </w:tc>
      </w:tr>
      <w:tr w:rsidR="009F2D82" w:rsidRPr="005A310E" w14:paraId="785C238D" w14:textId="77777777" w:rsidTr="00DC3C3C">
        <w:tc>
          <w:tcPr>
            <w:tcW w:w="5812" w:type="dxa"/>
            <w:tcBorders>
              <w:top w:val="nil"/>
              <w:bottom w:val="nil"/>
            </w:tcBorders>
            <w:vAlign w:val="center"/>
          </w:tcPr>
          <w:p w14:paraId="4967D73C" w14:textId="77777777" w:rsidR="009F2D82" w:rsidRPr="009F07CB" w:rsidRDefault="009F2D82" w:rsidP="009F2D82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935" w:type="dxa"/>
            <w:gridSpan w:val="2"/>
            <w:tcBorders>
              <w:top w:val="nil"/>
              <w:bottom w:val="nil"/>
            </w:tcBorders>
            <w:vAlign w:val="center"/>
          </w:tcPr>
          <w:p w14:paraId="2FB8EA9F" w14:textId="77777777" w:rsidR="009F2D82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640D96B9" w14:textId="77777777" w:rsidR="009F2D82" w:rsidRPr="00225B59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9F2D82" w14:paraId="68D332CA" w14:textId="77777777" w:rsidTr="00DC3C3C">
        <w:trPr>
          <w:trHeight w:hRule="exact" w:val="64"/>
        </w:trPr>
        <w:tc>
          <w:tcPr>
            <w:tcW w:w="5812" w:type="dxa"/>
            <w:tcBorders>
              <w:top w:val="nil"/>
              <w:bottom w:val="single" w:sz="4" w:space="0" w:color="BFBFBF" w:themeColor="background1" w:themeShade="BF"/>
            </w:tcBorders>
          </w:tcPr>
          <w:p w14:paraId="01CCCB18" w14:textId="77777777" w:rsidR="009F2D82" w:rsidRPr="00BF6253" w:rsidRDefault="009F2D82" w:rsidP="009F2D82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935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2897F65E" w14:textId="77777777" w:rsidR="009F2D82" w:rsidRDefault="009F2D82" w:rsidP="009F2D82">
            <w:pPr>
              <w:pStyle w:val="1Copy95pt"/>
              <w:tabs>
                <w:tab w:val="left" w:pos="2552"/>
              </w:tabs>
            </w:pPr>
          </w:p>
        </w:tc>
      </w:tr>
      <w:tr w:rsidR="009F2D82" w:rsidRPr="00834783" w14:paraId="2BFDAC5F" w14:textId="77777777" w:rsidTr="00DC3C3C">
        <w:trPr>
          <w:trHeight w:hRule="exact" w:val="86"/>
        </w:trPr>
        <w:tc>
          <w:tcPr>
            <w:tcW w:w="5812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9505A89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AADE381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0FB6DFE7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3CF51" w14:textId="29C6A960" w:rsidR="009F2D82" w:rsidRP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1. stage: Suchstrategie, identifikation und Pooling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02636" w14:textId="6B008C6F" w:rsidR="009F2D82" w:rsidRPr="00E87D7F" w:rsidRDefault="004737CC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r>
              <w:rPr>
                <w:caps/>
                <w:spacing w:val="10"/>
                <w:sz w:val="16"/>
                <w:szCs w:val="16"/>
                <w:lang w:val="sv-SE"/>
              </w:rPr>
              <w:t>honoriert</w:t>
            </w:r>
          </w:p>
        </w:tc>
      </w:tr>
      <w:tr w:rsidR="00DC3C3C" w:rsidRPr="00E87D7F" w14:paraId="7FB3BB0B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F526A" w14:textId="0F0146BB" w:rsid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9836C" w14:textId="7D99C332" w:rsidR="00DC3C3C" w:rsidRPr="00DC3C3C" w:rsidRDefault="000869C8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  <w:lang w:val="sv-SE"/>
              </w:rPr>
              <w:t>honoriert</w:t>
            </w:r>
          </w:p>
        </w:tc>
      </w:tr>
      <w:tr w:rsidR="00DC3C3C" w:rsidRPr="00E87D7F" w14:paraId="0C8CA856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77A31" w14:textId="48816BFB" w:rsid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78F2F" w14:textId="3E967390" w:rsidR="00DC3C3C" w:rsidRPr="00DC3C3C" w:rsidRDefault="000869C8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424878255" w:edGrp="everyone"/>
            <w:r>
              <w:rPr>
                <w:caps/>
                <w:spacing w:val="10"/>
                <w:sz w:val="16"/>
                <w:szCs w:val="16"/>
              </w:rPr>
              <w:t>10'000.00</w:t>
            </w:r>
            <w:permEnd w:id="424878255"/>
          </w:p>
        </w:tc>
      </w:tr>
      <w:tr w:rsidR="009F2D82" w:rsidRPr="00E87D7F" w14:paraId="47D508D5" w14:textId="77777777" w:rsidTr="00DC3C3C">
        <w:trPr>
          <w:trHeight w:hRule="exact" w:val="85"/>
        </w:trPr>
        <w:tc>
          <w:tcPr>
            <w:tcW w:w="581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5B8652D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0E5B65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18B56DF6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C0B6BC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2F1E97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834783" w14:paraId="57BCA2F8" w14:textId="77777777" w:rsidTr="00DC3C3C">
        <w:trPr>
          <w:trHeight w:hRule="exact" w:val="465"/>
        </w:trPr>
        <w:tc>
          <w:tcPr>
            <w:tcW w:w="581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48277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1E1948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61967593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619675936"/>
          </w:p>
        </w:tc>
      </w:tr>
      <w:tr w:rsidR="009F2D82" w:rsidRPr="00834783" w14:paraId="597900CE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AC4DD5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6BBE86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9F2D82" w:rsidRPr="00E13127" w14:paraId="6571B428" w14:textId="77777777" w:rsidTr="00DC3C3C">
        <w:trPr>
          <w:trHeight w:val="481"/>
        </w:trPr>
        <w:tc>
          <w:tcPr>
            <w:tcW w:w="5812" w:type="dxa"/>
            <w:tcBorders>
              <w:top w:val="nil"/>
              <w:left w:val="nil"/>
              <w:right w:val="nil"/>
            </w:tcBorders>
            <w:vAlign w:val="center"/>
          </w:tcPr>
          <w:p w14:paraId="1220CEDB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0FAC703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55AB557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63EBBAFF" w14:textId="60449B79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559783022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="00AE775C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91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559783022"/>
          </w:p>
        </w:tc>
      </w:tr>
      <w:tr w:rsidR="009F2D82" w14:paraId="453CA7D6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95578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F0CEDD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9F2D82" w14:paraId="00722A9E" w14:textId="77777777" w:rsidTr="00DC3C3C">
        <w:trPr>
          <w:trHeight w:val="465"/>
        </w:trPr>
        <w:tc>
          <w:tcPr>
            <w:tcW w:w="581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FF9562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12A5DE" w14:textId="33778D26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65327653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</w:t>
            </w:r>
            <w:r w:rsidR="00AE775C">
              <w:rPr>
                <w:b/>
                <w:bCs/>
                <w:caps/>
                <w:spacing w:val="10"/>
                <w:sz w:val="16"/>
                <w:szCs w:val="16"/>
              </w:rPr>
              <w:t>1’891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65327653"/>
          </w:p>
        </w:tc>
      </w:tr>
    </w:tbl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3D0765CD">
                <wp:simplePos x="0" y="0"/>
                <wp:positionH relativeFrom="margin">
                  <wp:posOffset>584200</wp:posOffset>
                </wp:positionH>
                <wp:positionV relativeFrom="page">
                  <wp:posOffset>7224395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46pt;margin-top:568.85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7F44CB89" w14:textId="58253235" w:rsidR="009F2D82" w:rsidRDefault="00C17FC8" w:rsidP="00041EC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0411A689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A790EDB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F2BF88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5593376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4DE4E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7474F3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6EDD20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9E3C68E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5E36FCBA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19C39CC0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B7061A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1B23081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2CA05A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6DFA323" w14:textId="77777777" w:rsidR="00041ECF" w:rsidRDefault="00041ECF" w:rsidP="00041ECF">
      <w:pPr>
        <w:rPr>
          <w:rFonts w:cs="Avenir Light"/>
          <w:sz w:val="16"/>
          <w:szCs w:val="22"/>
        </w:rPr>
      </w:pPr>
    </w:p>
    <w:tbl>
      <w:tblPr>
        <w:tblStyle w:val="Tabellenraster"/>
        <w:tblpPr w:leftFromText="141" w:rightFromText="141" w:vertAnchor="page" w:horzAnchor="margin" w:tblpY="106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</w:tblGrid>
      <w:tr w:rsidR="00B13861" w:rsidRPr="004014FC" w14:paraId="749C978F" w14:textId="77777777" w:rsidTr="00191B76">
        <w:tc>
          <w:tcPr>
            <w:tcW w:w="2160" w:type="dxa"/>
          </w:tcPr>
          <w:p w14:paraId="1CEABE8B" w14:textId="77777777" w:rsidR="00B13861" w:rsidRPr="007C1CC1" w:rsidRDefault="00B13861" w:rsidP="00191B76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B13861" w:rsidRPr="004014FC" w14:paraId="668CCC88" w14:textId="77777777" w:rsidTr="00191B76">
        <w:tc>
          <w:tcPr>
            <w:tcW w:w="2160" w:type="dxa"/>
          </w:tcPr>
          <w:p w14:paraId="366F4A93" w14:textId="77F42F12" w:rsidR="00B13861" w:rsidRPr="004014FC" w:rsidRDefault="00AE775C" w:rsidP="00191B76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187801359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10</w:t>
            </w:r>
            <w:r w:rsidR="00B13861"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 xml:space="preserve">. 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März</w:t>
            </w:r>
            <w:r w:rsidR="00B13861"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 xml:space="preserve"> 2026</w:t>
            </w:r>
            <w:permEnd w:id="1878013591"/>
          </w:p>
        </w:tc>
      </w:tr>
    </w:tbl>
    <w:p w14:paraId="6D0D9972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22FC1A" w14:textId="77777777" w:rsidR="00B13861" w:rsidRDefault="00B13861" w:rsidP="00041ECF">
      <w:pPr>
        <w:rPr>
          <w:rFonts w:cs="Avenir Light"/>
          <w:sz w:val="16"/>
          <w:szCs w:val="22"/>
        </w:rPr>
      </w:pPr>
    </w:p>
    <w:p w14:paraId="4D150840" w14:textId="77777777" w:rsidR="00191B76" w:rsidRPr="00191B76" w:rsidRDefault="00191B76" w:rsidP="00191B76">
      <w:pPr>
        <w:rPr>
          <w:rFonts w:ascii="Avenir Light" w:hAnsi="Avenir Light" w:cs="Avenir Light"/>
          <w:sz w:val="20"/>
          <w:szCs w:val="28"/>
        </w:rPr>
      </w:pPr>
    </w:p>
    <w:p w14:paraId="6941CF44" w14:textId="77777777" w:rsidR="00191B76" w:rsidRPr="00191B76" w:rsidRDefault="00191B76" w:rsidP="00191B76">
      <w:pPr>
        <w:rPr>
          <w:rFonts w:ascii="Avenir Light" w:hAnsi="Avenir Light" w:cs="Avenir Light"/>
          <w:sz w:val="12"/>
          <w:szCs w:val="16"/>
        </w:rPr>
      </w:pPr>
      <w:r>
        <w:rPr>
          <w:rFonts w:ascii="Avenir Light" w:hAnsi="Avenir Light" w:cs="Avenir Light"/>
          <w:sz w:val="19"/>
        </w:rPr>
        <w:t xml:space="preserve">     </w:t>
      </w:r>
    </w:p>
    <w:p w14:paraId="2B610511" w14:textId="77777777" w:rsidR="00191B76" w:rsidRPr="00191B76" w:rsidRDefault="00191B76" w:rsidP="00191B76">
      <w:pPr>
        <w:rPr>
          <w:rFonts w:ascii="Avenir Light" w:hAnsi="Avenir Light" w:cs="Avenir Light"/>
          <w:sz w:val="12"/>
          <w:szCs w:val="16"/>
        </w:rPr>
      </w:pPr>
    </w:p>
    <w:p w14:paraId="3461926B" w14:textId="23078799" w:rsidR="00C17FC8" w:rsidRDefault="00191B76" w:rsidP="00191B76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  </w:t>
      </w:r>
      <w:r w:rsidR="00C17FC8" w:rsidRPr="00AE3D00">
        <w:rPr>
          <w:rFonts w:ascii="Avenir Light" w:hAnsi="Avenir Light" w:cs="Avenir Light"/>
          <w:sz w:val="19"/>
        </w:rPr>
        <w:t xml:space="preserve">Wir bitten Sie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AE775C">
        <w:rPr>
          <w:rFonts w:ascii="Avenir Light" w:hAnsi="Avenir Light" w:cs="Avenir Light"/>
          <w:sz w:val="19"/>
        </w:rPr>
        <w:t>20</w:t>
      </w:r>
      <w:r w:rsidR="009B0FBD">
        <w:rPr>
          <w:rFonts w:ascii="Avenir Light" w:hAnsi="Avenir Light" w:cs="Avenir Light"/>
          <w:sz w:val="19"/>
        </w:rPr>
        <w:t>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0E04F744" w:rsidR="00C17FC8" w:rsidRDefault="00191B76" w:rsidP="00C17FC8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0B663DA6">
            <wp:simplePos x="0" y="0"/>
            <wp:positionH relativeFrom="page">
              <wp:posOffset>6491</wp:posOffset>
            </wp:positionH>
            <wp:positionV relativeFrom="paragraph">
              <wp:posOffset>184785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FE80E" w14:textId="0939EB4F" w:rsidR="004014FC" w:rsidRPr="004014FC" w:rsidRDefault="004014FC" w:rsidP="004014FC">
      <w:pPr>
        <w:rPr>
          <w:rFonts w:cs="Avenir Light"/>
          <w:sz w:val="19"/>
        </w:rPr>
      </w:pPr>
    </w:p>
    <w:p w14:paraId="051CF8FC" w14:textId="6AEFEE27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7777777" w:rsidR="004014FC" w:rsidRPr="004014FC" w:rsidRDefault="004014FC" w:rsidP="004014FC">
      <w:pPr>
        <w:rPr>
          <w:rFonts w:cs="Avenir Light"/>
          <w:sz w:val="19"/>
        </w:rPr>
      </w:pPr>
    </w:p>
    <w:p w14:paraId="52A7BB7E" w14:textId="19EC63AA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1DC45" w14:textId="77777777" w:rsidR="00984344" w:rsidRDefault="00984344" w:rsidP="005F6397">
      <w:r>
        <w:separator/>
      </w:r>
    </w:p>
  </w:endnote>
  <w:endnote w:type="continuationSeparator" w:id="0">
    <w:p w14:paraId="52A19655" w14:textId="77777777" w:rsidR="00984344" w:rsidRDefault="00984344" w:rsidP="005F6397">
      <w:r>
        <w:continuationSeparator/>
      </w:r>
    </w:p>
  </w:endnote>
  <w:endnote w:type="continuationNotice" w:id="1">
    <w:p w14:paraId="56DE744D" w14:textId="77777777" w:rsidR="00984344" w:rsidRDefault="009843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altName w:val="Calibri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A587" w14:textId="77777777" w:rsidR="00984344" w:rsidRDefault="00984344" w:rsidP="005F6397">
      <w:r>
        <w:separator/>
      </w:r>
    </w:p>
  </w:footnote>
  <w:footnote w:type="continuationSeparator" w:id="0">
    <w:p w14:paraId="2B59DE0F" w14:textId="77777777" w:rsidR="00984344" w:rsidRDefault="00984344" w:rsidP="005F6397">
      <w:r>
        <w:continuationSeparator/>
      </w:r>
    </w:p>
  </w:footnote>
  <w:footnote w:type="continuationNotice" w:id="1">
    <w:p w14:paraId="30357D46" w14:textId="77777777" w:rsidR="00984344" w:rsidRDefault="0098434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VRhHsi2+COaJlbd/ySZ3qkgZ78BWxiNnK+UYlv9cp/O3X+lpNktUZAzrvE5+3JgalfIvsOBSOj3G8USWxsMP8A==" w:salt="LnaOFCdMAj2mHaQFL4BAMQ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05384"/>
    <w:rsid w:val="00010ED2"/>
    <w:rsid w:val="00015AFD"/>
    <w:rsid w:val="00026EEC"/>
    <w:rsid w:val="00036C4D"/>
    <w:rsid w:val="0004143A"/>
    <w:rsid w:val="00041ACC"/>
    <w:rsid w:val="00041ECF"/>
    <w:rsid w:val="000434E4"/>
    <w:rsid w:val="000452F8"/>
    <w:rsid w:val="00050F95"/>
    <w:rsid w:val="00054AB4"/>
    <w:rsid w:val="000617D9"/>
    <w:rsid w:val="00062B04"/>
    <w:rsid w:val="00072710"/>
    <w:rsid w:val="0007330F"/>
    <w:rsid w:val="00073A09"/>
    <w:rsid w:val="00077A09"/>
    <w:rsid w:val="00084057"/>
    <w:rsid w:val="000869C8"/>
    <w:rsid w:val="00086BE5"/>
    <w:rsid w:val="000915D7"/>
    <w:rsid w:val="0009734A"/>
    <w:rsid w:val="00097A57"/>
    <w:rsid w:val="000A38D9"/>
    <w:rsid w:val="000A470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45DFC"/>
    <w:rsid w:val="0015596D"/>
    <w:rsid w:val="00165E02"/>
    <w:rsid w:val="0017248A"/>
    <w:rsid w:val="00172D1A"/>
    <w:rsid w:val="00174F6E"/>
    <w:rsid w:val="00182099"/>
    <w:rsid w:val="00183C9B"/>
    <w:rsid w:val="00185E35"/>
    <w:rsid w:val="00191B76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444A"/>
    <w:rsid w:val="001F52CC"/>
    <w:rsid w:val="002040AA"/>
    <w:rsid w:val="00207437"/>
    <w:rsid w:val="00212E0C"/>
    <w:rsid w:val="00225B59"/>
    <w:rsid w:val="00227EB7"/>
    <w:rsid w:val="0024131A"/>
    <w:rsid w:val="002470D6"/>
    <w:rsid w:val="002542C0"/>
    <w:rsid w:val="002558DD"/>
    <w:rsid w:val="0026068C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636F"/>
    <w:rsid w:val="002F4C43"/>
    <w:rsid w:val="002F6FC0"/>
    <w:rsid w:val="002F70F4"/>
    <w:rsid w:val="002F7D16"/>
    <w:rsid w:val="00300727"/>
    <w:rsid w:val="003022B2"/>
    <w:rsid w:val="0030718C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66EE2"/>
    <w:rsid w:val="003763AD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3498"/>
    <w:rsid w:val="003D0BA5"/>
    <w:rsid w:val="003D2E05"/>
    <w:rsid w:val="003D3BC8"/>
    <w:rsid w:val="003D4AF0"/>
    <w:rsid w:val="003D62B2"/>
    <w:rsid w:val="003D7C57"/>
    <w:rsid w:val="003E1693"/>
    <w:rsid w:val="003E5E39"/>
    <w:rsid w:val="003F4754"/>
    <w:rsid w:val="003F65A2"/>
    <w:rsid w:val="003F7A0B"/>
    <w:rsid w:val="0040021A"/>
    <w:rsid w:val="00400421"/>
    <w:rsid w:val="00401411"/>
    <w:rsid w:val="004014FC"/>
    <w:rsid w:val="00416D63"/>
    <w:rsid w:val="00420BD3"/>
    <w:rsid w:val="004221EA"/>
    <w:rsid w:val="00422FDB"/>
    <w:rsid w:val="00423C52"/>
    <w:rsid w:val="00425F53"/>
    <w:rsid w:val="0044204D"/>
    <w:rsid w:val="0045233E"/>
    <w:rsid w:val="004571D0"/>
    <w:rsid w:val="00460F9C"/>
    <w:rsid w:val="00461A6D"/>
    <w:rsid w:val="00472124"/>
    <w:rsid w:val="004722C1"/>
    <w:rsid w:val="004737CC"/>
    <w:rsid w:val="00473D4C"/>
    <w:rsid w:val="00474E0A"/>
    <w:rsid w:val="00474F0F"/>
    <w:rsid w:val="00476113"/>
    <w:rsid w:val="004779D7"/>
    <w:rsid w:val="0048014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B5F"/>
    <w:rsid w:val="004F5EFF"/>
    <w:rsid w:val="005046AF"/>
    <w:rsid w:val="00504860"/>
    <w:rsid w:val="00504DA6"/>
    <w:rsid w:val="0051471A"/>
    <w:rsid w:val="00521118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67130"/>
    <w:rsid w:val="005725E5"/>
    <w:rsid w:val="00574476"/>
    <w:rsid w:val="0057481F"/>
    <w:rsid w:val="00576F44"/>
    <w:rsid w:val="00580F5D"/>
    <w:rsid w:val="00582A01"/>
    <w:rsid w:val="00591A8B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3C1C"/>
    <w:rsid w:val="005C4A2C"/>
    <w:rsid w:val="005D47DE"/>
    <w:rsid w:val="005D7DC3"/>
    <w:rsid w:val="005E0D7F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7C11"/>
    <w:rsid w:val="00637C7C"/>
    <w:rsid w:val="00643220"/>
    <w:rsid w:val="00644D40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6090"/>
    <w:rsid w:val="00694446"/>
    <w:rsid w:val="00697034"/>
    <w:rsid w:val="006A641F"/>
    <w:rsid w:val="006B677D"/>
    <w:rsid w:val="006D0D34"/>
    <w:rsid w:val="006D0FB3"/>
    <w:rsid w:val="006D172E"/>
    <w:rsid w:val="006D3560"/>
    <w:rsid w:val="006D380F"/>
    <w:rsid w:val="006E0DAE"/>
    <w:rsid w:val="006E1F20"/>
    <w:rsid w:val="00703ACA"/>
    <w:rsid w:val="0070466C"/>
    <w:rsid w:val="007054CB"/>
    <w:rsid w:val="0070620B"/>
    <w:rsid w:val="00707622"/>
    <w:rsid w:val="00710F40"/>
    <w:rsid w:val="00711BB8"/>
    <w:rsid w:val="00717F6F"/>
    <w:rsid w:val="00720C53"/>
    <w:rsid w:val="00721A50"/>
    <w:rsid w:val="00730C1B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394E"/>
    <w:rsid w:val="007945B0"/>
    <w:rsid w:val="007A1B31"/>
    <w:rsid w:val="007A20E0"/>
    <w:rsid w:val="007B2890"/>
    <w:rsid w:val="007B61A5"/>
    <w:rsid w:val="007C1CC1"/>
    <w:rsid w:val="007C570B"/>
    <w:rsid w:val="007C7A80"/>
    <w:rsid w:val="007C7E26"/>
    <w:rsid w:val="007D3F28"/>
    <w:rsid w:val="007D4F41"/>
    <w:rsid w:val="007E6B6D"/>
    <w:rsid w:val="007F2A8A"/>
    <w:rsid w:val="007F34FA"/>
    <w:rsid w:val="008010C8"/>
    <w:rsid w:val="00801D20"/>
    <w:rsid w:val="008070DD"/>
    <w:rsid w:val="00811794"/>
    <w:rsid w:val="00811A7E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8EB"/>
    <w:rsid w:val="009027AC"/>
    <w:rsid w:val="00907C0F"/>
    <w:rsid w:val="009139A2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84344"/>
    <w:rsid w:val="00991ED2"/>
    <w:rsid w:val="009A658C"/>
    <w:rsid w:val="009A7FB8"/>
    <w:rsid w:val="009B066B"/>
    <w:rsid w:val="009B0D55"/>
    <w:rsid w:val="009B0FBD"/>
    <w:rsid w:val="009B2ED8"/>
    <w:rsid w:val="009C5165"/>
    <w:rsid w:val="009D1B4B"/>
    <w:rsid w:val="009D501E"/>
    <w:rsid w:val="009D7716"/>
    <w:rsid w:val="009E673E"/>
    <w:rsid w:val="009F07CB"/>
    <w:rsid w:val="009F2D82"/>
    <w:rsid w:val="009F32F9"/>
    <w:rsid w:val="009F3F3B"/>
    <w:rsid w:val="00A01894"/>
    <w:rsid w:val="00A02E68"/>
    <w:rsid w:val="00A031F0"/>
    <w:rsid w:val="00A10034"/>
    <w:rsid w:val="00A13E3E"/>
    <w:rsid w:val="00A40DD0"/>
    <w:rsid w:val="00A45F57"/>
    <w:rsid w:val="00A45F8D"/>
    <w:rsid w:val="00A503AF"/>
    <w:rsid w:val="00A56DBE"/>
    <w:rsid w:val="00A57254"/>
    <w:rsid w:val="00A86328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75C"/>
    <w:rsid w:val="00AE7DEB"/>
    <w:rsid w:val="00AF45AD"/>
    <w:rsid w:val="00AF7D9C"/>
    <w:rsid w:val="00B0101F"/>
    <w:rsid w:val="00B02A27"/>
    <w:rsid w:val="00B10257"/>
    <w:rsid w:val="00B13324"/>
    <w:rsid w:val="00B13861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730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056DB"/>
    <w:rsid w:val="00C11821"/>
    <w:rsid w:val="00C11CC7"/>
    <w:rsid w:val="00C17FC8"/>
    <w:rsid w:val="00C23A0A"/>
    <w:rsid w:val="00C23B52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785E"/>
    <w:rsid w:val="00D406BF"/>
    <w:rsid w:val="00D40AB4"/>
    <w:rsid w:val="00D413EE"/>
    <w:rsid w:val="00D43D43"/>
    <w:rsid w:val="00D445C9"/>
    <w:rsid w:val="00D50EEA"/>
    <w:rsid w:val="00D51693"/>
    <w:rsid w:val="00D51D4F"/>
    <w:rsid w:val="00D54171"/>
    <w:rsid w:val="00D56E23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BC2"/>
    <w:rsid w:val="00DC1465"/>
    <w:rsid w:val="00DC1D28"/>
    <w:rsid w:val="00DC2B2D"/>
    <w:rsid w:val="00DC3237"/>
    <w:rsid w:val="00DC3C3C"/>
    <w:rsid w:val="00DC5367"/>
    <w:rsid w:val="00DC774F"/>
    <w:rsid w:val="00DD4402"/>
    <w:rsid w:val="00DD46BF"/>
    <w:rsid w:val="00DE2EA0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F4E"/>
    <w:rsid w:val="00E7278C"/>
    <w:rsid w:val="00E75DDC"/>
    <w:rsid w:val="00E80270"/>
    <w:rsid w:val="00E86E35"/>
    <w:rsid w:val="00E87D7F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074E5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769D4"/>
    <w:rsid w:val="00F821D9"/>
    <w:rsid w:val="00F85326"/>
    <w:rsid w:val="00F953D4"/>
    <w:rsid w:val="00FA2012"/>
    <w:rsid w:val="00FB4233"/>
    <w:rsid w:val="00FC409C"/>
    <w:rsid w:val="00FC6235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customXml/itemProps3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4</Pages>
  <Words>426</Words>
  <Characters>2690</Characters>
  <Application>Microsoft Office Word</Application>
  <DocSecurity>8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Peter Wiederkehr</cp:lastModifiedBy>
  <cp:revision>13</cp:revision>
  <cp:lastPrinted>2026-02-24T18:07:00Z</cp:lastPrinted>
  <dcterms:created xsi:type="dcterms:W3CDTF">2026-03-04T16:37:00Z</dcterms:created>
  <dcterms:modified xsi:type="dcterms:W3CDTF">2026-03-26T13:25:00Z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