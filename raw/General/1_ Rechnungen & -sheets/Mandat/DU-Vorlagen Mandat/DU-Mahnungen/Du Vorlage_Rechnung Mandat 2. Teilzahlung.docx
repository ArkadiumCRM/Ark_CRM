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49955C0E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DDB48E2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1087ECD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50591D20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1F9532A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54F8301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5CBED689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05BF2567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110A8C8E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941645277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941645277"/>
          </w:p>
        </w:tc>
      </w:tr>
    </w:tbl>
    <w:p w14:paraId="093BA632" w14:textId="77777777" w:rsidR="000E2CC6" w:rsidRPr="000E2CC6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  <w:lang w:val="en-US"/>
        </w:rPr>
      </w:pPr>
    </w:p>
    <w:p w14:paraId="506379B8" w14:textId="05150B8E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13417278" w14:textId="77777777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50D12B47" w14:textId="77777777" w:rsidR="000E2CC6" w:rsidRPr="005D47DE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</w:rPr>
      </w:pPr>
    </w:p>
    <w:p w14:paraId="037619CA" w14:textId="748DC4E0" w:rsidR="000E2CC6" w:rsidRPr="005D47DE" w:rsidRDefault="000E2CC6" w:rsidP="00EF535A">
      <w:pPr>
        <w:pStyle w:val="1Copy95pt"/>
        <w:spacing w:line="240" w:lineRule="auto"/>
        <w:ind w:right="7937"/>
        <w:jc w:val="right"/>
        <w:rPr>
          <w:rFonts w:cs="Avenir Black"/>
          <w:b/>
          <w:bCs/>
          <w:caps/>
          <w:color w:val="1B3051"/>
          <w:spacing w:val="40"/>
          <w:sz w:val="13"/>
          <w:szCs w:val="13"/>
        </w:rPr>
      </w:pPr>
    </w:p>
    <w:p w14:paraId="64C80970" w14:textId="77777777" w:rsidR="009D1B4B" w:rsidRDefault="00697034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  <w:r>
        <w:rPr>
          <w:noProof/>
        </w:rPr>
        <w:drawing>
          <wp:anchor distT="0" distB="0" distL="114300" distR="114300" simplePos="0" relativeHeight="251658265" behindDoc="0" locked="0" layoutInCell="1" allowOverlap="1" wp14:anchorId="18E7EFF7" wp14:editId="0A63EADF">
            <wp:simplePos x="0" y="0"/>
            <wp:positionH relativeFrom="page">
              <wp:posOffset>335280</wp:posOffset>
            </wp:positionH>
            <wp:positionV relativeFrom="page">
              <wp:posOffset>2648585</wp:posOffset>
            </wp:positionV>
            <wp:extent cx="1619885" cy="467995"/>
            <wp:effectExtent l="0" t="0" r="0" b="825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1" layoutInCell="1" allowOverlap="1" wp14:anchorId="7BC437EB" wp14:editId="363630F9">
                <wp:simplePos x="0" y="0"/>
                <wp:positionH relativeFrom="margin">
                  <wp:posOffset>-114300</wp:posOffset>
                </wp:positionH>
                <wp:positionV relativeFrom="margin">
                  <wp:posOffset>3810</wp:posOffset>
                </wp:positionV>
                <wp:extent cx="1633855" cy="384810"/>
                <wp:effectExtent l="0" t="0" r="4445" b="3810"/>
                <wp:wrapNone/>
                <wp:docPr id="3" name="Text Box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63385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114806" w14:textId="77777777" w:rsidR="00697034" w:rsidRPr="004E4EB3" w:rsidRDefault="00697034" w:rsidP="00697034">
                            <w:pPr>
                              <w:pStyle w:val="EinfAbs"/>
                              <w:spacing w:line="276" w:lineRule="auto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FUTURE BUILT ON POTENTIAL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C437E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9pt;margin-top:.3pt;width:128.65pt;height:30.3pt;z-index:25165826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" filled="f" stroked="f" strokeweight=".5pt">
                <o:lock v:ext="edit" aspectratio="t"/>
                <v:textbox style="mso-fit-shape-to-text:t" inset="0,0,0,0">
                  <w:txbxContent>
                    <w:p w14:paraId="2F114806" w14:textId="77777777" w:rsidR="00697034" w:rsidRPr="004E4EB3" w:rsidRDefault="00697034" w:rsidP="00697034">
                      <w:pPr>
                        <w:pStyle w:val="EinfAbs"/>
                        <w:spacing w:line="276" w:lineRule="auto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FUTURE BUILT ON POTENTIAL</w:t>
                      </w: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1" layoutInCell="1" allowOverlap="1" wp14:anchorId="34365D46" wp14:editId="580190A1">
                <wp:simplePos x="0" y="0"/>
                <wp:positionH relativeFrom="column">
                  <wp:posOffset>-226695</wp:posOffset>
                </wp:positionH>
                <wp:positionV relativeFrom="page">
                  <wp:posOffset>4104640</wp:posOffset>
                </wp:positionV>
                <wp:extent cx="1720215" cy="911225"/>
                <wp:effectExtent l="0" t="0" r="13335" b="3175"/>
                <wp:wrapNone/>
                <wp:docPr id="1" name="Text Box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720215" cy="911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79B3E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ARCHITECTURE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REAL ESTATE MANAGEMENT</w:t>
                            </w:r>
                          </w:p>
                          <w:p w14:paraId="6CEB7456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Ci</w:t>
                            </w:r>
                            <w:r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v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il Engineering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Building Technology</w:t>
                            </w:r>
                          </w:p>
                          <w:p w14:paraId="1FDAE6C7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Avenir Black"/>
                                <w:b/>
                                <w:bCs/>
                                <w:caps/>
                                <w:spacing w:val="40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65D46" id="Text Box 1" o:spid="_x0000_s1027" type="#_x0000_t202" style="position:absolute;left:0;text-align:left;margin-left:-17.85pt;margin-top:323.2pt;width:135.45pt;height:71.75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" filled="f" stroked="f" strokeweight=".5pt">
                <o:lock v:ext="edit" aspectratio="t"/>
                <v:textbox style="mso-fit-shape-to-text:t" inset="0,0,0,0">
                  <w:txbxContent>
                    <w:p w14:paraId="65579B3E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ARCHITECTURE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REAL ESTATE MANAGEMENT</w:t>
                      </w:r>
                    </w:p>
                    <w:p w14:paraId="6CEB7456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Ci</w:t>
                      </w:r>
                      <w:r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v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il Engineering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Building Technology</w:t>
                      </w:r>
                    </w:p>
                    <w:p w14:paraId="1FDAE6C7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Avenir Black"/>
                          <w:b/>
                          <w:bCs/>
                          <w:caps/>
                          <w:spacing w:val="40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691EEA39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20C730F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12A6E4F0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27A9808A" w14:textId="77777777" w:rsidR="000E2CC6" w:rsidRDefault="000E2CC6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tbl>
      <w:tblPr>
        <w:tblStyle w:val="Tabellenraster"/>
        <w:tblpPr w:leftFromText="141" w:rightFromText="141" w:vertAnchor="text" w:horzAnchor="page" w:tblpX="7333" w:tblpY="15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4014FC" w14:paraId="455EF61D" w14:textId="77777777" w:rsidTr="004014FC">
        <w:tc>
          <w:tcPr>
            <w:tcW w:w="2835" w:type="dxa"/>
          </w:tcPr>
          <w:p w14:paraId="4F3BD4C9" w14:textId="77777777" w:rsidR="004014FC" w:rsidRPr="004014FC" w:rsidRDefault="004014FC" w:rsidP="004014FC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Kunde</w:t>
            </w:r>
          </w:p>
        </w:tc>
      </w:tr>
      <w:tr w:rsidR="004014FC" w14:paraId="1D7A4773" w14:textId="77777777" w:rsidTr="004014FC">
        <w:tc>
          <w:tcPr>
            <w:tcW w:w="2835" w:type="dxa"/>
          </w:tcPr>
          <w:p w14:paraId="6714A13B" w14:textId="77777777" w:rsidR="004014FC" w:rsidRPr="004014FC" w:rsidRDefault="004014FC" w:rsidP="004014FC">
            <w:pPr>
              <w:spacing w:line="264" w:lineRule="auto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543634956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4414 Füllinsdorf</w:t>
            </w:r>
            <w:permEnd w:id="543634956"/>
          </w:p>
        </w:tc>
      </w:tr>
    </w:tbl>
    <w:p w14:paraId="2CB4EE33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422D99E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80359FE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73A025B5" w14:textId="77777777" w:rsidR="005D47DE" w:rsidRPr="007478C8" w:rsidRDefault="005D47DE" w:rsidP="00EF535A">
      <w:pPr>
        <w:pStyle w:val="EinfAbs"/>
        <w:spacing w:line="240" w:lineRule="auto"/>
        <w:ind w:left="6803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1D3990C" w14:textId="77777777" w:rsidR="00FB4233" w:rsidRDefault="00551534" w:rsidP="00EF535A">
      <w:pPr>
        <w:pStyle w:val="1Copy95pt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4A9A7014" wp14:editId="1ADBF649">
                <wp:simplePos x="0" y="0"/>
                <wp:positionH relativeFrom="margin">
                  <wp:posOffset>708660</wp:posOffset>
                </wp:positionH>
                <wp:positionV relativeFrom="page">
                  <wp:posOffset>9671685</wp:posOffset>
                </wp:positionV>
                <wp:extent cx="773430" cy="159385"/>
                <wp:effectExtent l="0" t="0" r="7620" b="12065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7116ED" w14:textId="77777777" w:rsidR="00551534" w:rsidRPr="000E2CC6" w:rsidRDefault="00551534" w:rsidP="00551534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Seite 1/</w:t>
                            </w:r>
                            <w:r w:rsidR="00710F40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A7014" id="Textfeld 7" o:spid="_x0000_s1028" type="#_x0000_t202" style="position:absolute;margin-left:55.8pt;margin-top:761.55pt;width:60.9pt;height:12.5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" filled="f" stroked="f" strokeweight=".5pt">
                <v:textbox style="mso-fit-shape-to-text:t" inset="0,0,0,0">
                  <w:txbxContent>
                    <w:p w14:paraId="057116ED" w14:textId="77777777" w:rsidR="00551534" w:rsidRPr="000E2CC6" w:rsidRDefault="00551534" w:rsidP="00551534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Seite 1/</w:t>
                      </w:r>
                      <w:r w:rsidR="00710F40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0DA34AC9" w14:textId="77777777" w:rsidR="007C570B" w:rsidRDefault="007C570B" w:rsidP="00EF535A">
      <w:pPr>
        <w:pStyle w:val="1Copy95pt"/>
        <w:spacing w:line="240" w:lineRule="auto"/>
      </w:pPr>
    </w:p>
    <w:p w14:paraId="4C78CA4D" w14:textId="4C824B12" w:rsidR="007C570B" w:rsidRDefault="007C570B" w:rsidP="00EF535A">
      <w:pPr>
        <w:pStyle w:val="1Copy95pt"/>
        <w:spacing w:line="240" w:lineRule="auto"/>
      </w:pPr>
    </w:p>
    <w:p w14:paraId="50F5B82D" w14:textId="77777777" w:rsidR="007C570B" w:rsidRDefault="007C570B" w:rsidP="00EF535A">
      <w:pPr>
        <w:pStyle w:val="1Copy95pt"/>
        <w:spacing w:line="240" w:lineRule="auto"/>
      </w:pPr>
    </w:p>
    <w:p w14:paraId="5FB393D5" w14:textId="77777777" w:rsidR="00C27DED" w:rsidRPr="00697034" w:rsidRDefault="00C27DED" w:rsidP="00EF535A">
      <w:pPr>
        <w:pStyle w:val="1Copy95pt"/>
        <w:spacing w:line="240" w:lineRule="auto"/>
        <w:rPr>
          <w:sz w:val="28"/>
          <w:szCs w:val="25"/>
        </w:rPr>
      </w:pPr>
    </w:p>
    <w:p w14:paraId="073B403A" w14:textId="319C4721" w:rsidR="002C68DA" w:rsidRPr="000E2CC6" w:rsidRDefault="00801D20" w:rsidP="00EF535A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</w:rPr>
      </w:pPr>
      <w:r w:rsidRPr="000E2CC6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1AB87CFE" wp14:editId="59AF6B54">
                <wp:simplePos x="0" y="0"/>
                <wp:positionH relativeFrom="margin">
                  <wp:posOffset>1836420</wp:posOffset>
                </wp:positionH>
                <wp:positionV relativeFrom="paragraph">
                  <wp:posOffset>334645</wp:posOffset>
                </wp:positionV>
                <wp:extent cx="539750" cy="0"/>
                <wp:effectExtent l="0" t="0" r="0" b="0"/>
                <wp:wrapNone/>
                <wp:docPr id="4" name="Gerade Verbindung mit Pfei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973A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4" o:spid="_x0000_s1026" type="#_x0000_t32" style="position:absolute;margin-left:144.6pt;margin-top:26.35pt;width:42.5pt;height:0;flip:y;z-index:251658243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5H36V9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="00A76268">
        <w:rPr>
          <w:rFonts w:ascii="Athelas" w:hAnsi="Athelas"/>
          <w:b/>
          <w:bCs/>
          <w:spacing w:val="80"/>
          <w:sz w:val="36"/>
          <w:szCs w:val="36"/>
        </w:rPr>
        <w:t>mahnung</w:t>
      </w:r>
    </w:p>
    <w:p w14:paraId="071BAF7D" w14:textId="77777777" w:rsidR="002C68DA" w:rsidRDefault="002C68DA" w:rsidP="00EF535A">
      <w:pPr>
        <w:pStyle w:val="1Copy95pt"/>
        <w:tabs>
          <w:tab w:val="left" w:pos="2552"/>
        </w:tabs>
        <w:spacing w:line="240" w:lineRule="auto"/>
      </w:pPr>
    </w:p>
    <w:p w14:paraId="4C280DA6" w14:textId="77777777" w:rsidR="00551534" w:rsidRPr="004014FC" w:rsidRDefault="00551534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37A07ED5" w14:textId="77777777" w:rsidR="002930CC" w:rsidRPr="00CF1162" w:rsidRDefault="002930CC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232E8FF1" w14:textId="77777777" w:rsidR="00591A8B" w:rsidRPr="009F07CB" w:rsidRDefault="00A90B3D" w:rsidP="004737CC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permStart w:id="1099513678" w:edGrp="everyone"/>
      <w:r>
        <w:rPr>
          <w:rFonts w:ascii="Avenir Light" w:hAnsi="Avenir Light" w:cs="Avenir Light"/>
          <w:color w:val="000000" w:themeColor="text1"/>
          <w:sz w:val="19"/>
          <w:szCs w:val="19"/>
        </w:rPr>
        <w:t>Sehr geehrte</w:t>
      </w:r>
      <w:r w:rsidR="006D380F">
        <w:rPr>
          <w:rFonts w:ascii="Avenir Light" w:hAnsi="Avenir Light" w:cs="Avenir Light"/>
          <w:color w:val="000000" w:themeColor="text1"/>
          <w:sz w:val="19"/>
          <w:szCs w:val="19"/>
        </w:rPr>
        <w:t>/r [</w:t>
      </w:r>
      <w:r w:rsidR="006D380F" w:rsidRPr="0074432B">
        <w:rPr>
          <w:rFonts w:ascii="Avenir Light" w:hAnsi="Avenir Light" w:cs="Avenir Light"/>
          <w:color w:val="000000" w:themeColor="text1"/>
          <w:sz w:val="19"/>
          <w:szCs w:val="19"/>
        </w:rPr>
        <w:t>XXX</w:t>
      </w:r>
      <w:r w:rsidR="006D380F">
        <w:rPr>
          <w:rFonts w:ascii="Avenir Light" w:hAnsi="Avenir Light" w:cs="Avenir Light"/>
          <w:color w:val="000000" w:themeColor="text1"/>
          <w:sz w:val="19"/>
          <w:szCs w:val="19"/>
        </w:rPr>
        <w:t>]</w:t>
      </w:r>
      <w:permEnd w:id="1099513678"/>
    </w:p>
    <w:p w14:paraId="29DDF01C" w14:textId="7B674146" w:rsidR="00F20A1A" w:rsidRPr="00F20A1A" w:rsidRDefault="00F20A1A" w:rsidP="00F20A1A">
      <w:pPr>
        <w:pStyle w:val="EinfAbs"/>
        <w:spacing w:after="120" w:line="216" w:lineRule="auto"/>
        <w:ind w:left="2892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F20A1A">
        <w:rPr>
          <w:rFonts w:ascii="Avenir Light" w:hAnsi="Avenir Light" w:cs="Avenir Light"/>
          <w:color w:val="000000" w:themeColor="text1"/>
          <w:sz w:val="19"/>
          <w:szCs w:val="19"/>
        </w:rPr>
        <w:t xml:space="preserve">Herzlichen Dank für euer Vertrauen in unsere Dienstleistung sowie für die bisher kooperative Zusammenarbeit. Wir schätzen die </w:t>
      </w:r>
      <w:permStart w:id="160056127" w:edGrp="everyone"/>
      <w:r w:rsidRPr="00F20A1A">
        <w:rPr>
          <w:rFonts w:ascii="Avenir Light" w:hAnsi="Avenir Light" w:cs="Avenir Light"/>
          <w:color w:val="000000" w:themeColor="text1"/>
          <w:sz w:val="19"/>
          <w:szCs w:val="19"/>
        </w:rPr>
        <w:t>XX AG</w:t>
      </w:r>
      <w:permEnd w:id="160056127"/>
      <w:r w:rsidRPr="00F20A1A">
        <w:rPr>
          <w:rFonts w:ascii="Avenir Light" w:hAnsi="Avenir Light" w:cs="Avenir Light"/>
          <w:color w:val="000000" w:themeColor="text1"/>
          <w:sz w:val="19"/>
          <w:szCs w:val="19"/>
        </w:rPr>
        <w:t xml:space="preserve"> als Geschäftspartner sehr.</w:t>
      </w:r>
      <w:r>
        <w:rPr>
          <w:rFonts w:ascii="Avenir Light" w:hAnsi="Avenir Light" w:cs="Avenir Light"/>
          <w:color w:val="000000" w:themeColor="text1"/>
          <w:sz w:val="19"/>
          <w:szCs w:val="19"/>
        </w:rPr>
        <w:t xml:space="preserve"> </w:t>
      </w:r>
      <w:r w:rsidRPr="00F20A1A">
        <w:rPr>
          <w:rFonts w:ascii="Avenir Light" w:hAnsi="Avenir Light" w:cs="Avenir Light"/>
          <w:color w:val="000000" w:themeColor="text1"/>
          <w:sz w:val="19"/>
          <w:szCs w:val="19"/>
        </w:rPr>
        <w:t xml:space="preserve">Im Zusammenhang mit dem Mandat betreffend der Position </w:t>
      </w:r>
      <w:permStart w:id="1735860181" w:edGrp="everyone"/>
      <w:r w:rsidRPr="00F20A1A">
        <w:rPr>
          <w:rFonts w:ascii="Avenir Light" w:hAnsi="Avenir Light" w:cs="Avenir Light"/>
          <w:color w:val="000000" w:themeColor="text1"/>
          <w:sz w:val="19"/>
          <w:szCs w:val="19"/>
        </w:rPr>
        <w:t>XX</w:t>
      </w:r>
      <w:permEnd w:id="1735860181"/>
      <w:r w:rsidRPr="00F20A1A">
        <w:rPr>
          <w:rFonts w:ascii="Avenir Light" w:hAnsi="Avenir Light" w:cs="Avenir Light"/>
          <w:color w:val="000000" w:themeColor="text1"/>
          <w:sz w:val="19"/>
          <w:szCs w:val="19"/>
        </w:rPr>
        <w:t xml:space="preserve"> haben wir Stage 2 erfolgreich abgeschlossen und euch diese bereits in Rechnung gestellt. Der entsprechende Betrag ist derzeit noch offen und die Zahlungsfrist wurde überschritten.</w:t>
      </w:r>
    </w:p>
    <w:p w14:paraId="22576811" w14:textId="44C8D2AC" w:rsidR="00F20A1A" w:rsidRPr="00F20A1A" w:rsidRDefault="00F20A1A" w:rsidP="00F20A1A">
      <w:pPr>
        <w:pStyle w:val="EinfAbs"/>
        <w:spacing w:after="120" w:line="216" w:lineRule="auto"/>
        <w:ind w:left="2892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F20A1A">
        <w:rPr>
          <w:rFonts w:ascii="Avenir Light" w:hAnsi="Avenir Light" w:cs="Avenir Light"/>
          <w:color w:val="000000" w:themeColor="text1"/>
          <w:sz w:val="19"/>
          <w:szCs w:val="19"/>
        </w:rPr>
        <w:t xml:space="preserve">Wir bitten euch, den offenen Betrag innert </w:t>
      </w:r>
      <w:permStart w:id="1980396597" w:edGrp="everyone"/>
      <w:r w:rsidRPr="00F20A1A">
        <w:rPr>
          <w:rFonts w:ascii="Avenir Light" w:hAnsi="Avenir Light" w:cs="Avenir Light"/>
          <w:color w:val="000000" w:themeColor="text1"/>
          <w:sz w:val="19"/>
          <w:szCs w:val="19"/>
        </w:rPr>
        <w:t>5 Tagen</w:t>
      </w:r>
      <w:permEnd w:id="1980396597"/>
      <w:r w:rsidRPr="00F20A1A">
        <w:rPr>
          <w:rFonts w:ascii="Avenir Light" w:hAnsi="Avenir Light" w:cs="Avenir Light"/>
          <w:color w:val="000000" w:themeColor="text1"/>
          <w:sz w:val="19"/>
          <w:szCs w:val="19"/>
        </w:rPr>
        <w:t xml:space="preserve">, spätestens bis zum </w:t>
      </w:r>
      <w:permStart w:id="369570305" w:edGrp="everyone"/>
      <w:r w:rsidRPr="00F20A1A">
        <w:rPr>
          <w:rFonts w:ascii="Avenir Light" w:hAnsi="Avenir Light" w:cs="Avenir Light"/>
          <w:color w:val="000000" w:themeColor="text1"/>
          <w:sz w:val="19"/>
          <w:szCs w:val="19"/>
        </w:rPr>
        <w:t>DATUM</w:t>
      </w:r>
      <w:permEnd w:id="369570305"/>
      <w:r w:rsidRPr="00F20A1A">
        <w:rPr>
          <w:rFonts w:ascii="Avenir Light" w:hAnsi="Avenir Light" w:cs="Avenir Light"/>
          <w:color w:val="000000" w:themeColor="text1"/>
          <w:sz w:val="19"/>
          <w:szCs w:val="19"/>
        </w:rPr>
        <w:t>, zu berücksichtigen. Solltet ihr die Zahlung bereits veranlasst haben, betrachtet dieses Schreiben bitte als gegenstandslos.</w:t>
      </w:r>
      <w:r>
        <w:rPr>
          <w:rFonts w:ascii="Avenir Light" w:hAnsi="Avenir Light" w:cs="Avenir Light"/>
          <w:color w:val="000000" w:themeColor="text1"/>
          <w:sz w:val="19"/>
          <w:szCs w:val="19"/>
        </w:rPr>
        <w:t xml:space="preserve"> </w:t>
      </w:r>
      <w:r w:rsidRPr="00F20A1A">
        <w:rPr>
          <w:rFonts w:ascii="Avenir Light" w:hAnsi="Avenir Light" w:cs="Avenir Light"/>
          <w:color w:val="000000" w:themeColor="text1"/>
          <w:sz w:val="19"/>
          <w:szCs w:val="19"/>
        </w:rPr>
        <w:t xml:space="preserve">Wir danken euch, wenn ihr den ausstehenden Betrag innerhalb der gesetzten Zahlungsfrist begleicht. Sollte bis zu diesem Zeitpunkt kein Zahlungseingang erfolgen, wird das weitere Vorgehen </w:t>
      </w:r>
      <w:proofErr w:type="spellStart"/>
      <w:r w:rsidRPr="00F20A1A">
        <w:rPr>
          <w:rFonts w:ascii="Avenir Light" w:hAnsi="Avenir Light" w:cs="Avenir Light"/>
          <w:color w:val="000000" w:themeColor="text1"/>
          <w:sz w:val="19"/>
          <w:szCs w:val="19"/>
        </w:rPr>
        <w:t>gemäss</w:t>
      </w:r>
      <w:proofErr w:type="spellEnd"/>
      <w:r w:rsidRPr="00F20A1A">
        <w:rPr>
          <w:rFonts w:ascii="Avenir Light" w:hAnsi="Avenir Light" w:cs="Avenir Light"/>
          <w:color w:val="000000" w:themeColor="text1"/>
          <w:sz w:val="19"/>
          <w:szCs w:val="19"/>
        </w:rPr>
        <w:t xml:space="preserve"> den gesetzlichen Bestimmungen geprüft.</w:t>
      </w:r>
    </w:p>
    <w:p w14:paraId="1CDF313A" w14:textId="3050C930" w:rsidR="00097A57" w:rsidRPr="00097A57" w:rsidRDefault="00F20A1A" w:rsidP="00F20A1A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F20A1A">
        <w:rPr>
          <w:rFonts w:ascii="Avenir Light" w:hAnsi="Avenir Light" w:cs="Avenir Light"/>
          <w:color w:val="000000" w:themeColor="text1"/>
          <w:sz w:val="19"/>
          <w:szCs w:val="19"/>
        </w:rPr>
        <w:t>Bei Fragen stehen wir euch selbstverständlich jederzeit gerne zur Verfügung.</w:t>
      </w:r>
    </w:p>
    <w:p w14:paraId="11C97079" w14:textId="273A6588" w:rsidR="00976C69" w:rsidRDefault="00097A57" w:rsidP="00673977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097A57">
        <w:rPr>
          <w:rFonts w:ascii="Avenir Light" w:hAnsi="Avenir Light" w:cs="Avenir Light"/>
          <w:color w:val="000000" w:themeColor="text1"/>
          <w:sz w:val="19"/>
          <w:szCs w:val="19"/>
        </w:rPr>
        <w:t>Freundliche Grüsse</w:t>
      </w:r>
    </w:p>
    <w:tbl>
      <w:tblPr>
        <w:tblStyle w:val="Tabellenraster"/>
        <w:tblpPr w:leftFromText="141" w:rightFromText="141" w:vertAnchor="text" w:horzAnchor="margin" w:tblpXSpec="right" w:tblpY="868"/>
        <w:tblW w:w="0" w:type="auto"/>
        <w:tblLook w:val="04A0" w:firstRow="1" w:lastRow="0" w:firstColumn="1" w:lastColumn="0" w:noHBand="0" w:noVBand="1"/>
      </w:tblPr>
      <w:tblGrid>
        <w:gridCol w:w="3544"/>
        <w:gridCol w:w="425"/>
        <w:gridCol w:w="3679"/>
      </w:tblGrid>
      <w:tr w:rsidR="00097A57" w14:paraId="1AA49F48" w14:textId="77777777" w:rsidTr="00097A57">
        <w:trPr>
          <w:trHeight w:val="277"/>
        </w:trPr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DE1E2C0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r w:rsidRPr="00CF1162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en-US"/>
              </w:rPr>
              <w:t>Nenad Stoparanovic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4BE02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FBA56E7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permStart w:id="2058448475" w:edGrp="everyone"/>
            <w:r w:rsidRPr="004014FC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</w:rPr>
              <w:t>Peter Wiederkehr</w:t>
            </w:r>
            <w:permEnd w:id="2058448475"/>
          </w:p>
        </w:tc>
      </w:tr>
      <w:tr w:rsidR="00097A57" w:rsidRPr="00F20A1A" w14:paraId="2AB15D62" w14:textId="77777777" w:rsidTr="00097A57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387F4BF2" w14:textId="77777777" w:rsidR="00097A57" w:rsidRDefault="00097A57" w:rsidP="00097A57">
            <w:pPr>
              <w:pStyle w:val="EinfAbs"/>
              <w:spacing w:line="240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r w:rsidRPr="005C4A2C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Founder</w:t>
            </w:r>
            <w:r w:rsidRPr="005C4A2C">
              <w:rPr>
                <w:noProof/>
                <w:color w:val="000000" w:themeColor="text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, </w:t>
            </w:r>
            <w:r w:rsidRPr="005C4A2C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Partner &amp; Leadership Ad</w:t>
            </w:r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visory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916500" w14:textId="77777777" w:rsidR="00097A57" w:rsidRDefault="00097A57" w:rsidP="00097A57">
            <w:pPr>
              <w:pStyle w:val="EinfAbs"/>
              <w:spacing w:line="240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</w:tcPr>
          <w:p w14:paraId="12DC5B90" w14:textId="77777777" w:rsidR="00097A57" w:rsidRPr="00097A57" w:rsidRDefault="00097A57" w:rsidP="00097A57">
            <w:pPr>
              <w:pStyle w:val="EinfAbs"/>
              <w:spacing w:line="192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  <w:lang w:val="en-US"/>
              </w:rPr>
            </w:pPr>
            <w:permStart w:id="1383346370" w:edGrp="everyone"/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Head of Civil Engineering &amp; Building Technology</w:t>
            </w:r>
            <w:permEnd w:id="1383346370"/>
          </w:p>
        </w:tc>
      </w:tr>
    </w:tbl>
    <w:p w14:paraId="08EFB506" w14:textId="77777777" w:rsidR="00097A57" w:rsidRPr="00E87D7F" w:rsidRDefault="00097A57" w:rsidP="00097A57">
      <w:pPr>
        <w:pStyle w:val="EinfAbs"/>
        <w:spacing w:after="120" w:line="192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  <w:lang w:val="en-US"/>
        </w:rPr>
      </w:pPr>
    </w:p>
    <w:p w14:paraId="18F5D47D" w14:textId="18B74FD5" w:rsidR="0030718C" w:rsidRDefault="0030718C" w:rsidP="00EF535A">
      <w:pPr>
        <w:pStyle w:val="EinfAbs"/>
        <w:spacing w:line="240" w:lineRule="auto"/>
        <w:jc w:val="both"/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</w:pPr>
    </w:p>
    <w:tbl>
      <w:tblPr>
        <w:tblStyle w:val="Tabellenraster"/>
        <w:tblpPr w:leftFromText="141" w:rightFromText="141" w:vertAnchor="page" w:horzAnchor="margin" w:tblpY="1313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</w:tblGrid>
      <w:tr w:rsidR="0049695D" w14:paraId="5C1D70EC" w14:textId="77777777" w:rsidTr="00F20A1A">
        <w:tc>
          <w:tcPr>
            <w:tcW w:w="2405" w:type="dxa"/>
          </w:tcPr>
          <w:p w14:paraId="2F7CA6F2" w14:textId="77777777" w:rsidR="0049695D" w:rsidRPr="004014FC" w:rsidRDefault="0049695D" w:rsidP="00F20A1A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49695D" w14:paraId="44752EDD" w14:textId="77777777" w:rsidTr="00F20A1A">
        <w:tc>
          <w:tcPr>
            <w:tcW w:w="2405" w:type="dxa"/>
          </w:tcPr>
          <w:p w14:paraId="7081F3DC" w14:textId="77777777" w:rsidR="0049695D" w:rsidRPr="004014FC" w:rsidRDefault="0049695D" w:rsidP="00F20A1A">
            <w:pPr>
              <w:spacing w:line="264" w:lineRule="auto"/>
              <w:jc w:val="right"/>
              <w:rPr>
                <w:color w:val="000000" w:themeColor="text1"/>
              </w:rPr>
            </w:pPr>
            <w:permStart w:id="200561516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200561516"/>
          </w:p>
        </w:tc>
      </w:tr>
    </w:tbl>
    <w:p w14:paraId="7429903E" w14:textId="67B1C255" w:rsidR="006D380F" w:rsidRPr="0030718C" w:rsidRDefault="0030718C" w:rsidP="0030718C">
      <w:pPr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</w:pPr>
      <w:r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  <w:br w:type="page"/>
      </w:r>
    </w:p>
    <w:tbl>
      <w:tblPr>
        <w:tblStyle w:val="Tabellenraster"/>
        <w:tblpPr w:leftFromText="141" w:rightFromText="141" w:vertAnchor="text" w:horzAnchor="page" w:tblpX="169" w:tblpY="2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</w:tblGrid>
      <w:tr w:rsidR="004014FC" w14:paraId="249954C1" w14:textId="77777777" w:rsidTr="004014FC">
        <w:tc>
          <w:tcPr>
            <w:tcW w:w="2880" w:type="dxa"/>
          </w:tcPr>
          <w:p w14:paraId="44484C06" w14:textId="77777777" w:rsidR="004014FC" w:rsidRPr="004014FC" w:rsidRDefault="004014FC" w:rsidP="004014F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lastRenderedPageBreak/>
              <w:t>Kunde</w:t>
            </w:r>
          </w:p>
        </w:tc>
      </w:tr>
      <w:tr w:rsidR="004014FC" w14:paraId="433A5E68" w14:textId="77777777" w:rsidTr="004014FC">
        <w:tc>
          <w:tcPr>
            <w:tcW w:w="2880" w:type="dxa"/>
          </w:tcPr>
          <w:p w14:paraId="29552A09" w14:textId="001CA275" w:rsidR="004014FC" w:rsidRPr="004014FC" w:rsidRDefault="004014FC" w:rsidP="004014FC">
            <w:pPr>
              <w:spacing w:line="264" w:lineRule="auto"/>
              <w:jc w:val="right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9629781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4414 </w:t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Füllinsdor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permEnd w:id="96297813"/>
            <w:proofErr w:type="spellEnd"/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3295B176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1C882FD8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2FA04577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74DCF469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33C5BD6E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4400FC54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90D0BE3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B994E70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36306EA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829926071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1829926071"/>
          </w:p>
        </w:tc>
      </w:tr>
    </w:tbl>
    <w:p w14:paraId="798F7EC6" w14:textId="67E15C01" w:rsidR="00D87BDE" w:rsidRPr="004014FC" w:rsidRDefault="007C1CC1" w:rsidP="006D380F">
      <w:pPr>
        <w:rPr>
          <w:rFonts w:ascii="Avenir Light" w:hAnsi="Avenir Light" w:cs="Avenir Light"/>
          <w:color w:val="000000" w:themeColor="text1"/>
          <w:sz w:val="22"/>
          <w:szCs w:val="22"/>
        </w:rPr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E4134A5" wp14:editId="4B93809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17" name="Rechtec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68B4CA" id="Rechteck 17" o:spid="_x0000_s1026" style="position:absolute;margin-left:-304.45pt;margin-top:36.35pt;width:224.75pt;height:224.7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10FF73A2" w14:textId="5B1CC585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303D183" w14:textId="75D2090A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4896941" w14:textId="77777777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1697B437" w14:textId="08590392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54E94E0A" w14:textId="021E5C45" w:rsidR="007C1CC1" w:rsidRPr="004014FC" w:rsidRDefault="007C1CC1" w:rsidP="00B61A50">
      <w:pPr>
        <w:pStyle w:val="1Copy95pt"/>
        <w:tabs>
          <w:tab w:val="left" w:pos="3520"/>
        </w:tabs>
        <w:spacing w:line="240" w:lineRule="auto"/>
      </w:pPr>
    </w:p>
    <w:p w14:paraId="1563A7FB" w14:textId="1103E16E" w:rsidR="00C23A0A" w:rsidRPr="004014FC" w:rsidRDefault="00C23A0A" w:rsidP="00C23A0A">
      <w:pPr>
        <w:pStyle w:val="1Copy95pt"/>
        <w:tabs>
          <w:tab w:val="left" w:pos="3520"/>
        </w:tabs>
        <w:spacing w:line="240" w:lineRule="auto"/>
      </w:pPr>
    </w:p>
    <w:p w14:paraId="3F3D0C09" w14:textId="6763A813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360388F3" w14:textId="2D5C7ABF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2B301390" w14:textId="057659DA" w:rsidR="00871807" w:rsidRPr="004014FC" w:rsidRDefault="007C1CC1" w:rsidP="00C23A0A">
      <w:pPr>
        <w:pStyle w:val="1Copy95pt"/>
        <w:tabs>
          <w:tab w:val="left" w:pos="3520"/>
        </w:tabs>
        <w:spacing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F170794" wp14:editId="786CFAB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35" name="Rechteck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DF2AD5" id="Rechteck 35" o:spid="_x0000_s1026" style="position:absolute;margin-left:-304.45pt;margin-top:36.35pt;width:224.75pt;height:224.7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6E6B4ACF" w14:textId="60A1804F" w:rsidR="007C1CC1" w:rsidRPr="00CF1162" w:rsidRDefault="007C1CC1" w:rsidP="00B61A50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1" layoutInCell="1" allowOverlap="1" wp14:anchorId="569347D1" wp14:editId="030A69E4">
                <wp:simplePos x="0" y="0"/>
                <wp:positionH relativeFrom="margin">
                  <wp:posOffset>1836420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38" name="Gerade Verbindung mit Pfei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47580A" id="Gerade Verbindung mit Pfeil 38" o:spid="_x0000_s1026" type="#_x0000_t32" style="position:absolute;margin-left:144.6pt;margin-top:26.9pt;width:42.5pt;height:0;flip:y;z-index:251658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NFXi3d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="00A76268">
        <w:rPr>
          <w:rFonts w:ascii="Athelas" w:hAnsi="Athelas"/>
          <w:b/>
          <w:bCs/>
          <w:spacing w:val="80"/>
          <w:sz w:val="36"/>
          <w:szCs w:val="36"/>
          <w:lang w:val="en-US"/>
        </w:rPr>
        <w:t>mahnung</w:t>
      </w:r>
    </w:p>
    <w:p w14:paraId="2521DCB0" w14:textId="2B3428E3" w:rsidR="007C1CC1" w:rsidRPr="004014FC" w:rsidRDefault="007C1CC1" w:rsidP="004014FC">
      <w:pPr>
        <w:pStyle w:val="1Copy95pt"/>
        <w:tabs>
          <w:tab w:val="left" w:pos="3969"/>
        </w:tabs>
        <w:spacing w:after="120" w:line="240" w:lineRule="auto"/>
        <w:ind w:left="2892"/>
        <w:rPr>
          <w:rStyle w:val="1CopyBold95ptZchn"/>
          <w:sz w:val="20"/>
          <w:szCs w:val="21"/>
          <w:lang w:val="en-US"/>
        </w:rPr>
      </w:pPr>
    </w:p>
    <w:p w14:paraId="1F1C1E96" w14:textId="2489C715" w:rsidR="007C1CC1" w:rsidRPr="004014FC" w:rsidRDefault="007C1CC1" w:rsidP="00B61A50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tbl>
      <w:tblPr>
        <w:tblStyle w:val="Tabellenraster"/>
        <w:tblpPr w:leftFromText="141" w:rightFromText="141" w:vertAnchor="page" w:horzAnchor="margin" w:tblpX="-180" w:tblpY="48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416"/>
        <w:gridCol w:w="3443"/>
        <w:gridCol w:w="2877"/>
        <w:gridCol w:w="809"/>
      </w:tblGrid>
      <w:tr w:rsidR="00097A57" w14:paraId="3CC17196" w14:textId="79F27764" w:rsidTr="00097A57">
        <w:trPr>
          <w:gridAfter w:val="1"/>
          <w:wAfter w:w="809" w:type="dxa"/>
          <w:trHeight w:val="170"/>
        </w:trPr>
        <w:tc>
          <w:tcPr>
            <w:tcW w:w="2520" w:type="dxa"/>
            <w:vAlign w:val="bottom"/>
          </w:tcPr>
          <w:p w14:paraId="772F8E67" w14:textId="0C0108E1" w:rsidR="00097A57" w:rsidRPr="004014FC" w:rsidRDefault="005E0D7F" w:rsidP="004014FC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416" w:type="dxa"/>
            <w:vAlign w:val="bottom"/>
          </w:tcPr>
          <w:p w14:paraId="7676EFBD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  <w:vAlign w:val="bottom"/>
          </w:tcPr>
          <w:p w14:paraId="4BD81C45" w14:textId="2850112A" w:rsidR="00097A57" w:rsidRPr="004014FC" w:rsidRDefault="005E0D7F" w:rsidP="004014FC">
            <w:pPr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  <w:tc>
          <w:tcPr>
            <w:tcW w:w="2877" w:type="dxa"/>
            <w:vAlign w:val="bottom"/>
          </w:tcPr>
          <w:p w14:paraId="65DB40E5" w14:textId="211FA976" w:rsidR="00097A57" w:rsidRDefault="005E0D7F" w:rsidP="00097A57">
            <w:pP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Form</w:t>
            </w:r>
          </w:p>
        </w:tc>
      </w:tr>
      <w:tr w:rsidR="00097A57" w14:paraId="7CFAB1F2" w14:textId="27557DEA" w:rsidTr="00097A57">
        <w:trPr>
          <w:gridAfter w:val="1"/>
          <w:wAfter w:w="809" w:type="dxa"/>
        </w:trPr>
        <w:tc>
          <w:tcPr>
            <w:tcW w:w="2520" w:type="dxa"/>
          </w:tcPr>
          <w:p w14:paraId="642F5E42" w14:textId="4DF00098" w:rsidR="00097A57" w:rsidRPr="004014FC" w:rsidRDefault="005E0D7F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713585638" w:edGrp="everyone"/>
            <w:proofErr w:type="spellStart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Civil</w:t>
            </w:r>
            <w:proofErr w:type="spellEnd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Engineering</w:t>
            </w:r>
            <w:r w:rsid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  <w:permEnd w:id="1713585638"/>
          </w:p>
        </w:tc>
        <w:tc>
          <w:tcPr>
            <w:tcW w:w="416" w:type="dxa"/>
          </w:tcPr>
          <w:p w14:paraId="083FF0DB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1807C419" w14:textId="34317689" w:rsidR="00097A57" w:rsidRPr="004014FC" w:rsidRDefault="005E0D7F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875169199" w:edGrp="everyone"/>
            <w:r w:rsidRPr="005E0D7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Executive </w:t>
            </w:r>
            <w:permEnd w:id="875169199"/>
            <w:r w:rsidRPr="005E0D7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Search</w:t>
            </w:r>
          </w:p>
        </w:tc>
        <w:tc>
          <w:tcPr>
            <w:tcW w:w="2877" w:type="dxa"/>
          </w:tcPr>
          <w:p w14:paraId="15CC42FE" w14:textId="5F42A289" w:rsidR="00097A57" w:rsidRDefault="005E0D7F" w:rsidP="004014FC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Exklusivmandat</w:t>
            </w:r>
          </w:p>
        </w:tc>
      </w:tr>
      <w:tr w:rsidR="00097A57" w14:paraId="4F668650" w14:textId="5832BA9A" w:rsidTr="00097A57">
        <w:trPr>
          <w:gridAfter w:val="1"/>
          <w:wAfter w:w="809" w:type="dxa"/>
        </w:trPr>
        <w:tc>
          <w:tcPr>
            <w:tcW w:w="2520" w:type="dxa"/>
          </w:tcPr>
          <w:p w14:paraId="388979F7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416" w:type="dxa"/>
          </w:tcPr>
          <w:p w14:paraId="0D18C5AF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0A6492F5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2877" w:type="dxa"/>
          </w:tcPr>
          <w:p w14:paraId="2D2D85DB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097A57" w14:paraId="2A3F1DF0" w14:textId="4674E937" w:rsidTr="00097A57">
        <w:trPr>
          <w:gridAfter w:val="1"/>
          <w:wAfter w:w="809" w:type="dxa"/>
        </w:trPr>
        <w:tc>
          <w:tcPr>
            <w:tcW w:w="2520" w:type="dxa"/>
            <w:vAlign w:val="bottom"/>
          </w:tcPr>
          <w:p w14:paraId="2B3B8594" w14:textId="0610A644" w:rsidR="00097A57" w:rsidRPr="004014FC" w:rsidRDefault="005E0D7F" w:rsidP="005E0D7F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E0D7F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</w:t>
            </w:r>
          </w:p>
        </w:tc>
        <w:tc>
          <w:tcPr>
            <w:tcW w:w="416" w:type="dxa"/>
          </w:tcPr>
          <w:p w14:paraId="2580426E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  <w:vAlign w:val="bottom"/>
          </w:tcPr>
          <w:p w14:paraId="44812A43" w14:textId="38BF696F" w:rsidR="00097A57" w:rsidRPr="004014FC" w:rsidRDefault="005E0D7F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Zahlungsgrund</w:t>
            </w:r>
          </w:p>
        </w:tc>
        <w:tc>
          <w:tcPr>
            <w:tcW w:w="2877" w:type="dxa"/>
            <w:vAlign w:val="bottom"/>
          </w:tcPr>
          <w:p w14:paraId="0E23C7D6" w14:textId="05E6BE10" w:rsidR="00097A57" w:rsidRDefault="00097A57" w:rsidP="00097A57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="005E0D7F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unktion</w:t>
            </w:r>
          </w:p>
        </w:tc>
      </w:tr>
      <w:tr w:rsidR="00097A57" w:rsidRPr="004014FC" w14:paraId="59E271A9" w14:textId="0DB622F4" w:rsidTr="005E0D7F">
        <w:tc>
          <w:tcPr>
            <w:tcW w:w="2520" w:type="dxa"/>
          </w:tcPr>
          <w:p w14:paraId="526C529C" w14:textId="64B2B4F2" w:rsidR="00097A57" w:rsidRPr="004014FC" w:rsidRDefault="005E0D7F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Teilzahlung </w:t>
            </w:r>
            <w:r w:rsidR="00BE09E1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2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/3</w:t>
            </w:r>
            <w:r w:rsid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</w:p>
        </w:tc>
        <w:tc>
          <w:tcPr>
            <w:tcW w:w="416" w:type="dxa"/>
          </w:tcPr>
          <w:p w14:paraId="20A9FD05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345C7432" w14:textId="75E49220" w:rsidR="00097A57" w:rsidRPr="004014FC" w:rsidRDefault="005E0D7F" w:rsidP="00097A57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Such- und Besetzungsauftrag </w:t>
            </w:r>
          </w:p>
        </w:tc>
        <w:tc>
          <w:tcPr>
            <w:tcW w:w="3686" w:type="dxa"/>
            <w:gridSpan w:val="2"/>
          </w:tcPr>
          <w:p w14:paraId="1F67A5B0" w14:textId="5DA52B74" w:rsidR="00097A57" w:rsidRPr="00097A57" w:rsidRDefault="005E0D7F" w:rsidP="00097A57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Gesamtprojektleiter Baumanagement</w:t>
            </w:r>
          </w:p>
        </w:tc>
      </w:tr>
    </w:tbl>
    <w:p w14:paraId="14CE2162" w14:textId="3B4A0F8A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42E36B9E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29A45D06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5EDBAF21" w14:textId="4BE63813" w:rsidR="00AE3D00" w:rsidRDefault="00AE3D00" w:rsidP="00D445C9">
      <w:pPr>
        <w:spacing w:line="360" w:lineRule="auto"/>
        <w:rPr>
          <w:rFonts w:cs="Avenir Light"/>
          <w:sz w:val="16"/>
          <w:szCs w:val="20"/>
        </w:rPr>
      </w:pPr>
    </w:p>
    <w:p w14:paraId="40BBC7A9" w14:textId="77777777" w:rsidR="00734D5F" w:rsidRDefault="00734D5F" w:rsidP="00D445C9">
      <w:pPr>
        <w:spacing w:line="360" w:lineRule="auto"/>
        <w:rPr>
          <w:rFonts w:cs="Avenir Light"/>
          <w:sz w:val="16"/>
          <w:szCs w:val="20"/>
        </w:rPr>
      </w:pPr>
    </w:p>
    <w:p w14:paraId="23B055C7" w14:textId="77777777" w:rsidR="003B33EF" w:rsidRPr="003B33EF" w:rsidRDefault="003B33EF" w:rsidP="00D445C9">
      <w:pPr>
        <w:spacing w:line="360" w:lineRule="auto"/>
        <w:rPr>
          <w:rFonts w:cs="Avenir Light"/>
          <w:sz w:val="10"/>
          <w:szCs w:val="14"/>
        </w:rPr>
      </w:pPr>
    </w:p>
    <w:tbl>
      <w:tblPr>
        <w:tblStyle w:val="Tabellenraster"/>
        <w:tblpPr w:leftFromText="141" w:rightFromText="141" w:vertAnchor="text" w:horzAnchor="margin" w:tblpXSpec="right" w:tblpY="69"/>
        <w:tblW w:w="7653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096"/>
        <w:gridCol w:w="1557"/>
      </w:tblGrid>
      <w:tr w:rsidR="00097A57" w:rsidRPr="00CF1162" w14:paraId="276CDB59" w14:textId="77777777" w:rsidTr="00097A57">
        <w:trPr>
          <w:trHeight w:hRule="exact" w:val="113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</w:tcPr>
          <w:p w14:paraId="1702F044" w14:textId="77777777" w:rsidR="00097A57" w:rsidRPr="004014FC" w:rsidRDefault="00097A57" w:rsidP="004014FC">
            <w:pPr>
              <w:pStyle w:val="1CopyBold95pt"/>
              <w:ind w:left="1" w:hanging="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75" behindDoc="0" locked="1" layoutInCell="1" allowOverlap="1" wp14:anchorId="6799B241" wp14:editId="0E585E28">
                      <wp:simplePos x="0" y="0"/>
                      <wp:positionH relativeFrom="margin">
                        <wp:posOffset>709295</wp:posOffset>
                      </wp:positionH>
                      <wp:positionV relativeFrom="page">
                        <wp:posOffset>9711055</wp:posOffset>
                      </wp:positionV>
                      <wp:extent cx="773430" cy="159385"/>
                      <wp:effectExtent l="0" t="0" r="7620" b="12065"/>
                      <wp:wrapSquare wrapText="bothSides"/>
                      <wp:docPr id="41" name="Textfeld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3430" cy="1593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F82728" w14:textId="77777777" w:rsidR="00097A57" w:rsidRPr="000E2CC6" w:rsidRDefault="00097A57" w:rsidP="004014FC">
                                  <w:pPr>
                                    <w:pStyle w:val="EinfAbs"/>
                                    <w:jc w:val="right"/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</w:pPr>
                                  <w:permStart w:id="756351360" w:edGrp="everyone"/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 xml:space="preserve">Seite 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2</w:t>
                                  </w:r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3</w:t>
                                  </w:r>
                                  <w:permEnd w:id="75635136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99B241" id="Textfeld 41" o:spid="_x0000_s1029" type="#_x0000_t202" style="position:absolute;left:0;text-align:left;margin-left:55.85pt;margin-top:764.65pt;width:60.9pt;height:12.55pt;z-index:25167567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" filled="f" stroked="f" strokeweight=".5pt">
                      <v:textbox style="mso-fit-shape-to-text:t" inset="0,0,0,0">
                        <w:txbxContent>
                          <w:p w14:paraId="3CF82728" w14:textId="77777777" w:rsidR="00097A57" w:rsidRPr="000E2CC6" w:rsidRDefault="00097A57" w:rsidP="004014FC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permStart w:id="756351360" w:edGrp="everyone"/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permEnd w:id="756351360"/>
                          </w:p>
                        </w:txbxContent>
                      </v:textbox>
                      <w10:wrap type="square" anchorx="margin" anchory="pag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557" w:type="dxa"/>
            <w:tcBorders>
              <w:top w:val="single" w:sz="4" w:space="0" w:color="BFBFBF" w:themeColor="background1" w:themeShade="BF"/>
              <w:bottom w:val="nil"/>
            </w:tcBorders>
          </w:tcPr>
          <w:p w14:paraId="66C82629" w14:textId="25BD77D4" w:rsidR="00097A57" w:rsidRPr="004014FC" w:rsidRDefault="00097A57" w:rsidP="004014FC">
            <w:pPr>
              <w:pStyle w:val="1CopyBold95pt"/>
              <w:jc w:val="right"/>
            </w:pPr>
          </w:p>
        </w:tc>
      </w:tr>
      <w:tr w:rsidR="00097A57" w:rsidRPr="005A310E" w14:paraId="388B2523" w14:textId="77777777" w:rsidTr="00097A57">
        <w:tc>
          <w:tcPr>
            <w:tcW w:w="6096" w:type="dxa"/>
            <w:tcBorders>
              <w:top w:val="nil"/>
              <w:bottom w:val="nil"/>
            </w:tcBorders>
            <w:vAlign w:val="center"/>
          </w:tcPr>
          <w:p w14:paraId="1627A0C1" w14:textId="77777777" w:rsidR="00097A57" w:rsidRPr="009F07CB" w:rsidRDefault="00097A57" w:rsidP="004014FC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center"/>
          </w:tcPr>
          <w:p w14:paraId="094EC12B" w14:textId="6069D24C" w:rsidR="00097A57" w:rsidRDefault="00097A57" w:rsidP="004014FC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2D5532D0" w14:textId="77777777" w:rsidR="00097A57" w:rsidRPr="00225B59" w:rsidRDefault="00097A57" w:rsidP="004014FC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097A57" w14:paraId="4FFBB4D5" w14:textId="77777777" w:rsidTr="00097A57">
        <w:trPr>
          <w:trHeight w:hRule="exact" w:val="64"/>
        </w:trPr>
        <w:tc>
          <w:tcPr>
            <w:tcW w:w="6096" w:type="dxa"/>
            <w:tcBorders>
              <w:top w:val="nil"/>
              <w:bottom w:val="single" w:sz="4" w:space="0" w:color="BFBFBF" w:themeColor="background1" w:themeShade="BF"/>
            </w:tcBorders>
          </w:tcPr>
          <w:p w14:paraId="4D1C85CF" w14:textId="77777777" w:rsidR="00097A57" w:rsidRPr="00BF6253" w:rsidRDefault="00097A57" w:rsidP="004014FC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1557" w:type="dxa"/>
            <w:tcBorders>
              <w:top w:val="nil"/>
              <w:bottom w:val="single" w:sz="4" w:space="0" w:color="BFBFBF" w:themeColor="background1" w:themeShade="BF"/>
            </w:tcBorders>
          </w:tcPr>
          <w:p w14:paraId="5A4624B9" w14:textId="0E61C9B6" w:rsidR="00097A57" w:rsidRDefault="00097A57" w:rsidP="004014FC">
            <w:pPr>
              <w:pStyle w:val="1Copy95pt"/>
              <w:tabs>
                <w:tab w:val="left" w:pos="2552"/>
              </w:tabs>
            </w:pPr>
          </w:p>
        </w:tc>
      </w:tr>
      <w:tr w:rsidR="00097A57" w:rsidRPr="00834783" w14:paraId="1E568425" w14:textId="77777777" w:rsidTr="00097A57">
        <w:trPr>
          <w:trHeight w:hRule="exact" w:val="81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655313D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D4EAD2E" w14:textId="594F6FF6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07B7BA93" w14:textId="77777777" w:rsidTr="00207437">
        <w:trPr>
          <w:trHeight w:val="481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B9EFB" w14:textId="30580BFD" w:rsidR="00097A57" w:rsidRPr="002D7857" w:rsidRDefault="00207437" w:rsidP="00207437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 xml:space="preserve">1. stage: Suchstrategie, identifikation und Pooling 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59D7E" w14:textId="36AE6D6D" w:rsidR="00097A57" w:rsidRPr="00834783" w:rsidRDefault="004737CC" w:rsidP="0020743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honoriert</w:t>
            </w:r>
          </w:p>
        </w:tc>
      </w:tr>
      <w:tr w:rsidR="00207437" w:rsidRPr="00834783" w14:paraId="60CE1051" w14:textId="77777777" w:rsidTr="00207437">
        <w:trPr>
          <w:trHeight w:val="481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5BEC29" w14:textId="6E071D4E" w:rsidR="00207437" w:rsidRDefault="00521118" w:rsidP="00207437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2. stage: Ansprache, Selektion, briefing und dossier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F82EA" w14:textId="5B63E7C9" w:rsidR="00207437" w:rsidRPr="00CF1162" w:rsidRDefault="004737CC" w:rsidP="004737CC">
            <w:pPr>
              <w:pStyle w:val="EinfAbs"/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1389321384" w:edGrp="everyone"/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10'000.00</w:t>
            </w:r>
            <w:permEnd w:id="1389321384"/>
          </w:p>
        </w:tc>
      </w:tr>
      <w:tr w:rsidR="00207437" w:rsidRPr="00834783" w14:paraId="40C251EA" w14:textId="77777777" w:rsidTr="00207437">
        <w:trPr>
          <w:trHeight w:val="481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ECBD1" w14:textId="3C463B1D" w:rsidR="00207437" w:rsidRDefault="005C3C1C" w:rsidP="00207437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3. stage: vertragswesen, abschluss, off- und onboarding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DD8C8" w14:textId="746939D4" w:rsidR="00207437" w:rsidRPr="00CF1162" w:rsidRDefault="00D51D4F" w:rsidP="0020743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 w:rsidRPr="00D51D4F">
              <w:rPr>
                <w:caps/>
                <w:spacing w:val="10"/>
                <w:sz w:val="16"/>
                <w:szCs w:val="16"/>
              </w:rPr>
              <w:t>offener Posten</w:t>
            </w:r>
          </w:p>
        </w:tc>
      </w:tr>
      <w:tr w:rsidR="00097A57" w:rsidRPr="00834783" w14:paraId="3DD3BF7F" w14:textId="77777777" w:rsidTr="00097A57">
        <w:trPr>
          <w:trHeight w:hRule="exact" w:val="85"/>
        </w:trPr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E7D5E0A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A8D67CC" w14:textId="0D1BC827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113936E2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F66426D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10F40E4" w14:textId="368917CA" w:rsidR="00097A57" w:rsidRPr="00CF1162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280885A2" w14:textId="77777777" w:rsidTr="00097A57">
        <w:trPr>
          <w:trHeight w:hRule="exact" w:val="465"/>
        </w:trPr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AFB3D96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3769A40" w14:textId="0CE15D75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permStart w:id="1477931177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477931177"/>
          </w:p>
        </w:tc>
      </w:tr>
      <w:tr w:rsidR="00097A57" w:rsidRPr="00834783" w14:paraId="5C229086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9FB5F68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B880487" w14:textId="540F1CE8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097A57" w:rsidRPr="00E13127" w14:paraId="46BED696" w14:textId="77777777" w:rsidTr="00097A57"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F4AA8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FF10A" w14:textId="189FD5D5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</w:tc>
      </w:tr>
      <w:tr w:rsidR="00097A57" w:rsidRPr="00E13127" w14:paraId="427ED8FA" w14:textId="77777777" w:rsidTr="00097A57"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23B1D0C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0D6260E" w14:textId="5CF1EB12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162817940" w:edGrp="everyone"/>
            <w:r w:rsidRPr="00CF1162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810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1162817940"/>
          </w:p>
        </w:tc>
      </w:tr>
      <w:tr w:rsidR="00097A57" w14:paraId="6B67B951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756CC42" w14:textId="77777777" w:rsidR="00097A57" w:rsidRPr="00EE37A0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7E6C6DB" w14:textId="2A721D76" w:rsidR="00097A57" w:rsidRPr="00EE37A0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097A57" w14:paraId="0163AABC" w14:textId="77777777" w:rsidTr="00097A57">
        <w:trPr>
          <w:trHeight w:val="465"/>
        </w:trPr>
        <w:tc>
          <w:tcPr>
            <w:tcW w:w="609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053D38B6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8B56155" w14:textId="2FBC891B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244459028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10’810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244459028"/>
          </w:p>
        </w:tc>
      </w:tr>
    </w:tbl>
    <w:p w14:paraId="773B269F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D867EF8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620190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1E01A1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772627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20093B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64771E5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461E012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BAEFCE1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DC23C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439A26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E7610F7" w14:textId="77777777" w:rsidR="00734D5F" w:rsidRPr="003B33EF" w:rsidRDefault="00734D5F" w:rsidP="00734D5F">
      <w:pPr>
        <w:rPr>
          <w:rFonts w:ascii="Avenir Light" w:hAnsi="Avenir Light" w:cs="Avenir Light"/>
          <w:sz w:val="20"/>
          <w:szCs w:val="28"/>
        </w:rPr>
      </w:pPr>
    </w:p>
    <w:p w14:paraId="2A4E0822" w14:textId="77777777" w:rsidR="00D51D4F" w:rsidRPr="00DC3C3C" w:rsidRDefault="00D51D4F" w:rsidP="003B33EF">
      <w:pPr>
        <w:rPr>
          <w:rFonts w:ascii="Avenir Light" w:hAnsi="Avenir Light" w:cs="Avenir Light"/>
          <w:sz w:val="18"/>
          <w:szCs w:val="22"/>
        </w:rPr>
      </w:pPr>
    </w:p>
    <w:tbl>
      <w:tblPr>
        <w:tblStyle w:val="Tabellenraster"/>
        <w:tblpPr w:leftFromText="141" w:rightFromText="141" w:vertAnchor="page" w:horzAnchor="margin" w:tblpY="106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</w:tblGrid>
      <w:tr w:rsidR="00DC3C3C" w:rsidRPr="004014FC" w14:paraId="23F4BADE" w14:textId="77777777" w:rsidTr="00DC3C3C">
        <w:tc>
          <w:tcPr>
            <w:tcW w:w="2405" w:type="dxa"/>
          </w:tcPr>
          <w:p w14:paraId="1CD9BCE5" w14:textId="77777777" w:rsidR="00DC3C3C" w:rsidRPr="003B33EF" w:rsidRDefault="00DC3C3C" w:rsidP="00DC3C3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5"/>
                <w:szCs w:val="8"/>
              </w:rPr>
            </w:pPr>
          </w:p>
          <w:p w14:paraId="68306738" w14:textId="77777777" w:rsidR="00DC3C3C" w:rsidRPr="004014FC" w:rsidRDefault="00DC3C3C" w:rsidP="00DC3C3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DC3C3C" w:rsidRPr="004014FC" w14:paraId="7FCFB3F8" w14:textId="77777777" w:rsidTr="00DC3C3C">
        <w:tc>
          <w:tcPr>
            <w:tcW w:w="2405" w:type="dxa"/>
          </w:tcPr>
          <w:p w14:paraId="7EB1A339" w14:textId="77777777" w:rsidR="00DC3C3C" w:rsidRPr="004014FC" w:rsidRDefault="00DC3C3C" w:rsidP="00DC3C3C">
            <w:pPr>
              <w:spacing w:line="264" w:lineRule="auto"/>
              <w:jc w:val="right"/>
              <w:rPr>
                <w:color w:val="000000" w:themeColor="text1"/>
              </w:rPr>
            </w:pPr>
            <w:permStart w:id="800081778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800081778"/>
          </w:p>
        </w:tc>
      </w:tr>
    </w:tbl>
    <w:p w14:paraId="2CCDC219" w14:textId="77777777" w:rsidR="00DC3C3C" w:rsidRPr="00DC3C3C" w:rsidRDefault="00D51D4F" w:rsidP="00D51D4F">
      <w:pPr>
        <w:rPr>
          <w:rFonts w:ascii="Avenir Light" w:hAnsi="Avenir Light" w:cs="Avenir Light"/>
          <w:sz w:val="14"/>
          <w:szCs w:val="18"/>
        </w:rPr>
      </w:pPr>
      <w:r>
        <w:rPr>
          <w:rFonts w:ascii="Avenir Light" w:hAnsi="Avenir Light" w:cs="Avenir Light"/>
          <w:sz w:val="19"/>
        </w:rPr>
        <w:t xml:space="preserve">  </w:t>
      </w:r>
    </w:p>
    <w:p w14:paraId="18A459BE" w14:textId="2D74D4F0" w:rsidR="004014FC" w:rsidRDefault="00DC3C3C" w:rsidP="00D51D4F">
      <w:pPr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   </w:t>
      </w:r>
      <w:r w:rsidR="004014FC" w:rsidRPr="00AE3D00">
        <w:rPr>
          <w:rFonts w:ascii="Avenir Light" w:hAnsi="Avenir Light" w:cs="Avenir Light"/>
          <w:sz w:val="19"/>
        </w:rPr>
        <w:t xml:space="preserve">Wir bitten </w:t>
      </w:r>
      <w:r w:rsidR="00F20A1A">
        <w:rPr>
          <w:rFonts w:ascii="Avenir Light" w:hAnsi="Avenir Light" w:cs="Avenir Light"/>
          <w:sz w:val="19"/>
        </w:rPr>
        <w:t>euch</w:t>
      </w:r>
      <w:r w:rsidR="004014FC" w:rsidRPr="00AE3D00">
        <w:rPr>
          <w:rFonts w:ascii="Avenir Light" w:hAnsi="Avenir Light" w:cs="Avenir Light"/>
          <w:sz w:val="19"/>
        </w:rPr>
        <w:t xml:space="preserve"> um</w:t>
      </w:r>
      <w:r w:rsidR="004014FC">
        <w:rPr>
          <w:rFonts w:ascii="Avenir Light" w:hAnsi="Avenir Light" w:cs="Avenir Light"/>
          <w:sz w:val="19"/>
        </w:rPr>
        <w:t xml:space="preserve"> die</w:t>
      </w:r>
      <w:r w:rsidR="004014FC" w:rsidRPr="00AE3D00">
        <w:rPr>
          <w:rFonts w:ascii="Avenir Light" w:hAnsi="Avenir Light" w:cs="Avenir Light"/>
          <w:sz w:val="19"/>
        </w:rPr>
        <w:t xml:space="preserve"> Überweisung des Honorarbetrags bis zum </w:t>
      </w:r>
      <w:permStart w:id="2035887279" w:edGrp="everyone"/>
      <w:r w:rsidR="004014FC">
        <w:rPr>
          <w:rFonts w:ascii="Avenir Light" w:hAnsi="Avenir Light" w:cs="Avenir Light"/>
          <w:sz w:val="19"/>
        </w:rPr>
        <w:t>6. März 2026</w:t>
      </w:r>
      <w:permEnd w:id="2035887279"/>
      <w:r w:rsidR="004014FC" w:rsidRPr="00AE3D00">
        <w:rPr>
          <w:rFonts w:ascii="Avenir Light" w:hAnsi="Avenir Light" w:cs="Avenir Light"/>
          <w:sz w:val="19"/>
        </w:rPr>
        <w:t xml:space="preserve">. </w:t>
      </w:r>
    </w:p>
    <w:p w14:paraId="74137A4E" w14:textId="77777777" w:rsidR="004014FC" w:rsidRPr="00C17FC8" w:rsidRDefault="004014FC" w:rsidP="004014FC">
      <w:pPr>
        <w:rPr>
          <w:rFonts w:cs="Avenir Light"/>
          <w:sz w:val="19"/>
        </w:rPr>
      </w:pPr>
    </w:p>
    <w:p w14:paraId="5E660D71" w14:textId="77777777" w:rsidR="00C17FC8" w:rsidRPr="00C17FC8" w:rsidRDefault="00C17FC8" w:rsidP="00C17FC8">
      <w:pPr>
        <w:rPr>
          <w:rFonts w:cs="Avenir Light"/>
          <w:sz w:val="19"/>
        </w:rPr>
      </w:pPr>
    </w:p>
    <w:p w14:paraId="090DDDA4" w14:textId="77777777" w:rsidR="00C17FC8" w:rsidRPr="00C17FC8" w:rsidRDefault="00C17FC8" w:rsidP="00C17FC8">
      <w:pPr>
        <w:rPr>
          <w:rFonts w:cs="Avenir Light"/>
          <w:sz w:val="19"/>
        </w:rPr>
      </w:pPr>
    </w:p>
    <w:p w14:paraId="73FCA063" w14:textId="77777777" w:rsidR="00C17FC8" w:rsidRPr="00C17FC8" w:rsidRDefault="00C17FC8" w:rsidP="00C17FC8">
      <w:pPr>
        <w:rPr>
          <w:rFonts w:cs="Avenir Light"/>
          <w:sz w:val="19"/>
        </w:rPr>
      </w:pPr>
    </w:p>
    <w:p w14:paraId="3DA1DE91" w14:textId="77777777" w:rsidR="00C17FC8" w:rsidRPr="00C17FC8" w:rsidRDefault="00C17FC8" w:rsidP="00C17FC8">
      <w:pPr>
        <w:rPr>
          <w:rFonts w:cs="Avenir Light"/>
          <w:sz w:val="19"/>
        </w:rPr>
      </w:pPr>
    </w:p>
    <w:p w14:paraId="05E42A09" w14:textId="77777777" w:rsidR="00C17FC8" w:rsidRPr="00C17FC8" w:rsidRDefault="00C17FC8" w:rsidP="00C17FC8">
      <w:pPr>
        <w:rPr>
          <w:rFonts w:cs="Avenir Light"/>
          <w:sz w:val="19"/>
        </w:rPr>
      </w:pPr>
    </w:p>
    <w:p w14:paraId="1D2D4814" w14:textId="77777777" w:rsidR="00C17FC8" w:rsidRPr="00C17FC8" w:rsidRDefault="006E1F20" w:rsidP="00C17FC8">
      <w:pPr>
        <w:rPr>
          <w:rFonts w:cs="Avenir Light"/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63" behindDoc="0" locked="1" layoutInCell="1" allowOverlap="1" wp14:anchorId="784F0974" wp14:editId="64F23EEF">
                <wp:simplePos x="0" y="0"/>
                <wp:positionH relativeFrom="column">
                  <wp:posOffset>-118745</wp:posOffset>
                </wp:positionH>
                <wp:positionV relativeFrom="page">
                  <wp:posOffset>8674735</wp:posOffset>
                </wp:positionV>
                <wp:extent cx="5412740" cy="760095"/>
                <wp:effectExtent l="0" t="0" r="0" b="1905"/>
                <wp:wrapNone/>
                <wp:docPr id="31" name="Gruppieren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740" cy="760095"/>
                          <a:chOff x="-121273" y="0"/>
                          <a:chExt cx="5412183" cy="761416"/>
                        </a:xfrm>
                      </wpg:grpSpPr>
                      <wps:wsp>
                        <wps:cNvPr id="37" name="Textfeld 37"/>
                        <wps:cNvSpPr txBox="1"/>
                        <wps:spPr>
                          <a:xfrm>
                            <a:off x="-121273" y="0"/>
                            <a:ext cx="1612099" cy="7614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6F3920" w14:textId="77777777" w:rsidR="006E1F20" w:rsidRPr="00537A57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b/>
                                  <w:bC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Avenir Light" w:hAnsi="Avenir Light" w:cs="Avenir Black"/>
                                  <w:b/>
                                  <w:bCs/>
                                  <w:cap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Zahlungsverbindung</w:t>
                              </w:r>
                            </w:p>
                            <w:p w14:paraId="1DEF52C0" w14:textId="77777777" w:rsidR="006E1F20" w:rsidRPr="009F07CB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Arkadium AG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>Maneggstrasse 45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 xml:space="preserve">8041 Zürich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32" name="Textfeld 132"/>
                        <wps:cNvSpPr txBox="1"/>
                        <wps:spPr>
                          <a:xfrm>
                            <a:off x="1828612" y="0"/>
                            <a:ext cx="3462298" cy="7614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000D493" w14:textId="77777777" w:rsidR="006E1F20" w:rsidRPr="000D6528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0D6528">
                                <w:rPr>
                                  <w:rFonts w:cs="Avenir Light"/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Konto</w:t>
                              </w:r>
                            </w:p>
                            <w:p w14:paraId="3AE7B30B" w14:textId="77777777" w:rsidR="006E1F20" w:rsidRPr="009F07CB" w:rsidRDefault="006E1F20" w:rsidP="006E1F20">
                              <w:pPr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Kantonalbank 906447-4514</w:t>
                              </w:r>
                            </w:p>
                            <w:p w14:paraId="65CC6F57" w14:textId="77777777" w:rsidR="006E1F20" w:rsidRPr="009F07CB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Clearing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 xml:space="preserve"> Nr. 777</w:t>
                              </w:r>
                            </w:p>
                            <w:p w14:paraId="6ED8553D" w14:textId="77777777" w:rsidR="006E1F20" w:rsidRPr="00165E02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IBAN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-Nummer: CH07 0077 7009 0644 7451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4F0974" id="Gruppieren 31" o:spid="_x0000_s1030" style="position:absolute;margin-left:-9.35pt;margin-top:683.05pt;width:426.2pt;height:59.85pt;z-index:251658263;mso-position-vertical-relative:page;mso-width-relative:margin;mso-height-relative:margin" coordorigin="-1212" coordsize="54121,7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">
                <v:shape id="Textfeld 37" o:spid="_x0000_s1031" type="#_x0000_t202" style="position:absolute;left:-1212;width:16120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" filled="f" stroked="f" strokeweight=".5pt">
                  <v:textbox style="mso-fit-shape-to-text:t" inset="0,0,0,0">
                    <w:txbxContent>
                      <w:p w14:paraId="386F3920" w14:textId="77777777" w:rsidR="006E1F20" w:rsidRPr="00537A57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b/>
                            <w:bC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Avenir Light" w:hAnsi="Avenir Light" w:cs="Avenir Black"/>
                            <w:b/>
                            <w:bCs/>
                            <w:cap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Zahlungsverbindung</w:t>
                        </w:r>
                      </w:p>
                      <w:p w14:paraId="1DEF52C0" w14:textId="77777777" w:rsidR="006E1F20" w:rsidRPr="009F07CB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Arkadium AG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>Maneggstrasse 45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 xml:space="preserve">8041 Zürich </w:t>
                        </w:r>
                      </w:p>
                    </w:txbxContent>
                  </v:textbox>
                </v:shape>
                <v:shape id="Textfeld 132" o:spid="_x0000_s1032" type="#_x0000_t202" style="position:absolute;left:18286;width:34623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" fillcolor="white [3201]" stroked="f" strokeweight=".5pt">
                  <v:textbox style="mso-fit-shape-to-text:t" inset="0,0,0,0">
                    <w:txbxContent>
                      <w:p w14:paraId="0000D493" w14:textId="77777777" w:rsidR="006E1F20" w:rsidRPr="000D6528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0D6528">
                          <w:rPr>
                            <w:rFonts w:cs="Avenir Light"/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Konto</w:t>
                        </w:r>
                      </w:p>
                      <w:p w14:paraId="3AE7B30B" w14:textId="77777777" w:rsidR="006E1F20" w:rsidRPr="009F07CB" w:rsidRDefault="006E1F20" w:rsidP="006E1F20">
                        <w:pPr>
                          <w:tabs>
                            <w:tab w:val="left" w:pos="5670"/>
                          </w:tabs>
                          <w:spacing w:line="264" w:lineRule="auto"/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Kantonalbank 906447-4514</w:t>
                        </w:r>
                      </w:p>
                      <w:p w14:paraId="65CC6F57" w14:textId="77777777" w:rsidR="006E1F20" w:rsidRPr="009F07CB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Clearing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 xml:space="preserve"> Nr. 777</w:t>
                        </w:r>
                      </w:p>
                      <w:p w14:paraId="6ED8553D" w14:textId="77777777" w:rsidR="006E1F20" w:rsidRPr="00165E02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IBAN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-Nummer: CH07 0077 7009 0644 7451 4</w:t>
                        </w:r>
                      </w:p>
                    </w:txbxContent>
                  </v:textbox>
                </v:shape>
                <w10:wrap anchory="page"/>
                <w10:anchorlock/>
              </v:group>
            </w:pict>
          </mc:Fallback>
        </mc:AlternateContent>
      </w:r>
    </w:p>
    <w:p w14:paraId="6D32F291" w14:textId="77777777" w:rsidR="00C17FC8" w:rsidRPr="00C17FC8" w:rsidRDefault="00C17FC8" w:rsidP="00C17FC8">
      <w:pPr>
        <w:rPr>
          <w:rFonts w:cs="Avenir Light"/>
          <w:sz w:val="19"/>
        </w:rPr>
      </w:pPr>
    </w:p>
    <w:p w14:paraId="56909392" w14:textId="77777777" w:rsidR="00C17FC8" w:rsidRPr="00C17FC8" w:rsidRDefault="00C17FC8" w:rsidP="00C17FC8">
      <w:pPr>
        <w:rPr>
          <w:rFonts w:cs="Avenir Light"/>
          <w:sz w:val="19"/>
        </w:rPr>
      </w:pPr>
    </w:p>
    <w:p w14:paraId="037A1B4A" w14:textId="77777777" w:rsidR="00C17FC8" w:rsidRPr="00C17FC8" w:rsidRDefault="00C17FC8" w:rsidP="00C17FC8">
      <w:pPr>
        <w:rPr>
          <w:rFonts w:cs="Avenir Light"/>
          <w:sz w:val="19"/>
        </w:rPr>
      </w:pPr>
    </w:p>
    <w:p w14:paraId="7E7591CA" w14:textId="77777777" w:rsidR="00C17FC8" w:rsidRPr="00C17FC8" w:rsidRDefault="00C17FC8" w:rsidP="00C17FC8">
      <w:pPr>
        <w:rPr>
          <w:rFonts w:cs="Avenir Light"/>
          <w:sz w:val="19"/>
        </w:rPr>
      </w:pPr>
    </w:p>
    <w:p w14:paraId="7F66DD27" w14:textId="77777777" w:rsidR="00C17FC8" w:rsidRDefault="00C17FC8" w:rsidP="00C17FC8">
      <w:pPr>
        <w:rPr>
          <w:rFonts w:cs="Avenir Light"/>
          <w:sz w:val="19"/>
        </w:rPr>
      </w:pPr>
    </w:p>
    <w:p w14:paraId="283F1B3A" w14:textId="77777777" w:rsidR="00C17FC8" w:rsidRDefault="00ED5FE3">
      <w:pPr>
        <w:rPr>
          <w:rFonts w:cs="Avenir Light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411" behindDoc="0" locked="1" layoutInCell="1" allowOverlap="1" wp14:anchorId="72E92097" wp14:editId="1E4FC839">
                <wp:simplePos x="0" y="0"/>
                <wp:positionH relativeFrom="margin">
                  <wp:posOffset>709295</wp:posOffset>
                </wp:positionH>
                <wp:positionV relativeFrom="page">
                  <wp:posOffset>9704705</wp:posOffset>
                </wp:positionV>
                <wp:extent cx="773430" cy="159385"/>
                <wp:effectExtent l="0" t="0" r="7620" b="12065"/>
                <wp:wrapSquare wrapText="bothSides"/>
                <wp:docPr id="806629304" name="Textfeld 806629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37784" w14:textId="77777777" w:rsidR="00ED5FE3" w:rsidRPr="000E2CC6" w:rsidRDefault="00ED5FE3" w:rsidP="00ED5FE3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92097" id="Textfeld 806629304" o:spid="_x0000_s1033" type="#_x0000_t202" style="position:absolute;margin-left:55.85pt;margin-top:764.15pt;width:60.9pt;height:12.55pt;z-index:2516644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" filled="f" stroked="f" strokeweight=".5pt">
                <v:textbox style="mso-fit-shape-to-text:t" inset="0,0,0,0">
                  <w:txbxContent>
                    <w:p w14:paraId="61E37784" w14:textId="77777777" w:rsidR="00ED5FE3" w:rsidRPr="000E2CC6" w:rsidRDefault="00ED5FE3" w:rsidP="00ED5FE3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2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C17FC8">
        <w:rPr>
          <w:rFonts w:cs="Avenir Light"/>
          <w:sz w:val="19"/>
        </w:rPr>
        <w:br w:type="page"/>
      </w:r>
    </w:p>
    <w:tbl>
      <w:tblPr>
        <w:tblStyle w:val="Tabellenraster"/>
        <w:tblpPr w:leftFromText="141" w:rightFromText="141" w:vertAnchor="text" w:horzAnchor="page" w:tblpX="282" w:tblpY="1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4014FC" w14:paraId="0C6CB81B" w14:textId="77777777" w:rsidTr="004014FC">
        <w:tc>
          <w:tcPr>
            <w:tcW w:w="2835" w:type="dxa"/>
          </w:tcPr>
          <w:p w14:paraId="795EF36F" w14:textId="77777777" w:rsidR="003B33EF" w:rsidRPr="003B33EF" w:rsidRDefault="003B33EF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9"/>
                <w:szCs w:val="12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  <w:p w14:paraId="5F2E407C" w14:textId="1D26ED01" w:rsidR="004014FC" w:rsidRPr="004014FC" w:rsidRDefault="004014FC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Kunde</w:t>
            </w:r>
          </w:p>
        </w:tc>
      </w:tr>
      <w:tr w:rsidR="004014FC" w14:paraId="3A7954A8" w14:textId="77777777" w:rsidTr="004014FC">
        <w:tc>
          <w:tcPr>
            <w:tcW w:w="2835" w:type="dxa"/>
          </w:tcPr>
          <w:p w14:paraId="41DF9C3B" w14:textId="77777777" w:rsidR="004014FC" w:rsidRPr="004014FC" w:rsidRDefault="004014FC" w:rsidP="004014FC">
            <w:pPr>
              <w:spacing w:line="264" w:lineRule="auto"/>
              <w:jc w:val="right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49666251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4414 Füllinsdorf</w:t>
            </w:r>
            <w:permEnd w:id="496662513"/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7ACFB523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6E677DA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3290DF3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48C58E6B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D650B76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7875583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0AC8C87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DF57C4E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DAEA995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175063624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1175063624"/>
          </w:p>
        </w:tc>
      </w:tr>
    </w:tbl>
    <w:p w14:paraId="180455DE" w14:textId="79B9449F" w:rsidR="00C17FC8" w:rsidRPr="009B0FBD" w:rsidRDefault="00C17FC8" w:rsidP="00C17FC8">
      <w:pPr>
        <w:rPr>
          <w:rFonts w:ascii="Avenir Light" w:hAnsi="Avenir Light" w:cs="Avenir Light"/>
          <w:color w:val="000000" w:themeColor="text1"/>
          <w:sz w:val="22"/>
          <w:szCs w:val="22"/>
        </w:rPr>
      </w:pPr>
    </w:p>
    <w:p w14:paraId="795ED84C" w14:textId="0E7D9088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69CD3B8" w14:textId="7DF40EFA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lang w:val="de-CH"/>
        </w:rPr>
      </w:pPr>
    </w:p>
    <w:p w14:paraId="09731A48" w14:textId="21C0B677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9E88AE5" w14:textId="5FB4CB46" w:rsidR="004014FC" w:rsidRPr="009B0FBD" w:rsidRDefault="00C17FC8" w:rsidP="003B33EF">
      <w:pPr>
        <w:pStyle w:val="1Copy95pt"/>
        <w:tabs>
          <w:tab w:val="left" w:pos="3520"/>
        </w:tabs>
        <w:spacing w:after="60"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A759087" wp14:editId="7D6245D4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2143973678" name="Rechteck 2143973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25195B" id="Rechteck 2143973678" o:spid="_x0000_s1026" style="position:absolute;margin-left:-304.45pt;margin-top:36.35pt;width:224.75pt;height:224.7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5272B1DB" w14:textId="2D6DF169" w:rsidR="00C17FC8" w:rsidRPr="002C68DA" w:rsidRDefault="00C17FC8" w:rsidP="004014FC">
      <w:pPr>
        <w:pStyle w:val="Headline"/>
        <w:spacing w:line="240" w:lineRule="auto"/>
        <w:ind w:left="2835"/>
        <w:rPr>
          <w:rFonts w:ascii="Athelas" w:hAnsi="Athelas"/>
          <w:b/>
          <w:bCs/>
          <w:spacing w:val="80"/>
          <w:sz w:val="36"/>
          <w:szCs w:val="36"/>
          <w:lang w:val="de-C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1" layoutInCell="1" allowOverlap="1" wp14:anchorId="50A1C9FD" wp14:editId="3BDD2887">
                <wp:simplePos x="0" y="0"/>
                <wp:positionH relativeFrom="margin">
                  <wp:posOffset>1800225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1737326495" name="Gerade Verbindung mit Pfeil 1737326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4D9D81" id="Gerade Verbindung mit Pfeil 1737326495" o:spid="_x0000_s1026" type="#_x0000_t32" style="position:absolute;margin-left:141.75pt;margin-top:26.9pt;width:42.5pt;height:0;flip:y;z-index:251658257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" strokecolor="#1b3051" strokeweight=".5pt">
                <w10:wrap anchorx="margin"/>
                <w10:anchorlock/>
              </v:shape>
            </w:pict>
          </mc:Fallback>
        </mc:AlternateContent>
      </w:r>
      <w:r w:rsidR="00E46B8A">
        <w:rPr>
          <w:rFonts w:ascii="Athelas" w:hAnsi="Athelas"/>
          <w:b/>
          <w:bCs/>
          <w:spacing w:val="80"/>
          <w:sz w:val="36"/>
          <w:szCs w:val="36"/>
          <w:lang w:val="de-CH"/>
        </w:rPr>
        <w:t>mahnung</w:t>
      </w:r>
    </w:p>
    <w:p w14:paraId="151E11CD" w14:textId="52261458" w:rsidR="00C17FC8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p w14:paraId="3D9DA6E3" w14:textId="77777777" w:rsidR="00C17FC8" w:rsidRPr="003B33EF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  <w:sz w:val="16"/>
          <w:szCs w:val="15"/>
        </w:rPr>
      </w:pPr>
    </w:p>
    <w:tbl>
      <w:tblPr>
        <w:tblStyle w:val="Tabellenraster"/>
        <w:tblpPr w:leftFromText="141" w:rightFromText="141" w:vertAnchor="page" w:horzAnchor="margin" w:tblpY="48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458"/>
        <w:gridCol w:w="3401"/>
        <w:gridCol w:w="2877"/>
      </w:tblGrid>
      <w:tr w:rsidR="003B33EF" w14:paraId="22CCBFCC" w14:textId="77777777" w:rsidTr="003B33EF">
        <w:trPr>
          <w:trHeight w:val="170"/>
        </w:trPr>
        <w:tc>
          <w:tcPr>
            <w:tcW w:w="2236" w:type="dxa"/>
            <w:vAlign w:val="bottom"/>
          </w:tcPr>
          <w:p w14:paraId="27ED05EA" w14:textId="5F169F5D" w:rsidR="003B33EF" w:rsidRPr="004014FC" w:rsidRDefault="00DC3C3C" w:rsidP="00DC3C3C">
            <w:pPr>
              <w:ind w:left="35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DC3C3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458" w:type="dxa"/>
            <w:vAlign w:val="bottom"/>
          </w:tcPr>
          <w:p w14:paraId="4B08AA77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  <w:vAlign w:val="bottom"/>
          </w:tcPr>
          <w:p w14:paraId="26806382" w14:textId="01778F14" w:rsidR="003B33EF" w:rsidRPr="004014FC" w:rsidRDefault="00DC3C3C" w:rsidP="003B33EF">
            <w:pPr>
              <w:ind w:left="35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  <w:tc>
          <w:tcPr>
            <w:tcW w:w="2877" w:type="dxa"/>
            <w:vAlign w:val="bottom"/>
          </w:tcPr>
          <w:p w14:paraId="2676489F" w14:textId="390080C4" w:rsidR="003B33EF" w:rsidRDefault="003B33EF" w:rsidP="003B33EF">
            <w:pP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="002542C0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orm</w:t>
            </w:r>
          </w:p>
        </w:tc>
      </w:tr>
      <w:tr w:rsidR="003B33EF" w14:paraId="7E48BECC" w14:textId="77777777" w:rsidTr="003B33EF">
        <w:tc>
          <w:tcPr>
            <w:tcW w:w="2236" w:type="dxa"/>
          </w:tcPr>
          <w:p w14:paraId="23E6CC41" w14:textId="436BA6A7" w:rsidR="003B33EF" w:rsidRPr="004014FC" w:rsidRDefault="00DC3C3C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479480292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Architecture</w:t>
            </w:r>
            <w:r w:rsidR="003B33EF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  <w:permEnd w:id="1479480292"/>
          </w:p>
        </w:tc>
        <w:tc>
          <w:tcPr>
            <w:tcW w:w="458" w:type="dxa"/>
          </w:tcPr>
          <w:p w14:paraId="6836969A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113C8C9B" w14:textId="08A8728C" w:rsidR="003B33EF" w:rsidRPr="004014FC" w:rsidRDefault="00DC3C3C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2062838870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Exe</w:t>
            </w:r>
            <w:r w:rsidR="002542C0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cutive </w:t>
            </w:r>
            <w:permEnd w:id="2062838870"/>
            <w:r w:rsidR="002542C0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Search</w:t>
            </w:r>
          </w:p>
        </w:tc>
        <w:tc>
          <w:tcPr>
            <w:tcW w:w="2877" w:type="dxa"/>
          </w:tcPr>
          <w:p w14:paraId="5AEAD70C" w14:textId="04A9DC38" w:rsidR="003B33EF" w:rsidRDefault="002542C0" w:rsidP="003B33EF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Exklusivmandat</w:t>
            </w:r>
          </w:p>
        </w:tc>
      </w:tr>
      <w:tr w:rsidR="003B33EF" w14:paraId="7212889E" w14:textId="77777777" w:rsidTr="003B33EF">
        <w:tc>
          <w:tcPr>
            <w:tcW w:w="2236" w:type="dxa"/>
          </w:tcPr>
          <w:p w14:paraId="47CC9756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458" w:type="dxa"/>
          </w:tcPr>
          <w:p w14:paraId="0ED6A892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5C0D92D9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ind w:left="35"/>
              <w:rPr>
                <w:rStyle w:val="1CopyBold95ptZchn"/>
                <w:lang w:val="en-US"/>
              </w:rPr>
            </w:pPr>
          </w:p>
        </w:tc>
        <w:tc>
          <w:tcPr>
            <w:tcW w:w="2877" w:type="dxa"/>
          </w:tcPr>
          <w:p w14:paraId="0FC77650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3B33EF" w14:paraId="30C0ED6F" w14:textId="77777777" w:rsidTr="003B33EF">
        <w:tc>
          <w:tcPr>
            <w:tcW w:w="2236" w:type="dxa"/>
            <w:vAlign w:val="bottom"/>
          </w:tcPr>
          <w:p w14:paraId="4C100005" w14:textId="1C0D2D10" w:rsidR="003B33EF" w:rsidRPr="004014FC" w:rsidRDefault="002542C0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</w:t>
            </w:r>
          </w:p>
        </w:tc>
        <w:tc>
          <w:tcPr>
            <w:tcW w:w="458" w:type="dxa"/>
          </w:tcPr>
          <w:p w14:paraId="1CDDABF1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  <w:vAlign w:val="bottom"/>
          </w:tcPr>
          <w:p w14:paraId="7F19F425" w14:textId="72CF29F3" w:rsidR="003B33EF" w:rsidRPr="004014FC" w:rsidRDefault="002542C0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zahlungsgrund</w:t>
            </w:r>
          </w:p>
        </w:tc>
        <w:tc>
          <w:tcPr>
            <w:tcW w:w="2877" w:type="dxa"/>
            <w:vAlign w:val="bottom"/>
          </w:tcPr>
          <w:p w14:paraId="21B8271B" w14:textId="43C9AFA2" w:rsidR="003B33EF" w:rsidRDefault="003B33EF" w:rsidP="003B33EF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="00041ECF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unktion</w:t>
            </w:r>
          </w:p>
        </w:tc>
      </w:tr>
      <w:tr w:rsidR="003B33EF" w:rsidRPr="00097A57" w14:paraId="41ADDA8C" w14:textId="77777777" w:rsidTr="003B33EF">
        <w:tc>
          <w:tcPr>
            <w:tcW w:w="2236" w:type="dxa"/>
          </w:tcPr>
          <w:p w14:paraId="74617EC2" w14:textId="15486F56" w:rsidR="003B33EF" w:rsidRPr="004014FC" w:rsidRDefault="002542C0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Teilzahlung </w:t>
            </w:r>
            <w:r w:rsidR="00BE09E1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2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/3</w:t>
            </w:r>
            <w:r w:rsidR="003B33E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</w:p>
        </w:tc>
        <w:tc>
          <w:tcPr>
            <w:tcW w:w="458" w:type="dxa"/>
          </w:tcPr>
          <w:p w14:paraId="5B48C499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11AAFF9F" w14:textId="29FF4F2B" w:rsidR="003B33EF" w:rsidRPr="004014FC" w:rsidRDefault="00041ECF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041EC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Such- und Besetzungsauftrag</w:t>
            </w:r>
          </w:p>
        </w:tc>
        <w:tc>
          <w:tcPr>
            <w:tcW w:w="2877" w:type="dxa"/>
          </w:tcPr>
          <w:p w14:paraId="681D28A9" w14:textId="204A0112" w:rsidR="003B33EF" w:rsidRPr="00097A57" w:rsidRDefault="003B33EF" w:rsidP="003B33EF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</w:t>
            </w:r>
            <w:r w:rsidR="00041EC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lind Copy</w:t>
            </w:r>
          </w:p>
        </w:tc>
      </w:tr>
    </w:tbl>
    <w:p w14:paraId="037A5611" w14:textId="38D7DA91" w:rsidR="00C17FC8" w:rsidRDefault="00C17FC8" w:rsidP="004014FC">
      <w:pPr>
        <w:pStyle w:val="1Copy95pt"/>
        <w:tabs>
          <w:tab w:val="left" w:pos="2552"/>
        </w:tabs>
        <w:spacing w:line="240" w:lineRule="auto"/>
      </w:pPr>
    </w:p>
    <w:p w14:paraId="07446CB9" w14:textId="49D9529D" w:rsidR="00C17FC8" w:rsidRDefault="00C17FC8" w:rsidP="00C17FC8">
      <w:pPr>
        <w:pStyle w:val="1Copy95pt"/>
        <w:tabs>
          <w:tab w:val="left" w:pos="2552"/>
        </w:tabs>
        <w:spacing w:line="240" w:lineRule="auto"/>
      </w:pPr>
    </w:p>
    <w:p w14:paraId="15835ABE" w14:textId="77777777" w:rsidR="004014FC" w:rsidRDefault="004014FC" w:rsidP="00C17FC8">
      <w:pPr>
        <w:pStyle w:val="1Copy95pt"/>
        <w:tabs>
          <w:tab w:val="left" w:pos="2552"/>
        </w:tabs>
      </w:pPr>
    </w:p>
    <w:p w14:paraId="1A8996A8" w14:textId="77777777" w:rsidR="004014FC" w:rsidRDefault="004014FC" w:rsidP="00C17FC8">
      <w:pPr>
        <w:pStyle w:val="1Copy95pt"/>
        <w:tabs>
          <w:tab w:val="left" w:pos="2552"/>
        </w:tabs>
      </w:pPr>
    </w:p>
    <w:p w14:paraId="5D354B05" w14:textId="77777777" w:rsidR="003B33EF" w:rsidRPr="003B33EF" w:rsidRDefault="003B33EF" w:rsidP="00C17FC8">
      <w:pPr>
        <w:pStyle w:val="1Copy95pt"/>
        <w:tabs>
          <w:tab w:val="left" w:pos="2552"/>
        </w:tabs>
        <w:rPr>
          <w:sz w:val="2"/>
          <w:szCs w:val="8"/>
        </w:rPr>
      </w:pPr>
    </w:p>
    <w:p w14:paraId="00452513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1DF02F39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7F49FE1A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07BCBBD9" w14:textId="77777777" w:rsidR="003B33EF" w:rsidRPr="00DC3C3C" w:rsidRDefault="003B33EF" w:rsidP="00734D5F">
      <w:pPr>
        <w:pStyle w:val="1Copy95pt"/>
        <w:tabs>
          <w:tab w:val="left" w:pos="2552"/>
        </w:tabs>
        <w:rPr>
          <w:sz w:val="14"/>
          <w:szCs w:val="16"/>
        </w:rPr>
      </w:pPr>
    </w:p>
    <w:tbl>
      <w:tblPr>
        <w:tblStyle w:val="Tabellenraster"/>
        <w:tblpPr w:leftFromText="141" w:rightFromText="141" w:vertAnchor="text" w:horzAnchor="margin" w:tblpXSpec="right" w:tblpY="86"/>
        <w:tblW w:w="774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812"/>
        <w:gridCol w:w="20"/>
        <w:gridCol w:w="1915"/>
      </w:tblGrid>
      <w:tr w:rsidR="009F2D82" w14:paraId="24ED9487" w14:textId="77777777" w:rsidTr="00DC3C3C">
        <w:trPr>
          <w:trHeight w:hRule="exact" w:val="113"/>
        </w:trPr>
        <w:tc>
          <w:tcPr>
            <w:tcW w:w="5812" w:type="dxa"/>
            <w:tcBorders>
              <w:top w:val="single" w:sz="4" w:space="0" w:color="BFBFBF" w:themeColor="background1" w:themeShade="BF"/>
              <w:bottom w:val="nil"/>
            </w:tcBorders>
          </w:tcPr>
          <w:p w14:paraId="3CB2FC97" w14:textId="77777777" w:rsidR="009F2D82" w:rsidRPr="00F748E9" w:rsidRDefault="009F2D82" w:rsidP="009F2D82">
            <w:pPr>
              <w:pStyle w:val="1CopyBold95pt"/>
            </w:pPr>
          </w:p>
        </w:tc>
        <w:tc>
          <w:tcPr>
            <w:tcW w:w="20" w:type="dxa"/>
            <w:tcBorders>
              <w:top w:val="single" w:sz="4" w:space="0" w:color="BFBFBF" w:themeColor="background1" w:themeShade="BF"/>
              <w:bottom w:val="nil"/>
            </w:tcBorders>
          </w:tcPr>
          <w:p w14:paraId="3991105C" w14:textId="77777777" w:rsidR="009F2D82" w:rsidRDefault="009F2D82" w:rsidP="009F2D82">
            <w:pPr>
              <w:pStyle w:val="1CopyBold95pt"/>
              <w:jc w:val="right"/>
            </w:pPr>
          </w:p>
        </w:tc>
        <w:tc>
          <w:tcPr>
            <w:tcW w:w="1915" w:type="dxa"/>
            <w:tcBorders>
              <w:top w:val="single" w:sz="4" w:space="0" w:color="BFBFBF" w:themeColor="background1" w:themeShade="BF"/>
              <w:bottom w:val="nil"/>
            </w:tcBorders>
          </w:tcPr>
          <w:p w14:paraId="0D2D7BA8" w14:textId="77777777" w:rsidR="009F2D82" w:rsidRDefault="009F2D82" w:rsidP="009F2D82">
            <w:pPr>
              <w:pStyle w:val="1CopyBold95pt"/>
              <w:ind w:right="136"/>
              <w:jc w:val="right"/>
            </w:pPr>
          </w:p>
        </w:tc>
      </w:tr>
      <w:tr w:rsidR="009F2D82" w:rsidRPr="005A310E" w14:paraId="785C238D" w14:textId="77777777" w:rsidTr="00DC3C3C">
        <w:tc>
          <w:tcPr>
            <w:tcW w:w="5812" w:type="dxa"/>
            <w:tcBorders>
              <w:top w:val="nil"/>
              <w:bottom w:val="nil"/>
            </w:tcBorders>
            <w:vAlign w:val="center"/>
          </w:tcPr>
          <w:p w14:paraId="4967D73C" w14:textId="77777777" w:rsidR="009F2D82" w:rsidRPr="009F07CB" w:rsidRDefault="009F2D82" w:rsidP="009F2D82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1935" w:type="dxa"/>
            <w:gridSpan w:val="2"/>
            <w:tcBorders>
              <w:top w:val="nil"/>
              <w:bottom w:val="nil"/>
            </w:tcBorders>
            <w:vAlign w:val="center"/>
          </w:tcPr>
          <w:p w14:paraId="2FB8EA9F" w14:textId="77777777" w:rsidR="009F2D82" w:rsidRDefault="009F2D82" w:rsidP="009F2D82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640D96B9" w14:textId="77777777" w:rsidR="009F2D82" w:rsidRPr="00225B59" w:rsidRDefault="009F2D82" w:rsidP="009F2D82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9F2D82" w14:paraId="68D332CA" w14:textId="77777777" w:rsidTr="00DC3C3C">
        <w:trPr>
          <w:trHeight w:hRule="exact" w:val="64"/>
        </w:trPr>
        <w:tc>
          <w:tcPr>
            <w:tcW w:w="5812" w:type="dxa"/>
            <w:tcBorders>
              <w:top w:val="nil"/>
              <w:bottom w:val="single" w:sz="4" w:space="0" w:color="BFBFBF" w:themeColor="background1" w:themeShade="BF"/>
            </w:tcBorders>
          </w:tcPr>
          <w:p w14:paraId="01CCCB18" w14:textId="77777777" w:rsidR="009F2D82" w:rsidRPr="00BF6253" w:rsidRDefault="009F2D82" w:rsidP="009F2D82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1935" w:type="dxa"/>
            <w:gridSpan w:val="2"/>
            <w:tcBorders>
              <w:top w:val="nil"/>
              <w:bottom w:val="single" w:sz="4" w:space="0" w:color="BFBFBF" w:themeColor="background1" w:themeShade="BF"/>
            </w:tcBorders>
          </w:tcPr>
          <w:p w14:paraId="2897F65E" w14:textId="77777777" w:rsidR="009F2D82" w:rsidRDefault="009F2D82" w:rsidP="009F2D82">
            <w:pPr>
              <w:pStyle w:val="1Copy95pt"/>
              <w:tabs>
                <w:tab w:val="left" w:pos="2552"/>
              </w:tabs>
            </w:pPr>
          </w:p>
        </w:tc>
      </w:tr>
      <w:tr w:rsidR="009F2D82" w:rsidRPr="00834783" w14:paraId="2BFDAC5F" w14:textId="77777777" w:rsidTr="00DC3C3C">
        <w:trPr>
          <w:trHeight w:hRule="exact" w:val="86"/>
        </w:trPr>
        <w:tc>
          <w:tcPr>
            <w:tcW w:w="5812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9505A89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6AADE381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9F2D82" w:rsidRPr="00E87D7F" w14:paraId="0FB6DFE7" w14:textId="77777777" w:rsidTr="00DC3C3C">
        <w:trPr>
          <w:trHeight w:val="485"/>
        </w:trPr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3CF51" w14:textId="29C6A960" w:rsidR="009F2D82" w:rsidRPr="00DC3C3C" w:rsidRDefault="00DC3C3C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1. stage: Suchstrategie, identifikation und Pooling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02636" w14:textId="6B008C6F" w:rsidR="009F2D82" w:rsidRPr="00E87D7F" w:rsidRDefault="004737CC" w:rsidP="00DC3C3C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sv-SE"/>
              </w:rPr>
            </w:pPr>
            <w:r>
              <w:rPr>
                <w:caps/>
                <w:spacing w:val="10"/>
                <w:sz w:val="16"/>
                <w:szCs w:val="16"/>
                <w:lang w:val="sv-SE"/>
              </w:rPr>
              <w:t>honoriert</w:t>
            </w:r>
          </w:p>
        </w:tc>
      </w:tr>
      <w:tr w:rsidR="00DC3C3C" w:rsidRPr="00E87D7F" w14:paraId="7FB3BB0B" w14:textId="77777777" w:rsidTr="00DC3C3C">
        <w:trPr>
          <w:trHeight w:val="485"/>
        </w:trPr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F526A" w14:textId="0F0146BB" w:rsidR="00DC3C3C" w:rsidRDefault="00DC3C3C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2. stage: Ansprache, Selektion, briefing und dossier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9836C" w14:textId="39651F84" w:rsidR="00DC3C3C" w:rsidRPr="00DC3C3C" w:rsidRDefault="004737CC" w:rsidP="00DC3C3C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672364405" w:edGrp="everyone"/>
            <w:r>
              <w:rPr>
                <w:caps/>
                <w:spacing w:val="10"/>
                <w:sz w:val="16"/>
                <w:szCs w:val="16"/>
              </w:rPr>
              <w:t>10'000.00</w:t>
            </w:r>
            <w:permEnd w:id="672364405"/>
          </w:p>
        </w:tc>
      </w:tr>
      <w:tr w:rsidR="00DC3C3C" w:rsidRPr="00E87D7F" w14:paraId="0C8CA856" w14:textId="77777777" w:rsidTr="00DC3C3C">
        <w:trPr>
          <w:trHeight w:val="485"/>
        </w:trPr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77A31" w14:textId="48816BFB" w:rsidR="00DC3C3C" w:rsidRDefault="00DC3C3C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3. stage: vertragswesen, abschluss, off- und onboarding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878F2F" w14:textId="66651A61" w:rsidR="00DC3C3C" w:rsidRPr="00DC3C3C" w:rsidRDefault="00DC3C3C" w:rsidP="00DC3C3C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 w:rsidRPr="00D51D4F">
              <w:rPr>
                <w:caps/>
                <w:spacing w:val="10"/>
                <w:sz w:val="16"/>
                <w:szCs w:val="16"/>
              </w:rPr>
              <w:t>offener Posten</w:t>
            </w:r>
          </w:p>
        </w:tc>
      </w:tr>
      <w:tr w:rsidR="009F2D82" w:rsidRPr="00E87D7F" w14:paraId="47D508D5" w14:textId="77777777" w:rsidTr="00DC3C3C">
        <w:trPr>
          <w:trHeight w:hRule="exact" w:val="85"/>
        </w:trPr>
        <w:tc>
          <w:tcPr>
            <w:tcW w:w="581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5B8652D" w14:textId="77777777" w:rsidR="009F2D82" w:rsidRPr="00DC3C3C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E0E5B65" w14:textId="77777777" w:rsidR="009F2D82" w:rsidRPr="00DC3C3C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9F2D82" w:rsidRPr="00E87D7F" w14:paraId="18B56DF6" w14:textId="77777777" w:rsidTr="00DC3C3C">
        <w:trPr>
          <w:trHeight w:hRule="exact" w:val="85"/>
        </w:trPr>
        <w:tc>
          <w:tcPr>
            <w:tcW w:w="5812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2C0B6BC" w14:textId="77777777" w:rsidR="009F2D82" w:rsidRPr="00DC3C3C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62F1E97" w14:textId="77777777" w:rsidR="009F2D82" w:rsidRPr="00DC3C3C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9F2D82" w:rsidRPr="00834783" w14:paraId="57BCA2F8" w14:textId="77777777" w:rsidTr="00DC3C3C">
        <w:trPr>
          <w:trHeight w:hRule="exact" w:val="465"/>
        </w:trPr>
        <w:tc>
          <w:tcPr>
            <w:tcW w:w="581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3482773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21E1948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permStart w:id="1619675936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619675936"/>
          </w:p>
        </w:tc>
      </w:tr>
      <w:tr w:rsidR="009F2D82" w:rsidRPr="00834783" w14:paraId="597900CE" w14:textId="77777777" w:rsidTr="00DC3C3C">
        <w:trPr>
          <w:trHeight w:hRule="exact" w:val="85"/>
        </w:trPr>
        <w:tc>
          <w:tcPr>
            <w:tcW w:w="5812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AC4DD53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D6BBE86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9F2D82" w:rsidRPr="00E13127" w14:paraId="6571B428" w14:textId="77777777" w:rsidTr="00DC3C3C">
        <w:trPr>
          <w:trHeight w:val="481"/>
        </w:trPr>
        <w:tc>
          <w:tcPr>
            <w:tcW w:w="5812" w:type="dxa"/>
            <w:tcBorders>
              <w:top w:val="nil"/>
              <w:left w:val="nil"/>
              <w:right w:val="nil"/>
            </w:tcBorders>
            <w:vAlign w:val="center"/>
          </w:tcPr>
          <w:p w14:paraId="1220CEDB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  <w:p w14:paraId="0FAC703E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655AB557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  <w:p w14:paraId="63EBBAFF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559783022" w:edGrp="everyone"/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810.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1559783022"/>
          </w:p>
        </w:tc>
      </w:tr>
      <w:tr w:rsidR="009F2D82" w14:paraId="453CA7D6" w14:textId="77777777" w:rsidTr="00DC3C3C">
        <w:trPr>
          <w:trHeight w:hRule="exact" w:val="85"/>
        </w:trPr>
        <w:tc>
          <w:tcPr>
            <w:tcW w:w="5812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6195578" w14:textId="77777777" w:rsidR="009F2D82" w:rsidRPr="00EE37A0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4F0CEDD" w14:textId="77777777" w:rsidR="009F2D82" w:rsidRPr="00EE37A0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9F2D82" w14:paraId="00722A9E" w14:textId="77777777" w:rsidTr="00DC3C3C">
        <w:trPr>
          <w:trHeight w:val="465"/>
        </w:trPr>
        <w:tc>
          <w:tcPr>
            <w:tcW w:w="5812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42FF9562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212A5DE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465327653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10’810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465327653"/>
          </w:p>
        </w:tc>
      </w:tr>
    </w:tbl>
    <w:p w14:paraId="43CF04B5" w14:textId="54A637EF" w:rsidR="00C17FC8" w:rsidRPr="004014FC" w:rsidRDefault="00C17FC8" w:rsidP="00734D5F">
      <w:pPr>
        <w:pStyle w:val="1Copy95pt"/>
        <w:tabs>
          <w:tab w:val="left" w:pos="2552"/>
        </w:tabs>
        <w:rPr>
          <w:sz w:val="6"/>
          <w:szCs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1" layoutInCell="1" allowOverlap="1" wp14:anchorId="3C36BDA4" wp14:editId="3D0765CD">
                <wp:simplePos x="0" y="0"/>
                <wp:positionH relativeFrom="margin">
                  <wp:posOffset>584200</wp:posOffset>
                </wp:positionH>
                <wp:positionV relativeFrom="page">
                  <wp:posOffset>7224395</wp:posOffset>
                </wp:positionV>
                <wp:extent cx="773430" cy="159385"/>
                <wp:effectExtent l="0" t="0" r="7620" b="12065"/>
                <wp:wrapNone/>
                <wp:docPr id="1297486369" name="Textfeld 1297486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89E9A9" w14:textId="77777777" w:rsidR="00C17FC8" w:rsidRPr="000E2CC6" w:rsidRDefault="00C17FC8" w:rsidP="00C17FC8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6BDA4" id="Textfeld 1297486369" o:spid="_x0000_s1034" type="#_x0000_t202" style="position:absolute;margin-left:46pt;margin-top:568.85pt;width:60.9pt;height:12.55pt;z-index:25165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" filled="f" stroked="f" strokeweight=".5pt">
                <v:textbox style="mso-fit-shape-to-text:t" inset="0,0,0,0">
                  <w:txbxContent>
                    <w:p w14:paraId="7089E9A9" w14:textId="77777777" w:rsidR="00C17FC8" w:rsidRPr="000E2CC6" w:rsidRDefault="00C17FC8" w:rsidP="00C17FC8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7F44CB89" w14:textId="58253235" w:rsidR="009F2D82" w:rsidRDefault="00C17FC8" w:rsidP="00041ECF">
      <w:pPr>
        <w:rPr>
          <w:rFonts w:cs="Avenir Light"/>
          <w:sz w:val="16"/>
          <w:szCs w:val="22"/>
        </w:rPr>
      </w:pPr>
      <w:r>
        <w:rPr>
          <w:rFonts w:cs="Avenir Light"/>
          <w:sz w:val="19"/>
        </w:rPr>
        <w:t xml:space="preserve">     </w:t>
      </w:r>
    </w:p>
    <w:p w14:paraId="0411A689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7A790EDB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F2BF88F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25593376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54DE4E3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67474F3D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66EDD20D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9E3C68E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5E36FCBA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19C39CC0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2B7061A3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71B23081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62CA05AF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6DFA323" w14:textId="77777777" w:rsidR="00041ECF" w:rsidRDefault="00041ECF" w:rsidP="00041ECF">
      <w:pPr>
        <w:rPr>
          <w:rFonts w:cs="Avenir Light"/>
          <w:sz w:val="16"/>
          <w:szCs w:val="22"/>
        </w:rPr>
      </w:pPr>
    </w:p>
    <w:tbl>
      <w:tblPr>
        <w:tblStyle w:val="Tabellenraster"/>
        <w:tblpPr w:leftFromText="141" w:rightFromText="141" w:vertAnchor="page" w:horzAnchor="margin" w:tblpY="1068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</w:tblGrid>
      <w:tr w:rsidR="00B13861" w:rsidRPr="004014FC" w14:paraId="749C978F" w14:textId="77777777" w:rsidTr="00191B76">
        <w:tc>
          <w:tcPr>
            <w:tcW w:w="2160" w:type="dxa"/>
          </w:tcPr>
          <w:p w14:paraId="1CEABE8B" w14:textId="77777777" w:rsidR="00B13861" w:rsidRPr="007C1CC1" w:rsidRDefault="00B13861" w:rsidP="00191B76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B13861" w:rsidRPr="004014FC" w14:paraId="668CCC88" w14:textId="77777777" w:rsidTr="00191B76">
        <w:tc>
          <w:tcPr>
            <w:tcW w:w="2160" w:type="dxa"/>
          </w:tcPr>
          <w:p w14:paraId="366F4A93" w14:textId="77777777" w:rsidR="00B13861" w:rsidRPr="004014FC" w:rsidRDefault="00B13861" w:rsidP="00191B76">
            <w:pPr>
              <w:spacing w:line="264" w:lineRule="auto"/>
              <w:ind w:right="-106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permStart w:id="1878013591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1878013591"/>
          </w:p>
        </w:tc>
      </w:tr>
    </w:tbl>
    <w:p w14:paraId="6D0D9972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522FC1A" w14:textId="77777777" w:rsidR="00B13861" w:rsidRDefault="00B13861" w:rsidP="00041ECF">
      <w:pPr>
        <w:rPr>
          <w:rFonts w:cs="Avenir Light"/>
          <w:sz w:val="16"/>
          <w:szCs w:val="22"/>
        </w:rPr>
      </w:pPr>
    </w:p>
    <w:p w14:paraId="4D150840" w14:textId="77777777" w:rsidR="00191B76" w:rsidRPr="00191B76" w:rsidRDefault="00191B76" w:rsidP="00191B76">
      <w:pPr>
        <w:rPr>
          <w:rFonts w:ascii="Avenir Light" w:hAnsi="Avenir Light" w:cs="Avenir Light"/>
          <w:sz w:val="20"/>
          <w:szCs w:val="28"/>
        </w:rPr>
      </w:pPr>
    </w:p>
    <w:p w14:paraId="6941CF44" w14:textId="77777777" w:rsidR="00191B76" w:rsidRPr="00191B76" w:rsidRDefault="00191B76" w:rsidP="00191B76">
      <w:pPr>
        <w:rPr>
          <w:rFonts w:ascii="Avenir Light" w:hAnsi="Avenir Light" w:cs="Avenir Light"/>
          <w:sz w:val="12"/>
          <w:szCs w:val="16"/>
        </w:rPr>
      </w:pPr>
      <w:r>
        <w:rPr>
          <w:rFonts w:ascii="Avenir Light" w:hAnsi="Avenir Light" w:cs="Avenir Light"/>
          <w:sz w:val="19"/>
        </w:rPr>
        <w:t xml:space="preserve">     </w:t>
      </w:r>
    </w:p>
    <w:p w14:paraId="2B610511" w14:textId="77777777" w:rsidR="00191B76" w:rsidRPr="00191B76" w:rsidRDefault="00191B76" w:rsidP="00191B76">
      <w:pPr>
        <w:rPr>
          <w:rFonts w:ascii="Avenir Light" w:hAnsi="Avenir Light" w:cs="Avenir Light"/>
          <w:sz w:val="12"/>
          <w:szCs w:val="16"/>
        </w:rPr>
      </w:pPr>
    </w:p>
    <w:p w14:paraId="3461926B" w14:textId="6A840597" w:rsidR="00C17FC8" w:rsidRDefault="00191B76" w:rsidP="00191B76">
      <w:pPr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     </w:t>
      </w:r>
      <w:r w:rsidR="00C17FC8" w:rsidRPr="00AE3D00">
        <w:rPr>
          <w:rFonts w:ascii="Avenir Light" w:hAnsi="Avenir Light" w:cs="Avenir Light"/>
          <w:sz w:val="19"/>
        </w:rPr>
        <w:t xml:space="preserve">Wir bitten </w:t>
      </w:r>
      <w:r w:rsidR="00F20A1A">
        <w:rPr>
          <w:rFonts w:ascii="Avenir Light" w:hAnsi="Avenir Light" w:cs="Avenir Light"/>
          <w:sz w:val="19"/>
        </w:rPr>
        <w:t>euch</w:t>
      </w:r>
      <w:r w:rsidR="00C17FC8" w:rsidRPr="00AE3D00">
        <w:rPr>
          <w:rFonts w:ascii="Avenir Light" w:hAnsi="Avenir Light" w:cs="Avenir Light"/>
          <w:sz w:val="19"/>
        </w:rPr>
        <w:t xml:space="preserve"> um </w:t>
      </w:r>
      <w:r w:rsidR="004722C1">
        <w:rPr>
          <w:rFonts w:ascii="Avenir Light" w:hAnsi="Avenir Light" w:cs="Avenir Light"/>
          <w:sz w:val="19"/>
        </w:rPr>
        <w:t xml:space="preserve">die </w:t>
      </w:r>
      <w:r w:rsidR="00C17FC8" w:rsidRPr="00AE3D00">
        <w:rPr>
          <w:rFonts w:ascii="Avenir Light" w:hAnsi="Avenir Light" w:cs="Avenir Light"/>
          <w:sz w:val="19"/>
        </w:rPr>
        <w:t xml:space="preserve">Überweisung des Honorarbetrags bis zum </w:t>
      </w:r>
      <w:permStart w:id="1229524800" w:edGrp="everyone"/>
      <w:r w:rsidR="009B0FBD">
        <w:rPr>
          <w:rFonts w:ascii="Avenir Light" w:hAnsi="Avenir Light" w:cs="Avenir Light"/>
          <w:sz w:val="19"/>
        </w:rPr>
        <w:t>6. März 2026</w:t>
      </w:r>
      <w:permEnd w:id="1229524800"/>
      <w:r w:rsidR="00C17FC8" w:rsidRPr="00AE3D00">
        <w:rPr>
          <w:rFonts w:ascii="Avenir Light" w:hAnsi="Avenir Light" w:cs="Avenir Light"/>
          <w:sz w:val="19"/>
        </w:rPr>
        <w:t xml:space="preserve">. </w:t>
      </w:r>
    </w:p>
    <w:p w14:paraId="1E3AE30C" w14:textId="0E04F744" w:rsidR="00C17FC8" w:rsidRDefault="00191B76" w:rsidP="00C17FC8">
      <w:pPr>
        <w:rPr>
          <w:rFonts w:cs="Avenir Light"/>
          <w:sz w:val="1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DAD3B6" wp14:editId="0B663DA6">
            <wp:simplePos x="0" y="0"/>
            <wp:positionH relativeFrom="page">
              <wp:posOffset>6491</wp:posOffset>
            </wp:positionH>
            <wp:positionV relativeFrom="paragraph">
              <wp:posOffset>184785</wp:posOffset>
            </wp:positionV>
            <wp:extent cx="7817485" cy="3790950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" r="-147"/>
                    <a:stretch/>
                  </pic:blipFill>
                  <pic:spPr bwMode="auto">
                    <a:xfrm>
                      <a:off x="0" y="0"/>
                      <a:ext cx="7817485" cy="379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AFE80E" w14:textId="0939EB4F" w:rsidR="004014FC" w:rsidRPr="004014FC" w:rsidRDefault="004014FC" w:rsidP="004014FC">
      <w:pPr>
        <w:rPr>
          <w:rFonts w:cs="Avenir Light"/>
          <w:sz w:val="19"/>
        </w:rPr>
      </w:pPr>
    </w:p>
    <w:p w14:paraId="051CF8FC" w14:textId="6AEFEE27" w:rsidR="004014FC" w:rsidRPr="004014FC" w:rsidRDefault="004014FC" w:rsidP="004014FC">
      <w:pPr>
        <w:rPr>
          <w:rFonts w:cs="Avenir Light"/>
          <w:sz w:val="19"/>
        </w:rPr>
      </w:pPr>
    </w:p>
    <w:p w14:paraId="677F3AE3" w14:textId="419B3443" w:rsidR="004014FC" w:rsidRPr="004014FC" w:rsidRDefault="004014FC" w:rsidP="004014FC">
      <w:pPr>
        <w:rPr>
          <w:rFonts w:cs="Avenir Light"/>
          <w:sz w:val="19"/>
        </w:rPr>
      </w:pPr>
    </w:p>
    <w:p w14:paraId="688FDD92" w14:textId="325FD871" w:rsidR="004014FC" w:rsidRPr="004014FC" w:rsidRDefault="004014FC" w:rsidP="004014FC">
      <w:pPr>
        <w:rPr>
          <w:rFonts w:cs="Avenir Light"/>
          <w:sz w:val="19"/>
        </w:rPr>
      </w:pPr>
    </w:p>
    <w:p w14:paraId="565C5D29" w14:textId="77777777" w:rsidR="004014FC" w:rsidRPr="004014FC" w:rsidRDefault="004014FC" w:rsidP="004014FC">
      <w:pPr>
        <w:rPr>
          <w:rFonts w:cs="Avenir Light"/>
          <w:sz w:val="19"/>
        </w:rPr>
      </w:pPr>
    </w:p>
    <w:p w14:paraId="25B4C02D" w14:textId="4CE21D26" w:rsidR="004014FC" w:rsidRPr="004014FC" w:rsidRDefault="004014FC" w:rsidP="004014FC">
      <w:pPr>
        <w:rPr>
          <w:rFonts w:cs="Avenir Light"/>
          <w:sz w:val="19"/>
        </w:rPr>
      </w:pPr>
    </w:p>
    <w:p w14:paraId="249B5010" w14:textId="2BAA5FCF" w:rsidR="004014FC" w:rsidRPr="004014FC" w:rsidRDefault="004014FC" w:rsidP="004014FC">
      <w:pPr>
        <w:rPr>
          <w:rFonts w:cs="Avenir Light"/>
          <w:sz w:val="19"/>
        </w:rPr>
      </w:pPr>
    </w:p>
    <w:p w14:paraId="478AB3B0" w14:textId="087E2BAF" w:rsidR="004014FC" w:rsidRPr="004014FC" w:rsidRDefault="004014FC" w:rsidP="004014FC">
      <w:pPr>
        <w:rPr>
          <w:rFonts w:cs="Avenir Light"/>
          <w:sz w:val="19"/>
        </w:rPr>
      </w:pPr>
    </w:p>
    <w:p w14:paraId="6CD94256" w14:textId="1C0D73F0" w:rsidR="004014FC" w:rsidRPr="004014FC" w:rsidRDefault="004014FC" w:rsidP="004014FC">
      <w:pPr>
        <w:rPr>
          <w:rFonts w:cs="Avenir Light"/>
          <w:sz w:val="19"/>
        </w:rPr>
      </w:pPr>
    </w:p>
    <w:p w14:paraId="65DC6C47" w14:textId="77777777" w:rsidR="004014FC" w:rsidRPr="004014FC" w:rsidRDefault="004014FC" w:rsidP="004014FC">
      <w:pPr>
        <w:rPr>
          <w:rFonts w:cs="Avenir Light"/>
          <w:sz w:val="19"/>
        </w:rPr>
      </w:pPr>
    </w:p>
    <w:p w14:paraId="3E7A6ECD" w14:textId="7BED5F95" w:rsidR="004014FC" w:rsidRPr="004014FC" w:rsidRDefault="004014FC" w:rsidP="004014FC">
      <w:pPr>
        <w:rPr>
          <w:rFonts w:cs="Avenir Light"/>
          <w:sz w:val="19"/>
        </w:rPr>
      </w:pPr>
    </w:p>
    <w:p w14:paraId="744B5E1A" w14:textId="650E8F53" w:rsidR="004014FC" w:rsidRPr="004014FC" w:rsidRDefault="004014FC" w:rsidP="004014FC">
      <w:pPr>
        <w:rPr>
          <w:rFonts w:cs="Avenir Light"/>
          <w:sz w:val="19"/>
        </w:rPr>
      </w:pPr>
    </w:p>
    <w:p w14:paraId="0880698E" w14:textId="77777777" w:rsidR="004014FC" w:rsidRPr="004014FC" w:rsidRDefault="004014FC" w:rsidP="004014FC">
      <w:pPr>
        <w:rPr>
          <w:rFonts w:cs="Avenir Light"/>
          <w:sz w:val="19"/>
        </w:rPr>
      </w:pPr>
    </w:p>
    <w:p w14:paraId="52A7BB7E" w14:textId="19EC63AA" w:rsidR="004014FC" w:rsidRPr="004014FC" w:rsidRDefault="004014FC" w:rsidP="004014FC">
      <w:pPr>
        <w:rPr>
          <w:rFonts w:cs="Avenir Light"/>
          <w:sz w:val="19"/>
        </w:rPr>
      </w:pPr>
    </w:p>
    <w:p w14:paraId="6D02A5A0" w14:textId="67942C8B" w:rsidR="004014FC" w:rsidRPr="004014FC" w:rsidRDefault="004014FC" w:rsidP="004014FC">
      <w:pPr>
        <w:rPr>
          <w:rFonts w:cs="Avenir Light"/>
          <w:sz w:val="19"/>
        </w:rPr>
      </w:pPr>
    </w:p>
    <w:p w14:paraId="6B3EA13C" w14:textId="3892CD8D" w:rsidR="004014FC" w:rsidRPr="004014FC" w:rsidRDefault="004014FC" w:rsidP="004014FC">
      <w:pPr>
        <w:rPr>
          <w:rFonts w:cs="Avenir Light"/>
          <w:sz w:val="19"/>
        </w:rPr>
      </w:pPr>
    </w:p>
    <w:sectPr w:rsidR="004014FC" w:rsidRPr="004014FC" w:rsidSect="004E4EB3">
      <w:footerReference w:type="default" r:id="rId14"/>
      <w:pgSz w:w="11906" w:h="16838"/>
      <w:pgMar w:top="709" w:right="709" w:bottom="816" w:left="709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52882" w14:textId="77777777" w:rsidR="00D20974" w:rsidRDefault="00D20974" w:rsidP="005F6397">
      <w:r>
        <w:separator/>
      </w:r>
    </w:p>
  </w:endnote>
  <w:endnote w:type="continuationSeparator" w:id="0">
    <w:p w14:paraId="7DFBAE46" w14:textId="77777777" w:rsidR="00D20974" w:rsidRDefault="00D20974" w:rsidP="005F6397">
      <w:r>
        <w:continuationSeparator/>
      </w:r>
    </w:p>
  </w:endnote>
  <w:endnote w:type="continuationNotice" w:id="1">
    <w:p w14:paraId="7BFC77A2" w14:textId="77777777" w:rsidR="00D20974" w:rsidRDefault="00D209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t">
    <w:altName w:val="Arial"/>
    <w:charset w:val="00"/>
    <w:family w:val="auto"/>
    <w:pitch w:val="variable"/>
    <w:sig w:usb0="E0000AFF" w:usb1="5000217F" w:usb2="00000021" w:usb3="00000000" w:csb0="0000019F" w:csb1="00000000"/>
  </w:font>
  <w:font w:name="Martel Sans Light">
    <w:altName w:val="Nirmala UI"/>
    <w:charset w:val="00"/>
    <w:family w:val="auto"/>
    <w:pitch w:val="variable"/>
    <w:sig w:usb0="00008007" w:usb1="00000000" w:usb2="00000000" w:usb3="00000000" w:csb0="00000093" w:csb1="00000000"/>
  </w:font>
  <w:font w:name="Avenir Light">
    <w:panose1 w:val="020B0403020203020204"/>
    <w:charset w:val="00"/>
    <w:family w:val="swiss"/>
    <w:notTrueType/>
    <w:pitch w:val="variable"/>
    <w:sig w:usb0="8000202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Textkörper CS)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nionPro-Regular">
    <w:altName w:val="Calibri"/>
    <w:charset w:val="4D"/>
    <w:family w:val="auto"/>
    <w:pitch w:val="default"/>
    <w:sig w:usb0="00000003" w:usb1="00000000" w:usb2="00000000" w:usb3="00000000" w:csb0="00000001" w:csb1="00000000"/>
  </w:font>
  <w:font w:name="Avenir Black">
    <w:charset w:val="4D"/>
    <w:family w:val="swiss"/>
    <w:pitch w:val="variable"/>
    <w:sig w:usb0="800000AF" w:usb1="5000204A" w:usb2="00000000" w:usb3="00000000" w:csb0="0000009B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thelas"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4D07A" w14:textId="77777777" w:rsidR="005F6397" w:rsidRDefault="006732C4" w:rsidP="006732C4">
    <w:pPr>
      <w:tabs>
        <w:tab w:val="left" w:pos="3544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4DFDB5C" wp14:editId="4E95513E">
              <wp:simplePos x="0" y="0"/>
              <wp:positionH relativeFrom="column">
                <wp:posOffset>-450215</wp:posOffset>
              </wp:positionH>
              <wp:positionV relativeFrom="paragraph">
                <wp:posOffset>85992</wp:posOffset>
              </wp:positionV>
              <wp:extent cx="7560000" cy="720000"/>
              <wp:effectExtent l="0" t="0" r="3175" b="4445"/>
              <wp:wrapNone/>
              <wp:docPr id="9" name="Gruppieren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720000"/>
                        <a:chOff x="0" y="0"/>
                        <a:chExt cx="7560000" cy="720000"/>
                      </a:xfrm>
                    </wpg:grpSpPr>
                    <wps:wsp>
                      <wps:cNvPr id="10" name="Rechteck 10"/>
                      <wps:cNvSpPr/>
                      <wps:spPr>
                        <a:xfrm>
                          <a:off x="0" y="0"/>
                          <a:ext cx="7560000" cy="7200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6616B" w14:textId="77777777" w:rsidR="006732C4" w:rsidRPr="00B92147" w:rsidRDefault="006732C4" w:rsidP="006732C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Text Box 84"/>
                      <wps:cNvSpPr txBox="1">
                        <a:spLocks noChangeArrowheads="1"/>
                      </wps:cNvSpPr>
                      <wps:spPr bwMode="auto">
                        <a:xfrm>
                          <a:off x="2285314" y="240023"/>
                          <a:ext cx="3879215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CC3CC9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</w:rPr>
                            </w:pPr>
                            <w:r w:rsidRPr="00423AC6">
                              <w:rPr>
                                <w:b/>
                                <w:spacing w:val="0"/>
                                <w:szCs w:val="13"/>
                              </w:rPr>
                              <w:t>Arkadium AG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 xml:space="preserve">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 xml:space="preserve">8041 Zürich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>kontakt@arkadium.ch</w:t>
                            </w:r>
                          </w:p>
                          <w:p w14:paraId="2644C768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</w:pP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>Maneggstrasse 45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>+41 44 266 88 99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  <w:t>www.arkadium.ch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spAutoFit/>
                      </wps:bodyPr>
                    </wps:wsp>
                    <wpg:grpSp>
                      <wpg:cNvPr id="14" name="Gruppieren 14"/>
                      <wpg:cNvGrpSpPr/>
                      <wpg:grpSpPr>
                        <a:xfrm>
                          <a:off x="6261100" y="266700"/>
                          <a:ext cx="847090" cy="190500"/>
                          <a:chOff x="0" y="0"/>
                          <a:chExt cx="847271" cy="190500"/>
                        </a:xfrm>
                      </wpg:grpSpPr>
                      <pic:pic xmlns:pic="http://schemas.openxmlformats.org/drawingml/2006/picture">
                        <pic:nvPicPr>
                          <pic:cNvPr id="15" name="Grafik 15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Grafik 18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020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Grafik 20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6771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22" name="Grafik 22"/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19988" y="266700"/>
                          <a:ext cx="1141095" cy="1974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4DFDB5C" id="Gruppieren 9" o:spid="_x0000_s1035" style="position:absolute;margin-left:-35.45pt;margin-top:6.75pt;width:595.3pt;height:56.7pt;z-index:251658240;mso-width-relative:margin;mso-height-relative:margin" coordsize="75600,72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">
              <v:rect id="Rechteck 10" o:spid="_x0000_s1036" style="position:absolute;width:756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" fillcolor="#eee" stroked="f" strokeweight="1pt">
                <v:textbox>
                  <w:txbxContent>
                    <w:p w14:paraId="5366616B" w14:textId="77777777" w:rsidR="006732C4" w:rsidRPr="00B92147" w:rsidRDefault="006732C4" w:rsidP="006732C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4" o:spid="_x0000_s1037" type="#_x0000_t202" style="position:absolute;left:22853;top:2400;width:38792;height:28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" filled="f" stroked="f">
                <v:textbox style="mso-fit-shape-to-text:t" inset="0,0,0,0">
                  <w:txbxContent>
                    <w:p w14:paraId="30CC3CC9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</w:rPr>
                      </w:pPr>
                      <w:r w:rsidRPr="00423AC6">
                        <w:rPr>
                          <w:b/>
                          <w:spacing w:val="0"/>
                          <w:szCs w:val="13"/>
                        </w:rPr>
                        <w:t>Arkadium AG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 xml:space="preserve">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 xml:space="preserve">8041 Zürich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>kontakt@arkadium.ch</w:t>
                      </w:r>
                    </w:p>
                    <w:p w14:paraId="2644C768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</w:pP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>Maneggstrasse 45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>+41 44 266 88 99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  <w:t>www.arkadium.ch</w:t>
                      </w:r>
                    </w:p>
                  </w:txbxContent>
                </v:textbox>
              </v:shape>
              <v:group id="Gruppieren 14" o:spid="_x0000_s1038" style="position:absolute;left:62611;top:2667;width:8470;height:1905" coordsize="8472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5" o:spid="_x0000_s1039" type="#_x0000_t75" style="position:absolute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">
                  <v:imagedata r:id="rId9" o:title=""/>
                </v:shape>
                <v:shape id="Grafik 18" o:spid="_x0000_s1040" type="#_x0000_t75" style="position:absolute;left:3302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">
                  <v:imagedata r:id="rId10" o:title=""/>
                </v:shape>
                <v:shape id="Grafik 20" o:spid="_x0000_s1041" type="#_x0000_t75" style="position:absolute;left:656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">
                  <v:imagedata r:id="rId11" o:title=""/>
                </v:shape>
              </v:group>
              <v:shape id="Grafik 22" o:spid="_x0000_s1042" type="#_x0000_t75" style="position:absolute;left:9199;top:2667;width:11411;height:1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">
                <v:imagedata r:id="rId12" o:title=""/>
              </v:shape>
            </v:group>
          </w:pict>
        </mc:Fallback>
      </mc:AlternateContent>
    </w:r>
  </w:p>
  <w:p w14:paraId="648E9203" w14:textId="77777777" w:rsidR="006732C4" w:rsidRDefault="006732C4" w:rsidP="006732C4">
    <w:pPr>
      <w:tabs>
        <w:tab w:val="left" w:pos="3544"/>
      </w:tabs>
    </w:pPr>
  </w:p>
  <w:p w14:paraId="4C84780C" w14:textId="77777777" w:rsidR="006732C4" w:rsidRDefault="006732C4" w:rsidP="006732C4">
    <w:pPr>
      <w:tabs>
        <w:tab w:val="left" w:pos="3544"/>
      </w:tabs>
    </w:pPr>
  </w:p>
  <w:p w14:paraId="10FE40F9" w14:textId="77777777" w:rsidR="006732C4" w:rsidRPr="008F10D9" w:rsidRDefault="006732C4" w:rsidP="006732C4">
    <w:pPr>
      <w:tabs>
        <w:tab w:val="left" w:pos="354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CC269" w14:textId="77777777" w:rsidR="00D20974" w:rsidRDefault="00D20974" w:rsidP="005F6397">
      <w:r>
        <w:separator/>
      </w:r>
    </w:p>
  </w:footnote>
  <w:footnote w:type="continuationSeparator" w:id="0">
    <w:p w14:paraId="45192B74" w14:textId="77777777" w:rsidR="00D20974" w:rsidRDefault="00D20974" w:rsidP="005F6397">
      <w:r>
        <w:continuationSeparator/>
      </w:r>
    </w:p>
  </w:footnote>
  <w:footnote w:type="continuationNotice" w:id="1">
    <w:p w14:paraId="5A919674" w14:textId="77777777" w:rsidR="00D20974" w:rsidRDefault="00D2097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A0684"/>
    <w:multiLevelType w:val="hybridMultilevel"/>
    <w:tmpl w:val="416C18B6"/>
    <w:lvl w:ilvl="0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CE52273"/>
    <w:multiLevelType w:val="hybridMultilevel"/>
    <w:tmpl w:val="1F62549E"/>
    <w:lvl w:ilvl="0" w:tplc="378662A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D2C47"/>
    <w:multiLevelType w:val="hybridMultilevel"/>
    <w:tmpl w:val="A8124398"/>
    <w:lvl w:ilvl="0" w:tplc="0407000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5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2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940" w:hanging="360"/>
      </w:pPr>
      <w:rPr>
        <w:rFonts w:ascii="Wingdings" w:hAnsi="Wingdings" w:hint="default"/>
      </w:rPr>
    </w:lvl>
  </w:abstractNum>
  <w:abstractNum w:abstractNumId="3" w15:restartNumberingAfterBreak="0">
    <w:nsid w:val="32C9088A"/>
    <w:multiLevelType w:val="hybridMultilevel"/>
    <w:tmpl w:val="6C60FAFA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67D1584"/>
    <w:multiLevelType w:val="multilevel"/>
    <w:tmpl w:val="BB5C5426"/>
    <w:styleLink w:val="AktuelleListe1"/>
    <w:lvl w:ilvl="0">
      <w:start w:val="1"/>
      <w:numFmt w:val="upperRoman"/>
      <w:lvlText w:val="%1)"/>
      <w:lvlJc w:val="left"/>
      <w:pPr>
        <w:ind w:left="1080" w:hanging="1080"/>
      </w:pPr>
      <w:rPr>
        <w:rFonts w:hint="default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737DA"/>
    <w:multiLevelType w:val="hybridMultilevel"/>
    <w:tmpl w:val="26DA05E4"/>
    <w:lvl w:ilvl="0" w:tplc="D3DAE03E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24F92"/>
    <w:multiLevelType w:val="hybridMultilevel"/>
    <w:tmpl w:val="DFCC16DA"/>
    <w:lvl w:ilvl="0" w:tplc="08070005">
      <w:start w:val="1"/>
      <w:numFmt w:val="bullet"/>
      <w:pStyle w:val="Aufzhlung"/>
      <w:lvlText w:val=""/>
      <w:lvlJc w:val="left"/>
      <w:pPr>
        <w:ind w:left="4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55225396"/>
    <w:multiLevelType w:val="hybridMultilevel"/>
    <w:tmpl w:val="2D0803D6"/>
    <w:lvl w:ilvl="0" w:tplc="0807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645A15E6"/>
    <w:multiLevelType w:val="hybridMultilevel"/>
    <w:tmpl w:val="8C66AC8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3223B8"/>
    <w:multiLevelType w:val="hybridMultilevel"/>
    <w:tmpl w:val="BB5C5426"/>
    <w:lvl w:ilvl="0" w:tplc="C896A7AC">
      <w:start w:val="1"/>
      <w:numFmt w:val="upperRoman"/>
      <w:lvlText w:val="%1)"/>
      <w:lvlJc w:val="left"/>
      <w:pPr>
        <w:ind w:left="1222" w:hanging="1080"/>
      </w:pPr>
      <w:rPr>
        <w:rFonts w:hint="default"/>
      </w:rPr>
    </w:lvl>
    <w:lvl w:ilvl="1" w:tplc="E62A90F4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8B7DF6"/>
    <w:multiLevelType w:val="hybridMultilevel"/>
    <w:tmpl w:val="528AD6A4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8EB30B6"/>
    <w:multiLevelType w:val="hybridMultilevel"/>
    <w:tmpl w:val="B9CE91FE"/>
    <w:lvl w:ilvl="0" w:tplc="885823D2">
      <w:start w:val="8041"/>
      <w:numFmt w:val="bullet"/>
      <w:lvlText w:val="–"/>
      <w:lvlJc w:val="left"/>
      <w:pPr>
        <w:ind w:left="720" w:hanging="360"/>
      </w:pPr>
      <w:rPr>
        <w:rFonts w:ascii="Avenir Light" w:eastAsiaTheme="minorHAnsi" w:hAnsi="Avenir Light" w:cs="Times New Roman (Textkörper CS)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3256B4"/>
    <w:multiLevelType w:val="hybridMultilevel"/>
    <w:tmpl w:val="8876BCE0"/>
    <w:lvl w:ilvl="0" w:tplc="FB9E6F04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63007C"/>
    <w:multiLevelType w:val="hybridMultilevel"/>
    <w:tmpl w:val="6F0A5628"/>
    <w:lvl w:ilvl="0" w:tplc="0807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128815985">
    <w:abstractNumId w:val="9"/>
  </w:num>
  <w:num w:numId="2" w16cid:durableId="2060743211">
    <w:abstractNumId w:val="3"/>
  </w:num>
  <w:num w:numId="3" w16cid:durableId="545029989">
    <w:abstractNumId w:val="2"/>
  </w:num>
  <w:num w:numId="4" w16cid:durableId="1296570042">
    <w:abstractNumId w:val="0"/>
  </w:num>
  <w:num w:numId="5" w16cid:durableId="242491866">
    <w:abstractNumId w:val="10"/>
  </w:num>
  <w:num w:numId="6" w16cid:durableId="564536505">
    <w:abstractNumId w:val="4"/>
  </w:num>
  <w:num w:numId="7" w16cid:durableId="643972215">
    <w:abstractNumId w:val="6"/>
  </w:num>
  <w:num w:numId="8" w16cid:durableId="700087069">
    <w:abstractNumId w:val="8"/>
  </w:num>
  <w:num w:numId="9" w16cid:durableId="1402486520">
    <w:abstractNumId w:val="6"/>
  </w:num>
  <w:num w:numId="10" w16cid:durableId="1442190474">
    <w:abstractNumId w:val="6"/>
  </w:num>
  <w:num w:numId="11" w16cid:durableId="1141536049">
    <w:abstractNumId w:val="6"/>
  </w:num>
  <w:num w:numId="12" w16cid:durableId="1981306569">
    <w:abstractNumId w:val="7"/>
  </w:num>
  <w:num w:numId="13" w16cid:durableId="1691565346">
    <w:abstractNumId w:val="6"/>
  </w:num>
  <w:num w:numId="14" w16cid:durableId="352195268">
    <w:abstractNumId w:val="6"/>
  </w:num>
  <w:num w:numId="15" w16cid:durableId="1279029410">
    <w:abstractNumId w:val="11"/>
  </w:num>
  <w:num w:numId="16" w16cid:durableId="1117791448">
    <w:abstractNumId w:val="1"/>
  </w:num>
  <w:num w:numId="17" w16cid:durableId="1854689257">
    <w:abstractNumId w:val="5"/>
  </w:num>
  <w:num w:numId="18" w16cid:durableId="1717773413">
    <w:abstractNumId w:val="12"/>
  </w:num>
  <w:num w:numId="19" w16cid:durableId="13231196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readOnly" w:enforcement="1" w:cryptProviderType="rsaAES" w:cryptAlgorithmClass="hash" w:cryptAlgorithmType="typeAny" w:cryptAlgorithmSid="14" w:cryptSpinCount="100000" w:hash="IXrvkF/rm3xZedJ+NRNRVh29y+GmqEP06kU9podR2TtOk+ts4lfvfGEKrP9D0HfkT8hSf5TCflgN3N4noWXLDA==" w:salt="Iu2hzn9Q+RC0GL/ngtPH1g=="/>
  <w:defaultTabStop w:val="263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FC"/>
    <w:rsid w:val="000019A7"/>
    <w:rsid w:val="00003A6F"/>
    <w:rsid w:val="000045B7"/>
    <w:rsid w:val="00004732"/>
    <w:rsid w:val="00005384"/>
    <w:rsid w:val="00010ED2"/>
    <w:rsid w:val="00015AFD"/>
    <w:rsid w:val="00026EEC"/>
    <w:rsid w:val="00036C4D"/>
    <w:rsid w:val="0004143A"/>
    <w:rsid w:val="00041ACC"/>
    <w:rsid w:val="00041ECF"/>
    <w:rsid w:val="000434E4"/>
    <w:rsid w:val="000452F8"/>
    <w:rsid w:val="00050F95"/>
    <w:rsid w:val="00054AB4"/>
    <w:rsid w:val="00062B04"/>
    <w:rsid w:val="00072710"/>
    <w:rsid w:val="0007330F"/>
    <w:rsid w:val="00073A09"/>
    <w:rsid w:val="00077A09"/>
    <w:rsid w:val="00084057"/>
    <w:rsid w:val="00086BE5"/>
    <w:rsid w:val="000915D7"/>
    <w:rsid w:val="0009734A"/>
    <w:rsid w:val="00097A57"/>
    <w:rsid w:val="000A38D9"/>
    <w:rsid w:val="000A470C"/>
    <w:rsid w:val="000C0A10"/>
    <w:rsid w:val="000D222E"/>
    <w:rsid w:val="000D6528"/>
    <w:rsid w:val="000E262A"/>
    <w:rsid w:val="000E2CC6"/>
    <w:rsid w:val="000E6849"/>
    <w:rsid w:val="000E7031"/>
    <w:rsid w:val="000F3A2E"/>
    <w:rsid w:val="000F56F7"/>
    <w:rsid w:val="000F6582"/>
    <w:rsid w:val="00102BDC"/>
    <w:rsid w:val="00103634"/>
    <w:rsid w:val="001040A7"/>
    <w:rsid w:val="00104B05"/>
    <w:rsid w:val="00115B36"/>
    <w:rsid w:val="0012236F"/>
    <w:rsid w:val="00126BD7"/>
    <w:rsid w:val="001339DC"/>
    <w:rsid w:val="00143896"/>
    <w:rsid w:val="001457AF"/>
    <w:rsid w:val="0015596D"/>
    <w:rsid w:val="00165E02"/>
    <w:rsid w:val="0017248A"/>
    <w:rsid w:val="00172D1A"/>
    <w:rsid w:val="00174F6E"/>
    <w:rsid w:val="00182099"/>
    <w:rsid w:val="00183C9B"/>
    <w:rsid w:val="00185E35"/>
    <w:rsid w:val="00191B76"/>
    <w:rsid w:val="00191C6E"/>
    <w:rsid w:val="001A0668"/>
    <w:rsid w:val="001A47CF"/>
    <w:rsid w:val="001A57F9"/>
    <w:rsid w:val="001A660D"/>
    <w:rsid w:val="001A77EF"/>
    <w:rsid w:val="001B0CBC"/>
    <w:rsid w:val="001B2DDC"/>
    <w:rsid w:val="001B2F48"/>
    <w:rsid w:val="001E1DD0"/>
    <w:rsid w:val="001E49E5"/>
    <w:rsid w:val="001E551C"/>
    <w:rsid w:val="001E5C83"/>
    <w:rsid w:val="001F444A"/>
    <w:rsid w:val="001F52CC"/>
    <w:rsid w:val="002040AA"/>
    <w:rsid w:val="00207437"/>
    <w:rsid w:val="00212E0C"/>
    <w:rsid w:val="00225B59"/>
    <w:rsid w:val="00227EB7"/>
    <w:rsid w:val="0024131A"/>
    <w:rsid w:val="002470D6"/>
    <w:rsid w:val="002542C0"/>
    <w:rsid w:val="002558DD"/>
    <w:rsid w:val="0026068C"/>
    <w:rsid w:val="00264087"/>
    <w:rsid w:val="0027050D"/>
    <w:rsid w:val="00272835"/>
    <w:rsid w:val="0028192B"/>
    <w:rsid w:val="00281B66"/>
    <w:rsid w:val="002824AA"/>
    <w:rsid w:val="00284B6C"/>
    <w:rsid w:val="0029196D"/>
    <w:rsid w:val="002930CC"/>
    <w:rsid w:val="002940E6"/>
    <w:rsid w:val="002A1B2A"/>
    <w:rsid w:val="002A3582"/>
    <w:rsid w:val="002A458D"/>
    <w:rsid w:val="002B40F6"/>
    <w:rsid w:val="002B498C"/>
    <w:rsid w:val="002C0866"/>
    <w:rsid w:val="002C68DA"/>
    <w:rsid w:val="002D7857"/>
    <w:rsid w:val="002E636F"/>
    <w:rsid w:val="002F4C43"/>
    <w:rsid w:val="002F6FC0"/>
    <w:rsid w:val="002F70F4"/>
    <w:rsid w:val="002F7D16"/>
    <w:rsid w:val="00300727"/>
    <w:rsid w:val="003022B2"/>
    <w:rsid w:val="0030718C"/>
    <w:rsid w:val="00320078"/>
    <w:rsid w:val="00321FCB"/>
    <w:rsid w:val="00331A8E"/>
    <w:rsid w:val="003465EA"/>
    <w:rsid w:val="00346F6E"/>
    <w:rsid w:val="0035024C"/>
    <w:rsid w:val="003606DE"/>
    <w:rsid w:val="003609B3"/>
    <w:rsid w:val="00362309"/>
    <w:rsid w:val="00366EE2"/>
    <w:rsid w:val="003763AD"/>
    <w:rsid w:val="003857FD"/>
    <w:rsid w:val="00387F1C"/>
    <w:rsid w:val="0039366D"/>
    <w:rsid w:val="0039379E"/>
    <w:rsid w:val="00397694"/>
    <w:rsid w:val="003A4880"/>
    <w:rsid w:val="003B2683"/>
    <w:rsid w:val="003B33EF"/>
    <w:rsid w:val="003B60EA"/>
    <w:rsid w:val="003B6E86"/>
    <w:rsid w:val="003C1575"/>
    <w:rsid w:val="003C3498"/>
    <w:rsid w:val="003D0BA5"/>
    <w:rsid w:val="003D2E05"/>
    <w:rsid w:val="003D3BC8"/>
    <w:rsid w:val="003D62B2"/>
    <w:rsid w:val="003D7C57"/>
    <w:rsid w:val="003E1693"/>
    <w:rsid w:val="003E5E39"/>
    <w:rsid w:val="003F4754"/>
    <w:rsid w:val="003F65A2"/>
    <w:rsid w:val="003F7A0B"/>
    <w:rsid w:val="0040021A"/>
    <w:rsid w:val="00400421"/>
    <w:rsid w:val="00401411"/>
    <w:rsid w:val="004014FC"/>
    <w:rsid w:val="00416D63"/>
    <w:rsid w:val="00420BD3"/>
    <w:rsid w:val="004221EA"/>
    <w:rsid w:val="00422FDB"/>
    <w:rsid w:val="00423C52"/>
    <w:rsid w:val="00425F53"/>
    <w:rsid w:val="0044204D"/>
    <w:rsid w:val="0045233E"/>
    <w:rsid w:val="004571D0"/>
    <w:rsid w:val="00460F9C"/>
    <w:rsid w:val="00461A6D"/>
    <w:rsid w:val="00472124"/>
    <w:rsid w:val="004722C1"/>
    <w:rsid w:val="004737CC"/>
    <w:rsid w:val="00473D4C"/>
    <w:rsid w:val="00474E0A"/>
    <w:rsid w:val="00474F0F"/>
    <w:rsid w:val="00476113"/>
    <w:rsid w:val="004779D7"/>
    <w:rsid w:val="00483A8E"/>
    <w:rsid w:val="004849EE"/>
    <w:rsid w:val="0049332F"/>
    <w:rsid w:val="0049695D"/>
    <w:rsid w:val="004B5772"/>
    <w:rsid w:val="004C0FF3"/>
    <w:rsid w:val="004C36CF"/>
    <w:rsid w:val="004C5283"/>
    <w:rsid w:val="004D18FA"/>
    <w:rsid w:val="004E0B60"/>
    <w:rsid w:val="004E4EB3"/>
    <w:rsid w:val="004E7A7B"/>
    <w:rsid w:val="004F1598"/>
    <w:rsid w:val="004F1C3A"/>
    <w:rsid w:val="004F1EC0"/>
    <w:rsid w:val="004F2CB5"/>
    <w:rsid w:val="004F3B5F"/>
    <w:rsid w:val="004F5EFF"/>
    <w:rsid w:val="005046AF"/>
    <w:rsid w:val="00504860"/>
    <w:rsid w:val="00504DA6"/>
    <w:rsid w:val="0051471A"/>
    <w:rsid w:val="00521118"/>
    <w:rsid w:val="00535370"/>
    <w:rsid w:val="00537A57"/>
    <w:rsid w:val="005425B3"/>
    <w:rsid w:val="00551534"/>
    <w:rsid w:val="00551A8E"/>
    <w:rsid w:val="00551D07"/>
    <w:rsid w:val="00552F24"/>
    <w:rsid w:val="0055351E"/>
    <w:rsid w:val="00554121"/>
    <w:rsid w:val="0056352D"/>
    <w:rsid w:val="00564A93"/>
    <w:rsid w:val="0056675E"/>
    <w:rsid w:val="005725E5"/>
    <w:rsid w:val="00574476"/>
    <w:rsid w:val="0057481F"/>
    <w:rsid w:val="00576F44"/>
    <w:rsid w:val="00580F5D"/>
    <w:rsid w:val="00582A01"/>
    <w:rsid w:val="00591A8B"/>
    <w:rsid w:val="00595B50"/>
    <w:rsid w:val="0059779F"/>
    <w:rsid w:val="005A15E9"/>
    <w:rsid w:val="005A1C5F"/>
    <w:rsid w:val="005A310E"/>
    <w:rsid w:val="005A4C09"/>
    <w:rsid w:val="005A5576"/>
    <w:rsid w:val="005B3734"/>
    <w:rsid w:val="005B77B1"/>
    <w:rsid w:val="005B7A1A"/>
    <w:rsid w:val="005C3C1C"/>
    <w:rsid w:val="005C4A2C"/>
    <w:rsid w:val="005D47DE"/>
    <w:rsid w:val="005D7DC3"/>
    <w:rsid w:val="005E0D7F"/>
    <w:rsid w:val="005E1676"/>
    <w:rsid w:val="005E3A94"/>
    <w:rsid w:val="005E485C"/>
    <w:rsid w:val="005E7B61"/>
    <w:rsid w:val="005F6397"/>
    <w:rsid w:val="00600FC5"/>
    <w:rsid w:val="006031F6"/>
    <w:rsid w:val="00603458"/>
    <w:rsid w:val="00604E7E"/>
    <w:rsid w:val="006109F0"/>
    <w:rsid w:val="006114E8"/>
    <w:rsid w:val="006128A8"/>
    <w:rsid w:val="006167A6"/>
    <w:rsid w:val="00620BC7"/>
    <w:rsid w:val="00627C11"/>
    <w:rsid w:val="00637C7C"/>
    <w:rsid w:val="00643220"/>
    <w:rsid w:val="0065716D"/>
    <w:rsid w:val="006624AA"/>
    <w:rsid w:val="00670A65"/>
    <w:rsid w:val="00670ABB"/>
    <w:rsid w:val="00672520"/>
    <w:rsid w:val="006732C4"/>
    <w:rsid w:val="00673977"/>
    <w:rsid w:val="006815E4"/>
    <w:rsid w:val="0068394A"/>
    <w:rsid w:val="006847A5"/>
    <w:rsid w:val="00686090"/>
    <w:rsid w:val="00694446"/>
    <w:rsid w:val="00697034"/>
    <w:rsid w:val="006A641F"/>
    <w:rsid w:val="006B677D"/>
    <w:rsid w:val="006D0D34"/>
    <w:rsid w:val="006D0FB3"/>
    <w:rsid w:val="006D172E"/>
    <w:rsid w:val="006D3560"/>
    <w:rsid w:val="006D380F"/>
    <w:rsid w:val="006E0DAE"/>
    <w:rsid w:val="006E1F20"/>
    <w:rsid w:val="00703ACA"/>
    <w:rsid w:val="0070466C"/>
    <w:rsid w:val="007054CB"/>
    <w:rsid w:val="0070620B"/>
    <w:rsid w:val="00707622"/>
    <w:rsid w:val="00710F40"/>
    <w:rsid w:val="00711BB8"/>
    <w:rsid w:val="00717B32"/>
    <w:rsid w:val="00717F6F"/>
    <w:rsid w:val="00720C53"/>
    <w:rsid w:val="00721A50"/>
    <w:rsid w:val="00730D8D"/>
    <w:rsid w:val="00731C08"/>
    <w:rsid w:val="0073246A"/>
    <w:rsid w:val="00734822"/>
    <w:rsid w:val="00734D5F"/>
    <w:rsid w:val="007438CC"/>
    <w:rsid w:val="0074432B"/>
    <w:rsid w:val="007478C8"/>
    <w:rsid w:val="0075766F"/>
    <w:rsid w:val="00774F3B"/>
    <w:rsid w:val="00782FA5"/>
    <w:rsid w:val="00783042"/>
    <w:rsid w:val="0078770C"/>
    <w:rsid w:val="00787C4E"/>
    <w:rsid w:val="0079394E"/>
    <w:rsid w:val="007945B0"/>
    <w:rsid w:val="007A1B31"/>
    <w:rsid w:val="007A20E0"/>
    <w:rsid w:val="007B2890"/>
    <w:rsid w:val="007B61A5"/>
    <w:rsid w:val="007C1CC1"/>
    <w:rsid w:val="007C570B"/>
    <w:rsid w:val="007C7A80"/>
    <w:rsid w:val="007C7E26"/>
    <w:rsid w:val="007D3F28"/>
    <w:rsid w:val="007D4F41"/>
    <w:rsid w:val="007E6B6D"/>
    <w:rsid w:val="007F2A8A"/>
    <w:rsid w:val="007F34FA"/>
    <w:rsid w:val="008010C8"/>
    <w:rsid w:val="00801D20"/>
    <w:rsid w:val="008070DD"/>
    <w:rsid w:val="00811794"/>
    <w:rsid w:val="00811A7E"/>
    <w:rsid w:val="00817998"/>
    <w:rsid w:val="008269E6"/>
    <w:rsid w:val="00830B19"/>
    <w:rsid w:val="00830DBD"/>
    <w:rsid w:val="0083310F"/>
    <w:rsid w:val="00834783"/>
    <w:rsid w:val="0084700B"/>
    <w:rsid w:val="00860CB9"/>
    <w:rsid w:val="008656AA"/>
    <w:rsid w:val="00866FA5"/>
    <w:rsid w:val="00870FAC"/>
    <w:rsid w:val="00871499"/>
    <w:rsid w:val="00871807"/>
    <w:rsid w:val="00872FA9"/>
    <w:rsid w:val="0087400B"/>
    <w:rsid w:val="008751A6"/>
    <w:rsid w:val="00875F66"/>
    <w:rsid w:val="0088615D"/>
    <w:rsid w:val="00887575"/>
    <w:rsid w:val="008905FD"/>
    <w:rsid w:val="008930B6"/>
    <w:rsid w:val="008A0640"/>
    <w:rsid w:val="008A2D8C"/>
    <w:rsid w:val="008A3B29"/>
    <w:rsid w:val="008B2F6B"/>
    <w:rsid w:val="008C28EE"/>
    <w:rsid w:val="008C63C0"/>
    <w:rsid w:val="008C6528"/>
    <w:rsid w:val="008D2DE4"/>
    <w:rsid w:val="008D2ED2"/>
    <w:rsid w:val="008D6102"/>
    <w:rsid w:val="008E39C2"/>
    <w:rsid w:val="008E3B11"/>
    <w:rsid w:val="008F10D9"/>
    <w:rsid w:val="008F78EB"/>
    <w:rsid w:val="009027AC"/>
    <w:rsid w:val="00907C0F"/>
    <w:rsid w:val="00914391"/>
    <w:rsid w:val="0094376A"/>
    <w:rsid w:val="009474FD"/>
    <w:rsid w:val="009505FF"/>
    <w:rsid w:val="009519A3"/>
    <w:rsid w:val="009609ED"/>
    <w:rsid w:val="00971684"/>
    <w:rsid w:val="00976C69"/>
    <w:rsid w:val="00977CD6"/>
    <w:rsid w:val="009A7FB8"/>
    <w:rsid w:val="009B066B"/>
    <w:rsid w:val="009B0D55"/>
    <w:rsid w:val="009B0FBD"/>
    <w:rsid w:val="009B2ED8"/>
    <w:rsid w:val="009D1B4B"/>
    <w:rsid w:val="009D501E"/>
    <w:rsid w:val="009D7716"/>
    <w:rsid w:val="009E673E"/>
    <w:rsid w:val="009F07CB"/>
    <w:rsid w:val="009F2D82"/>
    <w:rsid w:val="009F32F9"/>
    <w:rsid w:val="009F3F3B"/>
    <w:rsid w:val="00A01894"/>
    <w:rsid w:val="00A02E68"/>
    <w:rsid w:val="00A031F0"/>
    <w:rsid w:val="00A10034"/>
    <w:rsid w:val="00A13E3E"/>
    <w:rsid w:val="00A40DD0"/>
    <w:rsid w:val="00A45F57"/>
    <w:rsid w:val="00A45F8D"/>
    <w:rsid w:val="00A503AF"/>
    <w:rsid w:val="00A56DBE"/>
    <w:rsid w:val="00A57254"/>
    <w:rsid w:val="00A62CB2"/>
    <w:rsid w:val="00A6345F"/>
    <w:rsid w:val="00A76268"/>
    <w:rsid w:val="00A903A1"/>
    <w:rsid w:val="00A90B3D"/>
    <w:rsid w:val="00A90C11"/>
    <w:rsid w:val="00A91679"/>
    <w:rsid w:val="00A96432"/>
    <w:rsid w:val="00A966EA"/>
    <w:rsid w:val="00AA50FC"/>
    <w:rsid w:val="00AB0202"/>
    <w:rsid w:val="00AB1FD4"/>
    <w:rsid w:val="00AB359A"/>
    <w:rsid w:val="00AB5BDF"/>
    <w:rsid w:val="00AC43BF"/>
    <w:rsid w:val="00AC4928"/>
    <w:rsid w:val="00AE13CA"/>
    <w:rsid w:val="00AE3D00"/>
    <w:rsid w:val="00AE5F6E"/>
    <w:rsid w:val="00AE7DEB"/>
    <w:rsid w:val="00AF45AD"/>
    <w:rsid w:val="00AF7D9C"/>
    <w:rsid w:val="00B0101F"/>
    <w:rsid w:val="00B02A27"/>
    <w:rsid w:val="00B10257"/>
    <w:rsid w:val="00B13324"/>
    <w:rsid w:val="00B13861"/>
    <w:rsid w:val="00B14A79"/>
    <w:rsid w:val="00B161FC"/>
    <w:rsid w:val="00B20868"/>
    <w:rsid w:val="00B23CA7"/>
    <w:rsid w:val="00B337C7"/>
    <w:rsid w:val="00B35741"/>
    <w:rsid w:val="00B37F73"/>
    <w:rsid w:val="00B426E0"/>
    <w:rsid w:val="00B43EDE"/>
    <w:rsid w:val="00B55EAA"/>
    <w:rsid w:val="00B57730"/>
    <w:rsid w:val="00B57E8F"/>
    <w:rsid w:val="00B61A50"/>
    <w:rsid w:val="00B670BB"/>
    <w:rsid w:val="00B81572"/>
    <w:rsid w:val="00B844DD"/>
    <w:rsid w:val="00B9163C"/>
    <w:rsid w:val="00B91C79"/>
    <w:rsid w:val="00B92147"/>
    <w:rsid w:val="00B964F0"/>
    <w:rsid w:val="00BA114C"/>
    <w:rsid w:val="00BA4158"/>
    <w:rsid w:val="00BA5FBB"/>
    <w:rsid w:val="00BB311C"/>
    <w:rsid w:val="00BB4135"/>
    <w:rsid w:val="00BC0F3F"/>
    <w:rsid w:val="00BC3661"/>
    <w:rsid w:val="00BC6CF9"/>
    <w:rsid w:val="00BD0DBB"/>
    <w:rsid w:val="00BE09E1"/>
    <w:rsid w:val="00BE3BC5"/>
    <w:rsid w:val="00BF0111"/>
    <w:rsid w:val="00BF6253"/>
    <w:rsid w:val="00BF6AD9"/>
    <w:rsid w:val="00C00717"/>
    <w:rsid w:val="00C03B0F"/>
    <w:rsid w:val="00C0562E"/>
    <w:rsid w:val="00C11821"/>
    <w:rsid w:val="00C11CC7"/>
    <w:rsid w:val="00C17FC8"/>
    <w:rsid w:val="00C23A0A"/>
    <w:rsid w:val="00C27C65"/>
    <w:rsid w:val="00C27DED"/>
    <w:rsid w:val="00C31614"/>
    <w:rsid w:val="00C33B33"/>
    <w:rsid w:val="00C356DB"/>
    <w:rsid w:val="00C36766"/>
    <w:rsid w:val="00C44627"/>
    <w:rsid w:val="00C51069"/>
    <w:rsid w:val="00C51444"/>
    <w:rsid w:val="00C53530"/>
    <w:rsid w:val="00C53D67"/>
    <w:rsid w:val="00C65D42"/>
    <w:rsid w:val="00C66D24"/>
    <w:rsid w:val="00C70535"/>
    <w:rsid w:val="00C7288E"/>
    <w:rsid w:val="00C74319"/>
    <w:rsid w:val="00C756D1"/>
    <w:rsid w:val="00C75E1F"/>
    <w:rsid w:val="00C800AB"/>
    <w:rsid w:val="00C81F26"/>
    <w:rsid w:val="00C925E0"/>
    <w:rsid w:val="00C928EC"/>
    <w:rsid w:val="00C93AAC"/>
    <w:rsid w:val="00CA0534"/>
    <w:rsid w:val="00CA1B9D"/>
    <w:rsid w:val="00CB2290"/>
    <w:rsid w:val="00CB22B0"/>
    <w:rsid w:val="00CB4F54"/>
    <w:rsid w:val="00CB611C"/>
    <w:rsid w:val="00CB66AA"/>
    <w:rsid w:val="00CB7E11"/>
    <w:rsid w:val="00CC5743"/>
    <w:rsid w:val="00CD1B62"/>
    <w:rsid w:val="00CD4976"/>
    <w:rsid w:val="00CD77E2"/>
    <w:rsid w:val="00CE2011"/>
    <w:rsid w:val="00CE4097"/>
    <w:rsid w:val="00CF1162"/>
    <w:rsid w:val="00CF17B5"/>
    <w:rsid w:val="00CF312E"/>
    <w:rsid w:val="00D072B5"/>
    <w:rsid w:val="00D1054F"/>
    <w:rsid w:val="00D113D0"/>
    <w:rsid w:val="00D12B2B"/>
    <w:rsid w:val="00D139BF"/>
    <w:rsid w:val="00D20974"/>
    <w:rsid w:val="00D228F5"/>
    <w:rsid w:val="00D22EB0"/>
    <w:rsid w:val="00D27511"/>
    <w:rsid w:val="00D30281"/>
    <w:rsid w:val="00D31AB7"/>
    <w:rsid w:val="00D343DE"/>
    <w:rsid w:val="00D3785E"/>
    <w:rsid w:val="00D406BF"/>
    <w:rsid w:val="00D40AB4"/>
    <w:rsid w:val="00D413EE"/>
    <w:rsid w:val="00D43D43"/>
    <w:rsid w:val="00D445C9"/>
    <w:rsid w:val="00D50EEA"/>
    <w:rsid w:val="00D51693"/>
    <w:rsid w:val="00D51D4F"/>
    <w:rsid w:val="00D54171"/>
    <w:rsid w:val="00D607B4"/>
    <w:rsid w:val="00D77690"/>
    <w:rsid w:val="00D8251E"/>
    <w:rsid w:val="00D83881"/>
    <w:rsid w:val="00D8639F"/>
    <w:rsid w:val="00D87007"/>
    <w:rsid w:val="00D87512"/>
    <w:rsid w:val="00D87BDE"/>
    <w:rsid w:val="00D900EB"/>
    <w:rsid w:val="00D901C6"/>
    <w:rsid w:val="00D979D2"/>
    <w:rsid w:val="00DA194D"/>
    <w:rsid w:val="00DA2F4C"/>
    <w:rsid w:val="00DB5BC2"/>
    <w:rsid w:val="00DC1465"/>
    <w:rsid w:val="00DC1D28"/>
    <w:rsid w:val="00DC2B2D"/>
    <w:rsid w:val="00DC3237"/>
    <w:rsid w:val="00DC3C3C"/>
    <w:rsid w:val="00DC5367"/>
    <w:rsid w:val="00DC774F"/>
    <w:rsid w:val="00DD4402"/>
    <w:rsid w:val="00DD46BF"/>
    <w:rsid w:val="00DE2EA0"/>
    <w:rsid w:val="00E13127"/>
    <w:rsid w:val="00E150CD"/>
    <w:rsid w:val="00E2369E"/>
    <w:rsid w:val="00E26B76"/>
    <w:rsid w:val="00E36B85"/>
    <w:rsid w:val="00E41B59"/>
    <w:rsid w:val="00E44240"/>
    <w:rsid w:val="00E44496"/>
    <w:rsid w:val="00E46B8A"/>
    <w:rsid w:val="00E46FB0"/>
    <w:rsid w:val="00E5265E"/>
    <w:rsid w:val="00E62EC1"/>
    <w:rsid w:val="00E64F4E"/>
    <w:rsid w:val="00E7278C"/>
    <w:rsid w:val="00E75DDC"/>
    <w:rsid w:val="00E80270"/>
    <w:rsid w:val="00E86E35"/>
    <w:rsid w:val="00E87D7F"/>
    <w:rsid w:val="00E902B3"/>
    <w:rsid w:val="00EA7B58"/>
    <w:rsid w:val="00EB1394"/>
    <w:rsid w:val="00EB2065"/>
    <w:rsid w:val="00EC0FAF"/>
    <w:rsid w:val="00EC2640"/>
    <w:rsid w:val="00EC3644"/>
    <w:rsid w:val="00EC5F98"/>
    <w:rsid w:val="00ED26D0"/>
    <w:rsid w:val="00ED5864"/>
    <w:rsid w:val="00ED5FE3"/>
    <w:rsid w:val="00ED63C8"/>
    <w:rsid w:val="00EE37A0"/>
    <w:rsid w:val="00EF46B8"/>
    <w:rsid w:val="00EF535A"/>
    <w:rsid w:val="00F024ED"/>
    <w:rsid w:val="00F0654A"/>
    <w:rsid w:val="00F111C8"/>
    <w:rsid w:val="00F15D7C"/>
    <w:rsid w:val="00F17321"/>
    <w:rsid w:val="00F20A1A"/>
    <w:rsid w:val="00F2198F"/>
    <w:rsid w:val="00F54C97"/>
    <w:rsid w:val="00F54E9D"/>
    <w:rsid w:val="00F5524E"/>
    <w:rsid w:val="00F65FD8"/>
    <w:rsid w:val="00F66973"/>
    <w:rsid w:val="00F739C3"/>
    <w:rsid w:val="00F748E9"/>
    <w:rsid w:val="00F821D9"/>
    <w:rsid w:val="00F85326"/>
    <w:rsid w:val="00F953D4"/>
    <w:rsid w:val="00FB4233"/>
    <w:rsid w:val="00FC409C"/>
    <w:rsid w:val="00FC6235"/>
    <w:rsid w:val="00FD1FF8"/>
    <w:rsid w:val="00FD3D29"/>
    <w:rsid w:val="00FD504F"/>
    <w:rsid w:val="00FE2763"/>
    <w:rsid w:val="00FF0E81"/>
    <w:rsid w:val="00FF466D"/>
    <w:rsid w:val="00FF5BFA"/>
    <w:rsid w:val="00FF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8A2502"/>
  <w15:chartTrackingRefBased/>
  <w15:docId w15:val="{32EDB1BA-7AAD-4CEB-B9EF-F71CC209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Copy95pt">
    <w:name w:val="1_Copy 9.5 pt."/>
    <w:link w:val="1Copy95ptZchn"/>
    <w:qFormat/>
    <w:rsid w:val="00D228F5"/>
    <w:pPr>
      <w:widowControl w:val="0"/>
      <w:autoSpaceDE w:val="0"/>
      <w:autoSpaceDN w:val="0"/>
      <w:spacing w:line="288" w:lineRule="auto"/>
    </w:pPr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Beschreibung">
    <w:name w:val="Beschreibung"/>
    <w:link w:val="BeschreibungZchn"/>
    <w:qFormat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2CopyBold8ptZchn">
    <w:name w:val="2_Copy Bold 8 pt. Zchn"/>
    <w:basedOn w:val="2Copy8ptZchn"/>
    <w:link w:val="2CopyBold8pt"/>
    <w:rsid w:val="002F4C43"/>
    <w:rPr>
      <w:rFonts w:ascii="Avenir Light" w:eastAsia="Roboto Lt" w:hAnsi="Avenir Light" w:cs="Martel Sans Light"/>
      <w:b/>
      <w:color w:val="000000" w:themeColor="text1"/>
      <w:spacing w:val="4"/>
      <w:sz w:val="16"/>
      <w:szCs w:val="16"/>
    </w:rPr>
  </w:style>
  <w:style w:type="character" w:customStyle="1" w:styleId="1Copy95ptZchn">
    <w:name w:val="1_Copy 9.5 pt. Zchn"/>
    <w:basedOn w:val="Absatz-Standardschriftart"/>
    <w:link w:val="1Copy95pt"/>
    <w:rsid w:val="00D228F5"/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1CopyBold95pt">
    <w:name w:val="1_Copy Bold 9.5 pt."/>
    <w:link w:val="1CopyBold95ptZchn"/>
    <w:qFormat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character" w:customStyle="1" w:styleId="BeschreibungZchn">
    <w:name w:val="Beschreibung Zchn"/>
    <w:basedOn w:val="Absatz-Standardschriftart"/>
    <w:link w:val="Beschreibung"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1CopyBold95ptZchn">
    <w:name w:val="1_Copy Bold 9.5 pt. Zchn"/>
    <w:basedOn w:val="Absatz-Standardschriftart"/>
    <w:link w:val="1CopyBold95pt"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paragraph" w:customStyle="1" w:styleId="Headline">
    <w:name w:val="Headline"/>
    <w:basedOn w:val="Standard"/>
    <w:link w:val="HeadlineZchn"/>
    <w:qFormat/>
    <w:rsid w:val="00CF17B5"/>
    <w:pPr>
      <w:autoSpaceDE w:val="0"/>
      <w:autoSpaceDN w:val="0"/>
      <w:adjustRightInd w:val="0"/>
      <w:spacing w:line="312" w:lineRule="auto"/>
    </w:pPr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customStyle="1" w:styleId="HeadlineZchn">
    <w:name w:val="Headline Zchn"/>
    <w:basedOn w:val="Absatz-Standardschriftart"/>
    <w:link w:val="Headline"/>
    <w:rsid w:val="00CF17B5"/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F10D9"/>
    <w:rPr>
      <w:color w:val="605E5C"/>
      <w:shd w:val="clear" w:color="auto" w:fill="E1DFDD"/>
    </w:rPr>
  </w:style>
  <w:style w:type="numbering" w:customStyle="1" w:styleId="AktuelleListe1">
    <w:name w:val="Aktuelle Liste1"/>
    <w:uiPriority w:val="99"/>
    <w:rsid w:val="00ED5864"/>
    <w:pPr>
      <w:numPr>
        <w:numId w:val="6"/>
      </w:numPr>
    </w:pPr>
  </w:style>
  <w:style w:type="paragraph" w:customStyle="1" w:styleId="Fuzeile1">
    <w:name w:val="Fußzeile1"/>
    <w:basedOn w:val="Standard"/>
    <w:qFormat/>
    <w:rsid w:val="00D83881"/>
    <w:pPr>
      <w:widowControl w:val="0"/>
      <w:tabs>
        <w:tab w:val="left" w:pos="1701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3"/>
      <w:szCs w:val="16"/>
      <w14:textFill>
        <w14:solidFill>
          <w14:schemeClr w14:val="tx1">
            <w14:alpha w14:val="50000"/>
          </w14:schemeClr>
        </w14:solidFill>
      </w14:textFill>
    </w:rPr>
  </w:style>
  <w:style w:type="table" w:styleId="Tabellenraster">
    <w:name w:val="Table Grid"/>
    <w:basedOn w:val="NormaleTabelle"/>
    <w:uiPriority w:val="39"/>
    <w:rsid w:val="005744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Copy8pt">
    <w:name w:val="2_Copy 8 pt."/>
    <w:link w:val="2Copy8ptZchn"/>
    <w:qFormat/>
    <w:rsid w:val="00D1054F"/>
    <w:pPr>
      <w:tabs>
        <w:tab w:val="left" w:pos="2552"/>
      </w:tabs>
    </w:pPr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character" w:customStyle="1" w:styleId="2Copy8ptZchn">
    <w:name w:val="2_Copy 8 pt. Zchn"/>
    <w:basedOn w:val="Absatz-Standardschriftart"/>
    <w:link w:val="2Copy8pt"/>
    <w:rsid w:val="00D1054F"/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paragraph" w:customStyle="1" w:styleId="Aufzhlung">
    <w:name w:val="Aufzählung"/>
    <w:basedOn w:val="Standard"/>
    <w:qFormat/>
    <w:rsid w:val="00C00717"/>
    <w:pPr>
      <w:widowControl w:val="0"/>
      <w:numPr>
        <w:numId w:val="7"/>
      </w:numPr>
      <w:autoSpaceDE w:val="0"/>
      <w:autoSpaceDN w:val="0"/>
      <w:spacing w:before="100" w:line="288" w:lineRule="auto"/>
      <w:contextualSpacing/>
    </w:pPr>
    <w:rPr>
      <w:rFonts w:ascii="Avenir Light" w:eastAsia="Roboto Lt" w:hAnsi="Avenir Light" w:cs="Roboto Lt"/>
      <w:color w:val="000000" w:themeColor="text1"/>
      <w:spacing w:val="6"/>
      <w:sz w:val="16"/>
      <w:szCs w:val="16"/>
    </w:rPr>
  </w:style>
  <w:style w:type="paragraph" w:customStyle="1" w:styleId="Stage">
    <w:name w:val="Stage"/>
    <w:basedOn w:val="Standard"/>
    <w:qFormat/>
    <w:rsid w:val="00C928EC"/>
    <w:pPr>
      <w:spacing w:line="288" w:lineRule="auto"/>
    </w:pPr>
    <w:rPr>
      <w:rFonts w:ascii="Georgia" w:eastAsia="Roboto Lt" w:hAnsi="Georgia" w:cs="Martel Sans Light"/>
      <w:caps/>
      <w:color w:val="1B3051"/>
      <w:spacing w:val="20"/>
      <w:sz w:val="19"/>
      <w:szCs w:val="22"/>
    </w:rPr>
  </w:style>
  <w:style w:type="paragraph" w:customStyle="1" w:styleId="2CopyBold8pt">
    <w:name w:val="2_Copy Bold 8 pt."/>
    <w:basedOn w:val="2Copy8pt"/>
    <w:link w:val="2CopyBold8ptZchn"/>
    <w:qFormat/>
    <w:rsid w:val="002F4C43"/>
    <w:rPr>
      <w:b/>
    </w:rPr>
  </w:style>
  <w:style w:type="paragraph" w:customStyle="1" w:styleId="FooterCopy">
    <w:name w:val="Footer_Copy"/>
    <w:basedOn w:val="Standard"/>
    <w:qFormat/>
    <w:rsid w:val="00102BDC"/>
    <w:pPr>
      <w:widowControl w:val="0"/>
      <w:tabs>
        <w:tab w:val="left" w:pos="2127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6"/>
      <w:szCs w:val="16"/>
      <w14:textFill>
        <w14:solidFill>
          <w14:schemeClr w14:val="tx1">
            <w14:alpha w14:val="50000"/>
          </w14:schemeClr>
        </w14:solidFill>
      </w14:textFill>
    </w:rPr>
  </w:style>
  <w:style w:type="paragraph" w:styleId="berarbeitung">
    <w:name w:val="Revision"/>
    <w:hidden/>
    <w:uiPriority w:val="99"/>
    <w:semiHidden/>
    <w:rsid w:val="00811794"/>
  </w:style>
  <w:style w:type="paragraph" w:styleId="Kopfzeile">
    <w:name w:val="header"/>
    <w:basedOn w:val="Standard"/>
    <w:link w:val="Kopf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11794"/>
  </w:style>
  <w:style w:type="paragraph" w:styleId="Fuzeile">
    <w:name w:val="footer"/>
    <w:basedOn w:val="Standard"/>
    <w:link w:val="Fu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11794"/>
  </w:style>
  <w:style w:type="paragraph" w:customStyle="1" w:styleId="EinfAbs">
    <w:name w:val="[Einf. Abs.]"/>
    <w:basedOn w:val="Standard"/>
    <w:uiPriority w:val="99"/>
    <w:rsid w:val="00721A50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paragraph" w:customStyle="1" w:styleId="KeinAbsatzformat">
    <w:name w:val="[Kein Absatzformat]"/>
    <w:rsid w:val="00C75E1F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character" w:styleId="Hyperlink">
    <w:name w:val="Hyperlink"/>
    <w:basedOn w:val="Absatz-Standardschriftart"/>
    <w:uiPriority w:val="99"/>
    <w:unhideWhenUsed/>
    <w:rsid w:val="00DD46BF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DD46BF"/>
    <w:rPr>
      <w:color w:val="954F72" w:themeColor="followedHyperlink"/>
      <w:u w:val="single"/>
    </w:rPr>
  </w:style>
  <w:style w:type="paragraph" w:styleId="Listenabsatz">
    <w:name w:val="List Paragraph"/>
    <w:basedOn w:val="Standard"/>
    <w:uiPriority w:val="34"/>
    <w:qFormat/>
    <w:rsid w:val="00133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58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sv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12" Type="http://schemas.openxmlformats.org/officeDocument/2006/relationships/image" Target="media/image15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6" Type="http://schemas.openxmlformats.org/officeDocument/2006/relationships/image" Target="media/image9.svg"/><Relationship Id="rId11" Type="http://schemas.openxmlformats.org/officeDocument/2006/relationships/image" Target="media/image14.png"/><Relationship Id="rId5" Type="http://schemas.openxmlformats.org/officeDocument/2006/relationships/image" Target="media/image8.png"/><Relationship Id="rId10" Type="http://schemas.openxmlformats.org/officeDocument/2006/relationships/image" Target="media/image13.png"/><Relationship Id="rId4" Type="http://schemas.openxmlformats.org/officeDocument/2006/relationships/image" Target="media/image7.svg"/><Relationship Id="rId9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brinaTanner\Downloads\Vorlage_Rechnung_Diagnostics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vert270" wrap="square" lIns="0" tIns="0" rIns="0" bIns="0" numCol="1" spcCol="0" rtlCol="0" fromWordArt="0" anchor="t" anchorCtr="0" forceAA="0" compatLnSpc="1">
        <a:prstTxWarp prst="textNoShape">
          <a:avLst/>
        </a:prstTxWarp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7D819FF444654E902457D42ABEDF88" ma:contentTypeVersion="12" ma:contentTypeDescription="Ein neues Dokument erstellen." ma:contentTypeScope="" ma:versionID="61ddbe43ac337389dc143a7b182652fa">
  <xsd:schema xmlns:xsd="http://www.w3.org/2001/XMLSchema" xmlns:xs="http://www.w3.org/2001/XMLSchema" xmlns:p="http://schemas.microsoft.com/office/2006/metadata/properties" xmlns:ns2="7c5709d9-971d-4fe8-8b2b-eee031e5aa9e" xmlns:ns3="f0e88c73-6a2a-45a4-85c0-1cbb5d13dc66" targetNamespace="http://schemas.microsoft.com/office/2006/metadata/properties" ma:root="true" ma:fieldsID="448c8a882c089ed40c7a716f92bc9315" ns2:_="" ns3:_="">
    <xsd:import namespace="7c5709d9-971d-4fe8-8b2b-eee031e5aa9e"/>
    <xsd:import namespace="f0e88c73-6a2a-45a4-85c0-1cbb5d13dc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709d9-971d-4fe8-8b2b-eee031e5aa9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2cb76940-26f4-499e-9ef3-29f392f4ea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88c73-6a2a-45a4-85c0-1cbb5d13dc6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b68c17b-d8f4-431e-ac76-dd4a110cbcab}" ma:internalName="TaxCatchAll" ma:showField="CatchAllData" ma:web="f0e88c73-6a2a-45a4-85c0-1cbb5d13d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e88c73-6a2a-45a4-85c0-1cbb5d13dc66" xsi:nil="true"/>
    <lcf76f155ced4ddcb4097134ff3c332f xmlns="7c5709d9-971d-4fe8-8b2b-eee031e5aa9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C70066-4142-3E4E-B93C-1CE18122A1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67DC9D-8E6F-4C13-9116-ED7073589E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5709d9-971d-4fe8-8b2b-eee031e5aa9e"/>
    <ds:schemaRef ds:uri="f0e88c73-6a2a-45a4-85c0-1cbb5d13dc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EE32B1-C5D6-4134-9609-326138AB8548}">
  <ds:schemaRefs>
    <ds:schemaRef ds:uri="http://schemas.microsoft.com/office/2006/metadata/properties"/>
    <ds:schemaRef ds:uri="http://schemas.microsoft.com/office/infopath/2007/PartnerControls"/>
    <ds:schemaRef ds:uri="f0e88c73-6a2a-45a4-85c0-1cbb5d13dc66"/>
    <ds:schemaRef ds:uri="7c5709d9-971d-4fe8-8b2b-eee031e5aa9e"/>
  </ds:schemaRefs>
</ds:datastoreItem>
</file>

<file path=customXml/itemProps4.xml><?xml version="1.0" encoding="utf-8"?>
<ds:datastoreItem xmlns:ds="http://schemas.openxmlformats.org/officeDocument/2006/customXml" ds:itemID="{FECB3265-D246-42EC-95FD-8DBD279D268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Vorlage_Rechnung_Diagnostics</Template>
  <TotalTime>0</TotalTime>
  <Pages>3</Pages>
  <Words>406</Words>
  <Characters>2563</Characters>
  <Application>Microsoft Office Word</Application>
  <DocSecurity>8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Tanner</dc:creator>
  <cp:keywords/>
  <dc:description/>
  <cp:lastModifiedBy>Sabrina Tanner</cp:lastModifiedBy>
  <cp:revision>20</cp:revision>
  <cp:lastPrinted>2026-02-24T18:07:00Z</cp:lastPrinted>
  <dcterms:created xsi:type="dcterms:W3CDTF">2026-03-04T16:34:00Z</dcterms:created>
  <dcterms:modified xsi:type="dcterms:W3CDTF">2026-03-05T08:03:00Z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0x010100107D819FF444654E902457D42ABEDF88</vt:lpwstr>
  </property>
</Properties>
</file>