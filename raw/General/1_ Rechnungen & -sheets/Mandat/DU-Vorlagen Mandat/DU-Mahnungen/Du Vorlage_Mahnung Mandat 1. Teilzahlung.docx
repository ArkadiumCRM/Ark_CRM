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53BADF6F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974C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E1025D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7EE9EA12" w14:textId="77777777" w:rsidR="00270CC1" w:rsidRDefault="00270CC1" w:rsidP="00270CC1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Liebe/r XXX</w:t>
      </w:r>
    </w:p>
    <w:permEnd w:id="1099513678"/>
    <w:p w14:paraId="715AF902" w14:textId="77777777" w:rsidR="002E2C9D" w:rsidRPr="002E2C9D" w:rsidRDefault="002E2C9D" w:rsidP="002E2C9D">
      <w:pPr>
        <w:pStyle w:val="EinfAbs"/>
        <w:spacing w:after="120" w:line="228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euer Vertrauen in unsere Dienstleistung sowie die bisher kooperative Zusammenarbeit. Wir schätzen die </w:t>
      </w:r>
      <w:permStart w:id="2020554194" w:edGrp="everyone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>XX AG</w:t>
      </w:r>
      <w:permEnd w:id="2020554194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Geschäftspartner. In Zusammenhang mit dem Mandat betreffend der Position </w:t>
      </w:r>
      <w:permStart w:id="764550867" w:edGrp="everyone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>XX</w:t>
      </w:r>
      <w:permEnd w:id="764550867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 haben wir die Stage 1 erfolgreich abgeschlossen und euch diese bereits in Rechnung gestellt. Der entsprechende Betrag ist derzeit noch offen und die Zahlungsfrist wurde überschritten. </w:t>
      </w:r>
    </w:p>
    <w:p w14:paraId="4A0FB14B" w14:textId="0C8807A6" w:rsidR="002E2C9D" w:rsidRPr="002E2C9D" w:rsidRDefault="002E2C9D" w:rsidP="002E2C9D">
      <w:pPr>
        <w:pStyle w:val="EinfAbs"/>
        <w:spacing w:after="120" w:line="228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Wir bitten euch, den offenen Betrag innert </w:t>
      </w:r>
      <w:permStart w:id="817787552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5</w:t>
      </w:r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 Tagen</w:t>
      </w:r>
      <w:permEnd w:id="817787552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, spätestens bis zum </w:t>
      </w:r>
      <w:permStart w:id="1605380217" w:edGrp="everyone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1605380217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, zu berücksichtigen. Solltet ihr die Zahlung bereits veranlasst haben, betrachtet dieses Schreiben bitte als gegenstandslos. Sollten wir bis zu genanntem Zeitpunkt kein Zahlungsein-gang erfolgen, wird das weitere Vorgehen </w:t>
      </w:r>
      <w:proofErr w:type="spellStart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>gemäss</w:t>
      </w:r>
      <w:proofErr w:type="spellEnd"/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 xml:space="preserve"> den gesetzlichen Bestimmungen geprüft.</w:t>
      </w:r>
    </w:p>
    <w:p w14:paraId="1CDF313A" w14:textId="571175EB" w:rsidR="00097A57" w:rsidRPr="00097A57" w:rsidRDefault="002E2C9D" w:rsidP="002E2C9D">
      <w:pPr>
        <w:pStyle w:val="EinfAbs"/>
        <w:spacing w:after="120" w:line="228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2E2C9D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euch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273A6588" w:rsidR="00976C69" w:rsidRDefault="00097A57" w:rsidP="005E0D7F">
      <w:pPr>
        <w:pStyle w:val="EinfAbs"/>
        <w:spacing w:after="120" w:line="228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270CC1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30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2E2C9D" w14:paraId="646B69FE" w14:textId="77777777" w:rsidTr="002E2C9D">
        <w:tc>
          <w:tcPr>
            <w:tcW w:w="2405" w:type="dxa"/>
          </w:tcPr>
          <w:p w14:paraId="703961D7" w14:textId="77777777" w:rsidR="002E2C9D" w:rsidRPr="004014FC" w:rsidRDefault="002E2C9D" w:rsidP="002E2C9D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2E2C9D" w14:paraId="0937856A" w14:textId="77777777" w:rsidTr="002E2C9D">
        <w:tc>
          <w:tcPr>
            <w:tcW w:w="2405" w:type="dxa"/>
          </w:tcPr>
          <w:p w14:paraId="07CE1CE7" w14:textId="77777777" w:rsidR="002E2C9D" w:rsidRPr="004014FC" w:rsidRDefault="002E2C9D" w:rsidP="002E2C9D">
            <w:pPr>
              <w:spacing w:line="264" w:lineRule="auto"/>
              <w:jc w:val="right"/>
              <w:rPr>
                <w:color w:val="000000" w:themeColor="text1"/>
              </w:rPr>
            </w:pPr>
            <w:permStart w:id="20173433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01734331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F58B4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2AC40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29EA83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  <w:gridCol w:w="809"/>
      </w:tblGrid>
      <w:tr w:rsidR="00097A57" w14:paraId="3CC17196" w14:textId="79F27764" w:rsidTr="00097A57">
        <w:trPr>
          <w:gridAfter w:val="1"/>
          <w:wAfter w:w="809" w:type="dxa"/>
          <w:trHeight w:val="170"/>
        </w:trPr>
        <w:tc>
          <w:tcPr>
            <w:tcW w:w="2520" w:type="dxa"/>
            <w:vAlign w:val="bottom"/>
          </w:tcPr>
          <w:p w14:paraId="772F8E67" w14:textId="0C0108E1" w:rsidR="00097A57" w:rsidRPr="004014FC" w:rsidRDefault="005E0D7F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2850112A" w:rsidR="00097A57" w:rsidRPr="004014FC" w:rsidRDefault="005E0D7F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65DB40E5" w14:textId="211FA976" w:rsidR="00097A57" w:rsidRDefault="005E0D7F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14:paraId="7CFAB1F2" w14:textId="27557DEA" w:rsidTr="00097A57">
        <w:trPr>
          <w:gridAfter w:val="1"/>
          <w:wAfter w:w="809" w:type="dxa"/>
        </w:trPr>
        <w:tc>
          <w:tcPr>
            <w:tcW w:w="2520" w:type="dxa"/>
          </w:tcPr>
          <w:p w14:paraId="642F5E42" w14:textId="4DF00098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34317689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75169199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875169199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15CC42FE" w14:textId="5F42A289" w:rsidR="00097A57" w:rsidRDefault="005E0D7F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097A57" w14:paraId="4F668650" w14:textId="5832BA9A" w:rsidTr="00097A57">
        <w:trPr>
          <w:gridAfter w:val="1"/>
          <w:wAfter w:w="809" w:type="dxa"/>
        </w:trPr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rPr>
          <w:gridAfter w:val="1"/>
          <w:wAfter w:w="809" w:type="dxa"/>
        </w:trPr>
        <w:tc>
          <w:tcPr>
            <w:tcW w:w="2520" w:type="dxa"/>
            <w:vAlign w:val="bottom"/>
          </w:tcPr>
          <w:p w14:paraId="2B3B8594" w14:textId="0610A644" w:rsidR="00097A57" w:rsidRPr="004014FC" w:rsidRDefault="005E0D7F" w:rsidP="005E0D7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38BF696F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0E23C7D6" w14:textId="05E6BE10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097A57" w:rsidRPr="004014FC" w14:paraId="59E271A9" w14:textId="0DB622F4" w:rsidTr="005E0D7F">
        <w:tc>
          <w:tcPr>
            <w:tcW w:w="2520" w:type="dxa"/>
          </w:tcPr>
          <w:p w14:paraId="526C529C" w14:textId="66E9DDCD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Teilzahlung 1/3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75E49220" w:rsidR="00097A57" w:rsidRPr="004014FC" w:rsidRDefault="005E0D7F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3686" w:type="dxa"/>
            <w:gridSpan w:val="2"/>
          </w:tcPr>
          <w:p w14:paraId="1F67A5B0" w14:textId="5DA52B74" w:rsidR="00097A57" w:rsidRPr="00097A57" w:rsidRDefault="005E0D7F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1832453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Gesamtprojektleiter Baumanagement</w:t>
            </w:r>
            <w:permEnd w:id="218324531"/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9EFB" w14:textId="30580BFD" w:rsidR="00097A57" w:rsidRPr="002D7857" w:rsidRDefault="00207437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9D7E" w14:textId="6310D6C9" w:rsidR="00097A57" w:rsidRPr="00834783" w:rsidRDefault="00097A57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  <w:permEnd w:id="1069776191"/>
          </w:p>
        </w:tc>
      </w:tr>
      <w:tr w:rsidR="00207437" w:rsidRPr="00834783" w14:paraId="60CE1051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BEC29" w14:textId="6E071D4E" w:rsidR="00207437" w:rsidRDefault="00521118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82EA" w14:textId="1154A127" w:rsidR="00207437" w:rsidRPr="00CF1162" w:rsidRDefault="00D51D4F" w:rsidP="00D51D4F">
            <w:pPr>
              <w:pStyle w:val="EinfAbs"/>
              <w:spacing w:line="240" w:lineRule="auto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offener Posten</w:t>
            </w:r>
          </w:p>
        </w:tc>
      </w:tr>
      <w:tr w:rsidR="00207437" w:rsidRPr="00834783" w14:paraId="40C251EA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ECBD1" w14:textId="3C463B1D" w:rsidR="00207437" w:rsidRDefault="005C3C1C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DD8C8" w14:textId="746939D4" w:rsidR="00207437" w:rsidRPr="00CF1162" w:rsidRDefault="00D51D4F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6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DC3C3C" w:rsidRPr="004014FC" w14:paraId="23F4BADE" w14:textId="77777777" w:rsidTr="00DC3C3C">
        <w:tc>
          <w:tcPr>
            <w:tcW w:w="2405" w:type="dxa"/>
          </w:tcPr>
          <w:p w14:paraId="1CD9BCE5" w14:textId="77777777" w:rsidR="00DC3C3C" w:rsidRPr="003B33EF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68306738" w14:textId="77777777" w:rsidR="00DC3C3C" w:rsidRPr="004014FC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DC3C3C" w:rsidRPr="004014FC" w14:paraId="7FCFB3F8" w14:textId="77777777" w:rsidTr="00DC3C3C">
        <w:tc>
          <w:tcPr>
            <w:tcW w:w="2405" w:type="dxa"/>
          </w:tcPr>
          <w:p w14:paraId="7EB1A339" w14:textId="77777777" w:rsidR="00DC3C3C" w:rsidRPr="004014FC" w:rsidRDefault="00DC3C3C" w:rsidP="00DC3C3C">
            <w:pPr>
              <w:spacing w:line="264" w:lineRule="auto"/>
              <w:jc w:val="right"/>
              <w:rPr>
                <w:color w:val="000000" w:themeColor="text1"/>
              </w:rPr>
            </w:pPr>
            <w:permStart w:id="80008177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800081778"/>
          </w:p>
        </w:tc>
      </w:tr>
    </w:tbl>
    <w:p w14:paraId="2CCDC219" w14:textId="77777777" w:rsidR="00DC3C3C" w:rsidRPr="00DC3C3C" w:rsidRDefault="00D51D4F" w:rsidP="00D51D4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48352E7F" w:rsidR="004014FC" w:rsidRDefault="00DC3C3C" w:rsidP="00D51D4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2E2C9D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08A1B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3A4720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5F169F5D" w:rsidR="003B33EF" w:rsidRPr="004014FC" w:rsidRDefault="00DC3C3C" w:rsidP="00DC3C3C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01778F14" w:rsidR="003B33EF" w:rsidRPr="004014FC" w:rsidRDefault="00DC3C3C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676489F" w14:textId="390080C4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2542C0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orm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36BA6A7" w:rsidR="003B33EF" w:rsidRPr="004014FC" w:rsidRDefault="00DC3C3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7948029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479480292"/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8A8728C" w:rsidR="003B33EF" w:rsidRPr="004014FC" w:rsidRDefault="00DC3C3C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2838870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Exe</w:t>
            </w:r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cutive </w:t>
            </w:r>
            <w:permEnd w:id="2062838870"/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5AEAD70C" w14:textId="04A9DC38" w:rsidR="003B33EF" w:rsidRDefault="002542C0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1C0D2D10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2CF29F3" w:rsidR="003B33EF" w:rsidRPr="004014FC" w:rsidRDefault="002542C0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21B8271B" w14:textId="43C9AFA2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041EC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6267BD4F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Teilzahlung 1/3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29FF4F2B" w:rsidR="003B33EF" w:rsidRPr="004014FC" w:rsidRDefault="00041EC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681D28A9" w14:textId="204A0112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</w:t>
            </w:r>
            <w:r w:rsid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lind Copy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12"/>
        <w:gridCol w:w="20"/>
        <w:gridCol w:w="1915"/>
      </w:tblGrid>
      <w:tr w:rsidR="009F2D82" w14:paraId="24ED9487" w14:textId="77777777" w:rsidTr="00DC3C3C">
        <w:trPr>
          <w:trHeight w:hRule="exact" w:val="113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1915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DC3C3C">
        <w:tc>
          <w:tcPr>
            <w:tcW w:w="5812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935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DC3C3C">
        <w:trPr>
          <w:trHeight w:hRule="exact" w:val="64"/>
        </w:trPr>
        <w:tc>
          <w:tcPr>
            <w:tcW w:w="5812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935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DC3C3C">
        <w:trPr>
          <w:trHeight w:hRule="exact" w:val="86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F51" w14:textId="29C6A960" w:rsidR="009F2D82" w:rsidRP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2636" w14:textId="77777777" w:rsidR="009F2D82" w:rsidRPr="00E87D7F" w:rsidRDefault="009F2D82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DC3C3C" w:rsidRPr="00E87D7F" w14:paraId="7FB3BB0B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F526A" w14:textId="0F0146B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836C" w14:textId="152C7A86" w:rsidR="00DC3C3C" w:rsidRPr="00DC3C3C" w:rsidRDefault="00DC3C3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DC3C3C" w:rsidRPr="00E87D7F" w14:paraId="0C8CA856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77A31" w14:textId="48816BF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8F2F" w14:textId="66651A61" w:rsidR="00DC3C3C" w:rsidRPr="00DC3C3C" w:rsidRDefault="00DC3C3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9F2D82" w:rsidRPr="00E87D7F" w14:paraId="47D508D5" w14:textId="77777777" w:rsidTr="00DC3C3C">
        <w:trPr>
          <w:trHeight w:hRule="exact" w:val="8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18B56DF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DC3C3C">
        <w:trPr>
          <w:trHeight w:hRule="exact" w:val="46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DC3C3C">
        <w:trPr>
          <w:trHeight w:val="481"/>
        </w:trPr>
        <w:tc>
          <w:tcPr>
            <w:tcW w:w="5812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DC3C3C">
        <w:trPr>
          <w:trHeight w:val="465"/>
        </w:trPr>
        <w:tc>
          <w:tcPr>
            <w:tcW w:w="581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D0765CD">
                <wp:simplePos x="0" y="0"/>
                <wp:positionH relativeFrom="margin">
                  <wp:posOffset>584200</wp:posOffset>
                </wp:positionH>
                <wp:positionV relativeFrom="page">
                  <wp:posOffset>7224395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pt;margin-top:568.8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/IE47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tbl>
      <w:tblPr>
        <w:tblStyle w:val="Tabellenraster"/>
        <w:tblpPr w:leftFromText="141" w:rightFromText="141" w:vertAnchor="page" w:horzAnchor="margin" w:tblpY="10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B13861" w:rsidRPr="004014FC" w14:paraId="749C978F" w14:textId="77777777" w:rsidTr="00191B76">
        <w:tc>
          <w:tcPr>
            <w:tcW w:w="2160" w:type="dxa"/>
          </w:tcPr>
          <w:p w14:paraId="1CEABE8B" w14:textId="77777777" w:rsidR="00B13861" w:rsidRPr="007C1CC1" w:rsidRDefault="00B13861" w:rsidP="00191B7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B13861" w:rsidRPr="004014FC" w14:paraId="668CCC88" w14:textId="77777777" w:rsidTr="00191B76">
        <w:tc>
          <w:tcPr>
            <w:tcW w:w="2160" w:type="dxa"/>
          </w:tcPr>
          <w:p w14:paraId="366F4A93" w14:textId="77777777" w:rsidR="00B13861" w:rsidRPr="004014FC" w:rsidRDefault="00B13861" w:rsidP="00191B7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8780135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878013591"/>
          </w:p>
        </w:tc>
      </w:tr>
    </w:tbl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941CF44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   </w:t>
      </w:r>
    </w:p>
    <w:p w14:paraId="2B610511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</w:p>
    <w:p w14:paraId="3461926B" w14:textId="59E08BA9" w:rsidR="00C17FC8" w:rsidRDefault="00191B76" w:rsidP="00191B76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2E2C9D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04F744" w:rsidR="00C17FC8" w:rsidRDefault="00191B7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0B663DA6">
            <wp:simplePos x="0" y="0"/>
            <wp:positionH relativeFrom="page">
              <wp:posOffset>6491</wp:posOffset>
            </wp:positionH>
            <wp:positionV relativeFrom="paragraph">
              <wp:posOffset>184785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0939EB4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53D3D" w14:textId="77777777" w:rsidR="001C6A40" w:rsidRDefault="001C6A40" w:rsidP="005F6397">
      <w:r>
        <w:separator/>
      </w:r>
    </w:p>
  </w:endnote>
  <w:endnote w:type="continuationSeparator" w:id="0">
    <w:p w14:paraId="06913C16" w14:textId="77777777" w:rsidR="001C6A40" w:rsidRDefault="001C6A40" w:rsidP="005F6397">
      <w:r>
        <w:continuationSeparator/>
      </w:r>
    </w:p>
  </w:endnote>
  <w:endnote w:type="continuationNotice" w:id="1">
    <w:p w14:paraId="77C00DDF" w14:textId="77777777" w:rsidR="001C6A40" w:rsidRDefault="001C6A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72D9" w14:textId="77777777" w:rsidR="001C6A40" w:rsidRDefault="001C6A40" w:rsidP="005F6397">
      <w:r>
        <w:separator/>
      </w:r>
    </w:p>
  </w:footnote>
  <w:footnote w:type="continuationSeparator" w:id="0">
    <w:p w14:paraId="21DFC0E2" w14:textId="77777777" w:rsidR="001C6A40" w:rsidRDefault="001C6A40" w:rsidP="005F6397">
      <w:r>
        <w:continuationSeparator/>
      </w:r>
    </w:p>
  </w:footnote>
  <w:footnote w:type="continuationNotice" w:id="1">
    <w:p w14:paraId="6F6E7C03" w14:textId="77777777" w:rsidR="001C6A40" w:rsidRDefault="001C6A4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uEDZd6QMeTnnPQo5z+VG1D/JTx0kEAf9wvlcPyIl24LI8VBdxgmC1IDIvehwVbMmbj/ktX3zTNWdMvyOZLz0Zg==" w:salt="ioFeRthCOIpgfSY4nxkAyQ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2B04"/>
    <w:rsid w:val="00072710"/>
    <w:rsid w:val="00072BD6"/>
    <w:rsid w:val="0007330F"/>
    <w:rsid w:val="00073A09"/>
    <w:rsid w:val="00077A09"/>
    <w:rsid w:val="00084057"/>
    <w:rsid w:val="00086BE5"/>
    <w:rsid w:val="000915D7"/>
    <w:rsid w:val="0009734A"/>
    <w:rsid w:val="00097A57"/>
    <w:rsid w:val="000A38D9"/>
    <w:rsid w:val="000A470C"/>
    <w:rsid w:val="000B3AF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C6A40"/>
    <w:rsid w:val="001E1DD0"/>
    <w:rsid w:val="001E49E5"/>
    <w:rsid w:val="001E551C"/>
    <w:rsid w:val="001E5C83"/>
    <w:rsid w:val="001F444A"/>
    <w:rsid w:val="001F52CC"/>
    <w:rsid w:val="002040AA"/>
    <w:rsid w:val="00207437"/>
    <w:rsid w:val="00212E0C"/>
    <w:rsid w:val="00225B59"/>
    <w:rsid w:val="00227EB7"/>
    <w:rsid w:val="0024131A"/>
    <w:rsid w:val="002470D6"/>
    <w:rsid w:val="00253001"/>
    <w:rsid w:val="002542C0"/>
    <w:rsid w:val="002558DD"/>
    <w:rsid w:val="0026068C"/>
    <w:rsid w:val="00264087"/>
    <w:rsid w:val="0027050D"/>
    <w:rsid w:val="00270CC1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2C9D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3496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4D0F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3C1C"/>
    <w:rsid w:val="005C4A2C"/>
    <w:rsid w:val="005D47DE"/>
    <w:rsid w:val="005D7DC3"/>
    <w:rsid w:val="005E0D7F"/>
    <w:rsid w:val="005E1676"/>
    <w:rsid w:val="005E30E2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620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978FD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33A7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730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1D4F"/>
    <w:rsid w:val="00D5266E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3C3C"/>
    <w:rsid w:val="00DC5367"/>
    <w:rsid w:val="00DC774F"/>
    <w:rsid w:val="00DD4402"/>
    <w:rsid w:val="00DD46BF"/>
    <w:rsid w:val="00DE2EA0"/>
    <w:rsid w:val="00E1025D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2ED6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C6235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394</Words>
  <Characters>2486</Characters>
  <Application>Microsoft Office Word</Application>
  <DocSecurity>8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7</cp:revision>
  <cp:lastPrinted>2026-02-24T18:07:00Z</cp:lastPrinted>
  <dcterms:created xsi:type="dcterms:W3CDTF">2026-03-04T16:57:00Z</dcterms:created>
  <dcterms:modified xsi:type="dcterms:W3CDTF">2026-03-05T08:00:00Z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