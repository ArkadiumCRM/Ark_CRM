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3A76920"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032974EB"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E017CF">
        <w:rPr>
          <w:rFonts w:ascii="Athelas" w:hAnsi="Athelas"/>
          <w:b/>
          <w:bCs/>
          <w:spacing w:val="80"/>
          <w:sz w:val="36"/>
          <w:szCs w:val="36"/>
        </w:rPr>
        <w:t>mahnung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4737CC">
      <w:pPr>
        <w:pStyle w:val="EinfAbs"/>
        <w:spacing w:after="120" w:line="216"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7B99FE30" w14:textId="78EAE71B" w:rsidR="00E017CF" w:rsidRPr="00E017CF" w:rsidRDefault="00E017CF" w:rsidP="00E017CF">
      <w:pPr>
        <w:pStyle w:val="EinfAbs"/>
        <w:spacing w:after="120" w:line="216" w:lineRule="auto"/>
        <w:ind w:left="2892"/>
        <w:jc w:val="both"/>
        <w:rPr>
          <w:rFonts w:ascii="Avenir Light" w:hAnsi="Avenir Light" w:cs="Avenir Light"/>
          <w:color w:val="000000" w:themeColor="text1"/>
          <w:sz w:val="19"/>
          <w:szCs w:val="19"/>
        </w:rPr>
      </w:pPr>
      <w:r w:rsidRPr="00E017CF">
        <w:rPr>
          <w:rFonts w:ascii="Avenir Light" w:hAnsi="Avenir Light" w:cs="Avenir Light"/>
          <w:color w:val="000000" w:themeColor="text1"/>
          <w:sz w:val="19"/>
          <w:szCs w:val="19"/>
        </w:rPr>
        <w:t xml:space="preserve">Wir nehmen Bezug auf das laufende Mandat zur Besetzung der Position </w:t>
      </w:r>
      <w:permStart w:id="728784009" w:edGrp="everyone"/>
      <w:r w:rsidRPr="00E017CF">
        <w:rPr>
          <w:rFonts w:ascii="Avenir Light" w:hAnsi="Avenir Light" w:cs="Avenir Light"/>
          <w:color w:val="000000" w:themeColor="text1"/>
          <w:sz w:val="19"/>
          <w:szCs w:val="19"/>
        </w:rPr>
        <w:t>XX</w:t>
      </w:r>
      <w:permEnd w:id="728784009"/>
      <w:r w:rsidRPr="00E017CF">
        <w:rPr>
          <w:rFonts w:ascii="Avenir Light" w:hAnsi="Avenir Light" w:cs="Avenir Light"/>
          <w:color w:val="000000" w:themeColor="text1"/>
          <w:sz w:val="19"/>
          <w:szCs w:val="19"/>
        </w:rPr>
        <w:t xml:space="preserve">. Mit dem Gewinn von </w:t>
      </w:r>
      <w:permStart w:id="2114525228" w:edGrp="everyone"/>
      <w:r w:rsidRPr="00E017CF">
        <w:rPr>
          <w:rFonts w:ascii="Avenir Light" w:hAnsi="Avenir Light" w:cs="Avenir Light"/>
          <w:color w:val="000000" w:themeColor="text1"/>
          <w:sz w:val="19"/>
          <w:szCs w:val="19"/>
        </w:rPr>
        <w:t>Herr</w:t>
      </w:r>
      <w:r>
        <w:rPr>
          <w:rFonts w:ascii="Avenir Light" w:hAnsi="Avenir Light" w:cs="Avenir Light"/>
          <w:color w:val="000000" w:themeColor="text1"/>
          <w:sz w:val="19"/>
          <w:szCs w:val="19"/>
        </w:rPr>
        <w:t>n</w:t>
      </w:r>
      <w:r w:rsidRPr="00E017CF">
        <w:rPr>
          <w:rFonts w:ascii="Avenir Light" w:hAnsi="Avenir Light" w:cs="Avenir Light"/>
          <w:color w:val="000000" w:themeColor="text1"/>
          <w:sz w:val="19"/>
          <w:szCs w:val="19"/>
        </w:rPr>
        <w:t xml:space="preserve"> / Frau Kandidat</w:t>
      </w:r>
      <w:permEnd w:id="2114525228"/>
      <w:r w:rsidRPr="00E017CF">
        <w:rPr>
          <w:rFonts w:ascii="Avenir Light" w:hAnsi="Avenir Light" w:cs="Avenir Light"/>
          <w:color w:val="000000" w:themeColor="text1"/>
          <w:sz w:val="19"/>
          <w:szCs w:val="19"/>
        </w:rPr>
        <w:t xml:space="preserve"> freuen wir uns, die Position des Mandats besetzt zu haben. Die vereinbarte Stage 3 wurde durch die Besetzung vollständig umgesetzt und ordnung</w:t>
      </w:r>
      <w:r>
        <w:rPr>
          <w:rFonts w:ascii="Avenir Light" w:hAnsi="Avenir Light" w:cs="Avenir Light"/>
          <w:color w:val="000000" w:themeColor="text1"/>
          <w:sz w:val="19"/>
          <w:szCs w:val="19"/>
        </w:rPr>
        <w:t>s</w:t>
      </w:r>
      <w:r w:rsidRPr="00E017CF">
        <w:rPr>
          <w:rFonts w:ascii="Avenir Light" w:hAnsi="Avenir Light" w:cs="Avenir Light"/>
          <w:color w:val="000000" w:themeColor="text1"/>
          <w:sz w:val="19"/>
          <w:szCs w:val="19"/>
        </w:rPr>
        <w:t xml:space="preserve">gemäss in Rechnung gestellt. Es kann vorkommen, dass eine Rechnung im Tagesgeschäft untergeht. Aktuell ist der in Rechnung gestellte Betrag noch offen und die Zahlungsfrist wurde überschritten. Wir bitten Sie daher, den offenen Betrag innerhalb von </w:t>
      </w:r>
      <w:permStart w:id="768370352" w:edGrp="everyone"/>
      <w:r w:rsidRPr="00E017CF">
        <w:rPr>
          <w:rFonts w:ascii="Avenir Light" w:hAnsi="Avenir Light" w:cs="Avenir Light"/>
          <w:color w:val="000000" w:themeColor="text1"/>
          <w:sz w:val="19"/>
          <w:szCs w:val="19"/>
        </w:rPr>
        <w:t>fünf Tagen</w:t>
      </w:r>
      <w:permEnd w:id="768370352"/>
      <w:r w:rsidRPr="00E017CF">
        <w:rPr>
          <w:rFonts w:ascii="Avenir Light" w:hAnsi="Avenir Light" w:cs="Avenir Light"/>
          <w:color w:val="000000" w:themeColor="text1"/>
          <w:sz w:val="19"/>
          <w:szCs w:val="19"/>
        </w:rPr>
        <w:t xml:space="preserve">, spätestens bis zum </w:t>
      </w:r>
      <w:permStart w:id="117323375" w:edGrp="everyone"/>
      <w:r w:rsidRPr="00E017CF">
        <w:rPr>
          <w:rFonts w:ascii="Avenir Light" w:hAnsi="Avenir Light" w:cs="Avenir Light"/>
          <w:color w:val="000000" w:themeColor="text1"/>
          <w:sz w:val="19"/>
          <w:szCs w:val="19"/>
        </w:rPr>
        <w:t>DATUM</w:t>
      </w:r>
      <w:permEnd w:id="117323375"/>
      <w:r w:rsidRPr="00E017CF">
        <w:rPr>
          <w:rFonts w:ascii="Avenir Light" w:hAnsi="Avenir Light" w:cs="Avenir Light"/>
          <w:color w:val="000000" w:themeColor="text1"/>
          <w:sz w:val="19"/>
          <w:szCs w:val="19"/>
        </w:rPr>
        <w:t>, zu berücksichtigen. Auf der dritten Seite haben wir für Ihre Buchhaltung eine Blind Copy beigefügt, um die Diskretion auf allen Stufen zu wahren.</w:t>
      </w:r>
    </w:p>
    <w:p w14:paraId="5DB979BC" w14:textId="600D58B5" w:rsidR="00E017CF" w:rsidRPr="00E017CF" w:rsidRDefault="00E017CF" w:rsidP="00E017CF">
      <w:pPr>
        <w:pStyle w:val="EinfAbs"/>
        <w:spacing w:after="120" w:line="216" w:lineRule="auto"/>
        <w:ind w:left="2892"/>
        <w:jc w:val="both"/>
        <w:rPr>
          <w:rFonts w:ascii="Avenir Light" w:hAnsi="Avenir Light" w:cs="Avenir Light"/>
          <w:color w:val="000000" w:themeColor="text1"/>
          <w:sz w:val="19"/>
          <w:szCs w:val="19"/>
        </w:rPr>
      </w:pPr>
      <w:r w:rsidRPr="00E017CF">
        <w:rPr>
          <w:rFonts w:ascii="Avenir Light" w:hAnsi="Avenir Light" w:cs="Avenir Light"/>
          <w:color w:val="000000" w:themeColor="text1"/>
          <w:sz w:val="19"/>
          <w:szCs w:val="19"/>
        </w:rPr>
        <w:t>Sofern die Zahlung bereits ausgelöst wurde, darf dieses Schreiben als erledigt betrachtet werden. Andernfalls gehen wir davon aus, dass der Zahlungseingang innerhalb der genannten Frist erfolgt.</w:t>
      </w:r>
    </w:p>
    <w:p w14:paraId="2F801CB5" w14:textId="77777777" w:rsidR="00E017CF" w:rsidRPr="00E017CF" w:rsidRDefault="00E017CF" w:rsidP="00E017CF">
      <w:pPr>
        <w:pStyle w:val="EinfAbs"/>
        <w:spacing w:after="120" w:line="216" w:lineRule="auto"/>
        <w:ind w:left="2892"/>
        <w:jc w:val="both"/>
        <w:rPr>
          <w:rFonts w:ascii="Avenir Light" w:hAnsi="Avenir Light" w:cs="Avenir Light"/>
          <w:color w:val="000000" w:themeColor="text1"/>
          <w:sz w:val="19"/>
          <w:szCs w:val="19"/>
        </w:rPr>
      </w:pPr>
      <w:r w:rsidRPr="00E017CF">
        <w:rPr>
          <w:rFonts w:ascii="Avenir Light" w:hAnsi="Avenir Light" w:cs="Avenir Light"/>
          <w:color w:val="000000" w:themeColor="text1"/>
          <w:sz w:val="19"/>
          <w:szCs w:val="19"/>
        </w:rPr>
        <w:t>Bei ausbleibendem Zahlungseingang wird das weitere Vorgehen gemäss den geltenden gesetzlichen Bestimmungen geprüft.</w:t>
      </w:r>
    </w:p>
    <w:p w14:paraId="1CDF313A" w14:textId="60DA0572" w:rsidR="00097A57" w:rsidRPr="00097A57" w:rsidRDefault="00E017CF" w:rsidP="00E017CF">
      <w:pPr>
        <w:pStyle w:val="EinfAbs"/>
        <w:spacing w:after="120" w:line="216" w:lineRule="auto"/>
        <w:ind w:left="2892"/>
        <w:jc w:val="both"/>
        <w:rPr>
          <w:rFonts w:ascii="Avenir Light" w:hAnsi="Avenir Light" w:cs="Avenir Light"/>
          <w:color w:val="000000" w:themeColor="text1"/>
          <w:sz w:val="19"/>
          <w:szCs w:val="19"/>
        </w:rPr>
      </w:pPr>
      <w:r w:rsidRPr="00E017CF">
        <w:rPr>
          <w:rFonts w:ascii="Avenir Light" w:hAnsi="Avenir Light" w:cs="Avenir Light"/>
          <w:color w:val="000000" w:themeColor="text1"/>
          <w:sz w:val="19"/>
          <w:szCs w:val="19"/>
        </w:rPr>
        <w:t>Für Rückfragen stehen wir Ihnen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E017CF">
      <w:pPr>
        <w:pStyle w:val="EinfAbs"/>
        <w:spacing w:after="120" w:line="216"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6959C7"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37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E017CF" w14:paraId="1AA89AC8" w14:textId="77777777" w:rsidTr="00E017CF">
        <w:tc>
          <w:tcPr>
            <w:tcW w:w="2405" w:type="dxa"/>
          </w:tcPr>
          <w:p w14:paraId="1CCDB515" w14:textId="77777777" w:rsidR="00E017CF" w:rsidRPr="004014FC" w:rsidRDefault="00E017CF" w:rsidP="00E017CF">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E017CF" w14:paraId="1F9A3417" w14:textId="77777777" w:rsidTr="00E017CF">
        <w:tc>
          <w:tcPr>
            <w:tcW w:w="2405" w:type="dxa"/>
          </w:tcPr>
          <w:p w14:paraId="5146AE51" w14:textId="77777777" w:rsidR="00E017CF" w:rsidRPr="004014FC" w:rsidRDefault="00E017CF" w:rsidP="00E017CF">
            <w:pPr>
              <w:spacing w:line="264" w:lineRule="auto"/>
              <w:jc w:val="right"/>
              <w:rPr>
                <w:color w:val="000000" w:themeColor="text1"/>
              </w:rPr>
            </w:pPr>
            <w:permStart w:id="1472617953" w:edGrp="everyone"/>
            <w:r>
              <w:rPr>
                <w:rFonts w:ascii="Avenir Light" w:hAnsi="Avenir Light" w:cs="Avenir Light"/>
                <w:color w:val="000000" w:themeColor="text1"/>
                <w:sz w:val="19"/>
                <w:szCs w:val="19"/>
              </w:rPr>
              <w:t>25. Februar 2026</w:t>
            </w:r>
            <w:permEnd w:id="1472617953"/>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C61BA"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AD92E"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7EAF330"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5FE431F1"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00E017CF">
        <w:rPr>
          <w:rFonts w:ascii="Athelas" w:hAnsi="Athelas"/>
          <w:b/>
          <w:bCs/>
          <w:spacing w:val="80"/>
          <w:sz w:val="36"/>
          <w:szCs w:val="36"/>
          <w:lang w:val="en-US"/>
        </w:rPr>
        <w:t>mahnung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r>
              <w:rPr>
                <w:rFonts w:ascii="Avenir Light" w:hAnsi="Avenir Light" w:cs="Avenir Light"/>
                <w:color w:val="000000" w:themeColor="text1"/>
                <w:sz w:val="19"/>
                <w:szCs w:val="19"/>
                <w:lang w:val="de-CH"/>
                <w14:textFill>
                  <w14:solidFill>
                    <w14:schemeClr w14:val="tx1">
                      <w14:alpha w14:val="50000"/>
                    </w14:schemeClr>
                  </w14:solidFill>
                </w14:textFill>
              </w:rPr>
              <w:t>Civil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2D89A3ED"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0869C8">
              <w:rPr>
                <w:rFonts w:ascii="Avenir Light" w:hAnsi="Avenir Light" w:cs="Avenir Light"/>
                <w:color w:val="000000" w:themeColor="text1"/>
                <w:sz w:val="19"/>
                <w:szCs w:val="19"/>
                <w14:textFill>
                  <w14:solidFill>
                    <w14:schemeClr w14:val="tx1">
                      <w14:alpha w14:val="50000"/>
                    </w14:schemeClr>
                  </w14:solidFill>
                </w14:textFill>
              </w:rPr>
              <w:t>3</w:t>
            </w:r>
            <w:r>
              <w:rPr>
                <w:rFonts w:ascii="Avenir Light" w:hAnsi="Avenir Light" w:cs="Avenir Light"/>
                <w:color w:val="000000" w:themeColor="text1"/>
                <w:sz w:val="19"/>
                <w:szCs w:val="19"/>
                <w14:textFill>
                  <w14:solidFill>
                    <w14:schemeClr w14:val="tx1">
                      <w14:alpha w14:val="50000"/>
                    </w14:schemeClr>
                  </w14:solidFill>
                </w14:textFill>
              </w:rPr>
              <w:t>/3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1736132791" w:edGrp="everyone"/>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ermEnd w:id="1736132791"/>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36AE6D6D" w:rsidR="00097A57" w:rsidRPr="00834783" w:rsidRDefault="004737CC" w:rsidP="00207437">
            <w:pPr>
              <w:pStyle w:val="1Copy95pt"/>
              <w:tabs>
                <w:tab w:val="left" w:pos="2552"/>
              </w:tabs>
              <w:spacing w:line="240" w:lineRule="auto"/>
              <w:jc w:val="right"/>
              <w:rPr>
                <w:caps/>
                <w:spacing w:val="10"/>
                <w:sz w:val="16"/>
                <w:szCs w:val="16"/>
              </w:rPr>
            </w:pPr>
            <w:r>
              <w:rPr>
                <w:caps/>
                <w:spacing w:val="10"/>
                <w:sz w:val="16"/>
                <w:szCs w:val="16"/>
              </w:rPr>
              <w:t>honoriert</w:t>
            </w:r>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7C7029F0" w:rsidR="00207437" w:rsidRPr="00CF1162" w:rsidRDefault="000869C8" w:rsidP="000869C8">
            <w:pPr>
              <w:pStyle w:val="1Copy95pt"/>
              <w:tabs>
                <w:tab w:val="left" w:pos="2552"/>
              </w:tabs>
              <w:spacing w:line="240" w:lineRule="auto"/>
              <w:jc w:val="right"/>
              <w:rPr>
                <w:caps/>
                <w:spacing w:val="10"/>
                <w:sz w:val="16"/>
                <w:szCs w:val="16"/>
              </w:rPr>
            </w:pPr>
            <w:r>
              <w:rPr>
                <w:caps/>
                <w:spacing w:val="10"/>
                <w:sz w:val="16"/>
                <w:szCs w:val="16"/>
              </w:rPr>
              <w:t>honoriert</w:t>
            </w:r>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4B20E001" w:rsidR="00207437" w:rsidRPr="00CF1162" w:rsidRDefault="000869C8" w:rsidP="00207437">
            <w:pPr>
              <w:pStyle w:val="1Copy95pt"/>
              <w:tabs>
                <w:tab w:val="left" w:pos="2552"/>
              </w:tabs>
              <w:spacing w:line="240" w:lineRule="auto"/>
              <w:jc w:val="right"/>
              <w:rPr>
                <w:caps/>
                <w:spacing w:val="10"/>
                <w:sz w:val="16"/>
                <w:szCs w:val="16"/>
              </w:rPr>
            </w:pPr>
            <w:permStart w:id="1362976726" w:edGrp="everyone"/>
            <w:r>
              <w:rPr>
                <w:caps/>
                <w:spacing w:val="10"/>
                <w:sz w:val="16"/>
                <w:szCs w:val="16"/>
              </w:rPr>
              <w:t>10'000.00</w:t>
            </w:r>
            <w:permEnd w:id="1362976726"/>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1EFACBC0"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FCEE19"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6936D530"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6817EAD"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00E017CF">
        <w:rPr>
          <w:rFonts w:ascii="Athelas" w:hAnsi="Athelas"/>
          <w:b/>
          <w:bCs/>
          <w:spacing w:val="80"/>
          <w:sz w:val="36"/>
          <w:szCs w:val="36"/>
          <w:lang w:val="de-CH"/>
        </w:rPr>
        <w:t>mahnung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2368FED6"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0869C8">
              <w:rPr>
                <w:rFonts w:ascii="Avenir Light" w:hAnsi="Avenir Light" w:cs="Avenir Light"/>
                <w:color w:val="000000" w:themeColor="text1"/>
                <w:sz w:val="19"/>
                <w:szCs w:val="19"/>
                <w14:textFill>
                  <w14:solidFill>
                    <w14:schemeClr w14:val="tx1">
                      <w14:alpha w14:val="50000"/>
                    </w14:schemeClr>
                  </w14:solidFill>
                </w14:textFill>
              </w:rPr>
              <w:t>3</w:t>
            </w:r>
            <w:r>
              <w:rPr>
                <w:rFonts w:ascii="Avenir Light" w:hAnsi="Avenir Light" w:cs="Avenir Light"/>
                <w:color w:val="000000" w:themeColor="text1"/>
                <w:sz w:val="19"/>
                <w:szCs w:val="19"/>
                <w14:textFill>
                  <w14:solidFill>
                    <w14:schemeClr w14:val="tx1">
                      <w14:alpha w14:val="50000"/>
                    </w14:schemeClr>
                  </w14:solidFill>
                </w14:textFill>
              </w:rPr>
              <w:t>/3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6B008C6F" w:rsidR="009F2D82" w:rsidRPr="00E87D7F" w:rsidRDefault="004737CC" w:rsidP="00DC3C3C">
            <w:pPr>
              <w:pStyle w:val="1Copy95pt"/>
              <w:tabs>
                <w:tab w:val="left" w:pos="2552"/>
              </w:tabs>
              <w:spacing w:line="240" w:lineRule="auto"/>
              <w:jc w:val="right"/>
              <w:rPr>
                <w:caps/>
                <w:spacing w:val="10"/>
                <w:sz w:val="16"/>
                <w:szCs w:val="16"/>
                <w:lang w:val="sv-SE"/>
              </w:rPr>
            </w:pPr>
            <w:r>
              <w:rPr>
                <w:caps/>
                <w:spacing w:val="10"/>
                <w:sz w:val="16"/>
                <w:szCs w:val="16"/>
                <w:lang w:val="sv-SE"/>
              </w:rPr>
              <w:t>honoriert</w:t>
            </w:r>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7D99C332" w:rsidR="00DC3C3C" w:rsidRPr="00DC3C3C" w:rsidRDefault="000869C8" w:rsidP="00DC3C3C">
            <w:pPr>
              <w:pStyle w:val="1Copy95pt"/>
              <w:tabs>
                <w:tab w:val="left" w:pos="2552"/>
              </w:tabs>
              <w:spacing w:line="240" w:lineRule="auto"/>
              <w:jc w:val="right"/>
              <w:rPr>
                <w:caps/>
                <w:spacing w:val="10"/>
                <w:sz w:val="16"/>
                <w:szCs w:val="16"/>
              </w:rPr>
            </w:pPr>
            <w:r>
              <w:rPr>
                <w:caps/>
                <w:spacing w:val="10"/>
                <w:sz w:val="16"/>
                <w:szCs w:val="16"/>
                <w:lang w:val="sv-SE"/>
              </w:rPr>
              <w:t>honoriert</w:t>
            </w:r>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3E967390" w:rsidR="00DC3C3C" w:rsidRPr="00DC3C3C" w:rsidRDefault="000869C8" w:rsidP="00DC3C3C">
            <w:pPr>
              <w:pStyle w:val="1Copy95pt"/>
              <w:tabs>
                <w:tab w:val="left" w:pos="2552"/>
              </w:tabs>
              <w:spacing w:line="240" w:lineRule="auto"/>
              <w:jc w:val="right"/>
              <w:rPr>
                <w:caps/>
                <w:spacing w:val="10"/>
                <w:sz w:val="16"/>
                <w:szCs w:val="16"/>
              </w:rPr>
            </w:pPr>
            <w:r>
              <w:rPr>
                <w:caps/>
                <w:spacing w:val="10"/>
                <w:sz w:val="16"/>
                <w:szCs w:val="16"/>
              </w:rPr>
              <w:t>10'000.00</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763EAB1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DC5AF" w14:textId="77777777" w:rsidR="00802CBD" w:rsidRDefault="00802CBD" w:rsidP="005F6397">
      <w:r>
        <w:separator/>
      </w:r>
    </w:p>
  </w:endnote>
  <w:endnote w:type="continuationSeparator" w:id="0">
    <w:p w14:paraId="583291CE" w14:textId="77777777" w:rsidR="00802CBD" w:rsidRDefault="00802CBD" w:rsidP="005F6397">
      <w:r>
        <w:continuationSeparator/>
      </w:r>
    </w:p>
  </w:endnote>
  <w:endnote w:type="continuationNotice" w:id="1">
    <w:p w14:paraId="3D6C74C0" w14:textId="77777777" w:rsidR="00802CBD" w:rsidRDefault="00802C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81BC" w14:textId="77777777" w:rsidR="00802CBD" w:rsidRDefault="00802CBD" w:rsidP="005F6397">
      <w:r>
        <w:separator/>
      </w:r>
    </w:p>
  </w:footnote>
  <w:footnote w:type="continuationSeparator" w:id="0">
    <w:p w14:paraId="21AED402" w14:textId="77777777" w:rsidR="00802CBD" w:rsidRDefault="00802CBD" w:rsidP="005F6397">
      <w:r>
        <w:continuationSeparator/>
      </w:r>
    </w:p>
  </w:footnote>
  <w:footnote w:type="continuationNotice" w:id="1">
    <w:p w14:paraId="0DDDED55" w14:textId="77777777" w:rsidR="00802CBD" w:rsidRDefault="00802C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K1/NY5UgaE6Sx2WyHU1DLOsC8qTBL5HV51U5fqhsmn/MbU9e5xDAN2h0rX2lLPO/drms+MUpZSWETpCvqDCMMQ==" w:salt="ehpOH93MGVW5KkbXgde3Vg=="/>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17D9"/>
    <w:rsid w:val="00062B04"/>
    <w:rsid w:val="00072710"/>
    <w:rsid w:val="0007330F"/>
    <w:rsid w:val="00073A09"/>
    <w:rsid w:val="00077A09"/>
    <w:rsid w:val="00084057"/>
    <w:rsid w:val="000869C8"/>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0F6582"/>
    <w:rsid w:val="00102BDC"/>
    <w:rsid w:val="00103634"/>
    <w:rsid w:val="001040A7"/>
    <w:rsid w:val="00104B05"/>
    <w:rsid w:val="0012236F"/>
    <w:rsid w:val="00126BD7"/>
    <w:rsid w:val="001339DC"/>
    <w:rsid w:val="00143896"/>
    <w:rsid w:val="001457AF"/>
    <w:rsid w:val="00145DFC"/>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12E0C"/>
    <w:rsid w:val="00225B59"/>
    <w:rsid w:val="00227EB7"/>
    <w:rsid w:val="0024131A"/>
    <w:rsid w:val="002470D6"/>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71D0"/>
    <w:rsid w:val="00460F9C"/>
    <w:rsid w:val="00461A6D"/>
    <w:rsid w:val="00472124"/>
    <w:rsid w:val="004722C1"/>
    <w:rsid w:val="004737CC"/>
    <w:rsid w:val="00473D4C"/>
    <w:rsid w:val="00474E0A"/>
    <w:rsid w:val="00474F0F"/>
    <w:rsid w:val="00476113"/>
    <w:rsid w:val="004779D7"/>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815E4"/>
    <w:rsid w:val="0068394A"/>
    <w:rsid w:val="006847A5"/>
    <w:rsid w:val="00686090"/>
    <w:rsid w:val="00694446"/>
    <w:rsid w:val="006959C7"/>
    <w:rsid w:val="00697034"/>
    <w:rsid w:val="006A641F"/>
    <w:rsid w:val="006B677D"/>
    <w:rsid w:val="006D0D34"/>
    <w:rsid w:val="006D0FB3"/>
    <w:rsid w:val="006D172E"/>
    <w:rsid w:val="006D3560"/>
    <w:rsid w:val="006D380F"/>
    <w:rsid w:val="006E0DAE"/>
    <w:rsid w:val="006E1F20"/>
    <w:rsid w:val="00703ACA"/>
    <w:rsid w:val="0070466C"/>
    <w:rsid w:val="007054CB"/>
    <w:rsid w:val="0070620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6B6D"/>
    <w:rsid w:val="007F2A8A"/>
    <w:rsid w:val="007F34FA"/>
    <w:rsid w:val="008010C8"/>
    <w:rsid w:val="00801D20"/>
    <w:rsid w:val="00802CBD"/>
    <w:rsid w:val="008070DD"/>
    <w:rsid w:val="00811794"/>
    <w:rsid w:val="00811A7E"/>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78EB"/>
    <w:rsid w:val="009027AC"/>
    <w:rsid w:val="00907C0F"/>
    <w:rsid w:val="00914391"/>
    <w:rsid w:val="0094376A"/>
    <w:rsid w:val="009474FD"/>
    <w:rsid w:val="009505FF"/>
    <w:rsid w:val="009519A3"/>
    <w:rsid w:val="009609ED"/>
    <w:rsid w:val="00971684"/>
    <w:rsid w:val="00976C69"/>
    <w:rsid w:val="00977CD6"/>
    <w:rsid w:val="00991ED2"/>
    <w:rsid w:val="009A658C"/>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3C3C"/>
    <w:rsid w:val="00DC5367"/>
    <w:rsid w:val="00DC774F"/>
    <w:rsid w:val="00DD4402"/>
    <w:rsid w:val="00DD46BF"/>
    <w:rsid w:val="00DE2EA0"/>
    <w:rsid w:val="00E017CF"/>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074E5"/>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A2012"/>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3.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4.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427</Words>
  <Characters>2693</Characters>
  <Application>Microsoft Office Word</Application>
  <DocSecurity>8</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7</cp:revision>
  <cp:lastPrinted>2026-02-24T18:07:00Z</cp:lastPrinted>
  <dcterms:created xsi:type="dcterms:W3CDTF">2026-03-04T16:37:00Z</dcterms:created>
  <dcterms:modified xsi:type="dcterms:W3CDTF">2026-03-05T07:41:00Z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