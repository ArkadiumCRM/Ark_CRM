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93AB592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z. Hd. </w:t>
            </w:r>
            <w:r w:rsidR="00653657">
              <w:t xml:space="preserve"> </w:t>
            </w:r>
            <w:r w:rsidR="00653657" w:rsidRPr="006536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Herr Pascal Parrotto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0B366551">
                <wp:simplePos x="0" y="0"/>
                <wp:positionH relativeFrom="margin">
                  <wp:posOffset>713105</wp:posOffset>
                </wp:positionH>
                <wp:positionV relativeFrom="page">
                  <wp:posOffset>9668510</wp:posOffset>
                </wp:positionV>
                <wp:extent cx="773430" cy="159385"/>
                <wp:effectExtent l="0" t="0" r="7620" b="12065"/>
                <wp:wrapSquare wrapText="bothSides"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6.15pt;margin-top:761.3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slnCUu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77777777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92DF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591A8B" w:rsidRPr="000E2CC6">
        <w:rPr>
          <w:rFonts w:ascii="Athelas" w:hAnsi="Athelas"/>
          <w:b/>
          <w:bCs/>
          <w:spacing w:val="80"/>
          <w:sz w:val="36"/>
          <w:szCs w:val="36"/>
        </w:rPr>
        <w:t>RechnunG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003D49CB" w:rsidR="00591A8B" w:rsidRPr="009F07CB" w:rsidRDefault="00A90B3D" w:rsidP="00653657">
      <w:pPr>
        <w:pStyle w:val="EinfAbs"/>
        <w:spacing w:after="240" w:line="25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r</w:t>
      </w:r>
      <w:r w:rsidR="00653657">
        <w:rPr>
          <w:rFonts w:ascii="Avenir Light" w:hAnsi="Avenir Light" w:cs="Avenir Light"/>
          <w:color w:val="000000" w:themeColor="text1"/>
          <w:sz w:val="19"/>
          <w:szCs w:val="19"/>
        </w:rPr>
        <w:t xml:space="preserve"> Herr Parrotto</w:t>
      </w:r>
      <w:permEnd w:id="1099513678"/>
    </w:p>
    <w:p w14:paraId="1DEE98BA" w14:textId="32318F4E" w:rsidR="00653657" w:rsidRPr="00653657" w:rsidRDefault="00653657" w:rsidP="00653657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53657">
        <w:rPr>
          <w:rFonts w:ascii="Avenir Light" w:hAnsi="Avenir Light" w:cs="Avenir Light"/>
          <w:color w:val="000000" w:themeColor="text1"/>
          <w:sz w:val="19"/>
          <w:szCs w:val="19"/>
        </w:rPr>
        <w:t>Wir freuen uns, konnten wir Sie im Rahmen der Dienstleistung Diagnosti</w:t>
      </w:r>
      <w:r w:rsidR="004E5CF9">
        <w:rPr>
          <w:rFonts w:ascii="Avenir Light" w:hAnsi="Avenir Light" w:cs="Avenir Light"/>
          <w:color w:val="000000" w:themeColor="text1"/>
          <w:sz w:val="19"/>
          <w:szCs w:val="19"/>
        </w:rPr>
        <w:t>cs</w:t>
      </w:r>
      <w:r w:rsidRPr="00653657">
        <w:rPr>
          <w:rFonts w:ascii="Avenir Light" w:hAnsi="Avenir Light" w:cs="Avenir Light"/>
          <w:color w:val="000000" w:themeColor="text1"/>
          <w:sz w:val="19"/>
          <w:szCs w:val="19"/>
        </w:rPr>
        <w:t xml:space="preserve"> &amp; Assessment begleiten und die Passung zwischen Anforderungsprofil, Kandidatenkompetenzen sowie Unternehmenskontext fundiert analysieren. Mithilfe wissenschaftlich anerkannter diagnostischer Verfahren haben wir Persönlichkeits-, Leistungs- und Potenzialdimensionen systematisch erh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>o</w:t>
      </w:r>
      <w:r w:rsidRPr="00653657">
        <w:rPr>
          <w:rFonts w:ascii="Avenir Light" w:hAnsi="Avenir Light" w:cs="Avenir Light"/>
          <w:color w:val="000000" w:themeColor="text1"/>
          <w:sz w:val="19"/>
          <w:szCs w:val="19"/>
        </w:rPr>
        <w:t>ben und in Bezug zur Zielposition gesetzt.</w:t>
      </w:r>
    </w:p>
    <w:p w14:paraId="6565E292" w14:textId="362129FD" w:rsidR="00653657" w:rsidRPr="00653657" w:rsidRDefault="00653657" w:rsidP="00653657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53657">
        <w:rPr>
          <w:rFonts w:ascii="Avenir Light" w:hAnsi="Avenir Light" w:cs="Avenir Light"/>
          <w:color w:val="000000" w:themeColor="text1"/>
          <w:sz w:val="19"/>
          <w:szCs w:val="19"/>
        </w:rPr>
        <w:t>Auf dieser Grundlage wurde transparent aufgezeigt, in welchen Bereichen eine hohe Übereinstimmung besteht und wo Entwicklungs- oder Integrationsaspekte zu berücksichtigen sind. Die Ergebnisse dienen Ihnen als belastbare Entscheidungsgrundlage für die Besetzung sowie für die Ausgestaltung von Rolle und Zusammenarbeit.</w:t>
      </w:r>
    </w:p>
    <w:p w14:paraId="10B1F46D" w14:textId="77777777" w:rsidR="00653657" w:rsidRPr="00653657" w:rsidRDefault="00653657" w:rsidP="00653657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53657">
        <w:rPr>
          <w:rFonts w:ascii="Avenir Light" w:hAnsi="Avenir Light" w:cs="Avenir Light"/>
          <w:color w:val="000000" w:themeColor="text1"/>
          <w:sz w:val="19"/>
          <w:szCs w:val="19"/>
        </w:rPr>
        <w:t>Um die Erkenntnisse aus der Diagnostik direkt im Arbeitsalltag zu nutzen und Integrationsrisiken in der Startphase zu reduzieren, begleiten wir auf Wunsch auch das Onboarding der neuen Führungspersönlichkeit. So wer-den zentrale Erkenntnisse aus der Analyse gezielt in die ersten Monate der Zusammenarbeit eingebracht.</w:t>
      </w:r>
    </w:p>
    <w:p w14:paraId="11C97079" w14:textId="15FAB6F8" w:rsidR="00976C69" w:rsidRPr="00976C69" w:rsidRDefault="00653657" w:rsidP="00653657">
      <w:pPr>
        <w:pStyle w:val="EinfAbs"/>
        <w:spacing w:after="24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53657">
        <w:rPr>
          <w:rFonts w:ascii="Avenir Light" w:hAnsi="Avenir Light" w:cs="Avenir Light"/>
          <w:color w:val="000000" w:themeColor="text1"/>
          <w:sz w:val="19"/>
          <w:szCs w:val="19"/>
        </w:rPr>
        <w:t>Auf den folgenden Seiten erlauben wir uns, die Honorarsumme unserer er-brachten Leistungen in Rechnung zu stellen. Für Rückfragen zur Einordnung der Resultate stehen wir Ihnen selbstverständlich gerne zur Verfügung</w:t>
      </w:r>
      <w:r w:rsidR="00AC4928" w:rsidRPr="00AC4928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77EC7FBC" w14:textId="77777777" w:rsidR="00976C69" w:rsidRPr="00976C69" w:rsidRDefault="00976C69" w:rsidP="00EF535A">
      <w:pPr>
        <w:pStyle w:val="EinfAbs"/>
        <w:spacing w:line="240" w:lineRule="auto"/>
        <w:ind w:left="2891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6C69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p w14:paraId="46ED4ED3" w14:textId="0F9900BA" w:rsidR="00320078" w:rsidRDefault="00320078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</w:p>
    <w:p w14:paraId="18F5D47D" w14:textId="77777777" w:rsidR="00CB4F54" w:rsidRPr="004014FC" w:rsidRDefault="00CB4F54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</w:rPr>
      </w:pPr>
    </w:p>
    <w:p w14:paraId="29E57F1A" w14:textId="77777777" w:rsidR="00320078" w:rsidRPr="007054CB" w:rsidRDefault="00320078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pacing w:val="-1"/>
          <w:sz w:val="19"/>
          <w:szCs w:val="19"/>
        </w:rPr>
      </w:pPr>
    </w:p>
    <w:tbl>
      <w:tblPr>
        <w:tblStyle w:val="Tabellenraster"/>
        <w:tblpPr w:leftFromText="141" w:rightFromText="141" w:vertAnchor="page" w:horzAnchor="margin" w:tblpY="144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653657" w14:paraId="417B87D8" w14:textId="77777777" w:rsidTr="00653657">
        <w:tc>
          <w:tcPr>
            <w:tcW w:w="2405" w:type="dxa"/>
          </w:tcPr>
          <w:p w14:paraId="0EF754C3" w14:textId="77777777" w:rsidR="00653657" w:rsidRPr="004014FC" w:rsidRDefault="00653657" w:rsidP="00653657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653657" w14:paraId="05786B25" w14:textId="77777777" w:rsidTr="00653657">
        <w:tc>
          <w:tcPr>
            <w:tcW w:w="2405" w:type="dxa"/>
          </w:tcPr>
          <w:p w14:paraId="3B173C7D" w14:textId="77777777" w:rsidR="00653657" w:rsidRPr="004014FC" w:rsidRDefault="00653657" w:rsidP="00653657">
            <w:pPr>
              <w:spacing w:line="264" w:lineRule="auto"/>
              <w:jc w:val="right"/>
              <w:rPr>
                <w:color w:val="000000" w:themeColor="text1"/>
              </w:rPr>
            </w:pPr>
            <w:permStart w:id="794578079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11. März 2026</w:t>
            </w:r>
            <w:permEnd w:id="794578079"/>
          </w:p>
        </w:tc>
      </w:tr>
    </w:tbl>
    <w:p w14:paraId="6449CB0E" w14:textId="2D7CB688" w:rsidR="00591A8B" w:rsidRPr="004014FC" w:rsidRDefault="00591A8B" w:rsidP="00EF535A">
      <w:pPr>
        <w:pStyle w:val="EinfAbs"/>
        <w:tabs>
          <w:tab w:val="left" w:pos="6804"/>
        </w:tabs>
        <w:spacing w:line="240" w:lineRule="auto"/>
        <w:ind w:left="2891"/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</w:pPr>
      <w:r w:rsidRPr="00CF1162"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  <w:t>Nenad Stoparanovic</w:t>
      </w:r>
      <w:r w:rsidRPr="00CF1162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ab/>
      </w:r>
      <w:permStart w:id="488335253" w:edGrp="everyone"/>
      <w:r w:rsidR="00653657">
        <w:rPr>
          <w:rFonts w:ascii="Avenir Light" w:hAnsi="Avenir Light" w:cs="Avenir Light"/>
          <w:color w:val="000000" w:themeColor="text1"/>
          <w:sz w:val="19"/>
          <w:szCs w:val="19"/>
          <w:lang w:val="de-CH"/>
        </w:rPr>
        <w:t>Severina Nolan</w:t>
      </w:r>
    </w:p>
    <w:permEnd w:id="488335253"/>
    <w:p w14:paraId="5819E315" w14:textId="0A1729F2" w:rsidR="00CF1162" w:rsidRPr="005C4A2C" w:rsidRDefault="006732C4" w:rsidP="00EF535A">
      <w:pPr>
        <w:pStyle w:val="EinfAbs"/>
        <w:tabs>
          <w:tab w:val="left" w:pos="6804"/>
        </w:tabs>
        <w:spacing w:line="240" w:lineRule="auto"/>
        <w:ind w:left="2891"/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</w:pPr>
      <w:r w:rsidRPr="00BC0F3F">
        <w:rPr>
          <w:rFonts w:ascii="Avenir Light" w:hAnsi="Avenir Light" w:cs="Avenir Light"/>
          <w:noProof/>
          <w:color w:val="000000" w:themeColor="text1"/>
          <w:spacing w:val="-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7FA21FBC" wp14:editId="658C7D4A">
                <wp:simplePos x="0" y="0"/>
                <wp:positionH relativeFrom="page">
                  <wp:posOffset>-3810</wp:posOffset>
                </wp:positionH>
                <wp:positionV relativeFrom="page">
                  <wp:posOffset>9969500</wp:posOffset>
                </wp:positionV>
                <wp:extent cx="2064385" cy="720000"/>
                <wp:effectExtent l="0" t="0" r="5715" b="4445"/>
                <wp:wrapNone/>
                <wp:docPr id="173" name="Rechteck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63597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21FBC" id="Rechteck 173" o:spid="_x0000_s1029" style="position:absolute;left:0;text-align:left;margin-left:-.3pt;margin-top:785pt;width:162.55pt;height:56.7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" fillcolor="#eee" stroked="f" strokeweight="1pt">
                <v:textbox>
                  <w:txbxContent>
                    <w:p w14:paraId="2D963597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C0F3F" w:rsidRP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>Founder</w:t>
      </w:r>
      <w:r w:rsidR="00BC0F3F" w:rsidRPr="005C4A2C">
        <w:rPr>
          <w:noProof/>
          <w:color w:val="000000" w:themeColor="text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, </w:t>
      </w:r>
      <w:r w:rsidR="00591A8B" w:rsidRP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>Partner</w:t>
      </w:r>
      <w:r w:rsidR="005C4A2C" w:rsidRP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 &amp; Leadership Ad</w:t>
      </w:r>
      <w:r w:rsid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>visory</w:t>
      </w:r>
      <w:r w:rsidR="00591A8B" w:rsidRP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ab/>
      </w:r>
      <w:permStart w:id="1755535595" w:edGrp="everyone"/>
      <w:r w:rsidR="00653657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>Lead Diagnostics &amp; Assessment</w:t>
      </w:r>
      <w:permEnd w:id="1755535595"/>
    </w:p>
    <w:p w14:paraId="7429903E" w14:textId="366B107B" w:rsidR="006D380F" w:rsidRDefault="00653657" w:rsidP="00653657">
      <w:pP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4285E8DC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z. Hd. </w:t>
            </w:r>
            <w:r w:rsidR="00653657">
              <w:t xml:space="preserve"> </w:t>
            </w:r>
            <w:r w:rsidR="00653657" w:rsidRPr="006536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Herr Pascal Parrotto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71F77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10C07FE0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27BFEEB9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AA837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91DE73C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B838AE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CF1162">
        <w:rPr>
          <w:rFonts w:ascii="Athelas" w:hAnsi="Athelas"/>
          <w:b/>
          <w:bCs/>
          <w:spacing w:val="80"/>
          <w:sz w:val="36"/>
          <w:szCs w:val="36"/>
          <w:lang w:val="en-US"/>
        </w:rPr>
        <w:t>Rechnung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7211"/>
      </w:tblGrid>
      <w:tr w:rsidR="004014FC" w14:paraId="3CC17196" w14:textId="77777777" w:rsidTr="004014FC">
        <w:trPr>
          <w:trHeight w:val="170"/>
        </w:trPr>
        <w:tc>
          <w:tcPr>
            <w:tcW w:w="2520" w:type="dxa"/>
            <w:vAlign w:val="bottom"/>
          </w:tcPr>
          <w:p w14:paraId="772F8E67" w14:textId="77777777" w:rsidR="004014FC" w:rsidRPr="004014FC" w:rsidRDefault="004014FC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  <w:vAlign w:val="bottom"/>
          </w:tcPr>
          <w:p w14:paraId="7676EFBD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7211" w:type="dxa"/>
            <w:vAlign w:val="bottom"/>
          </w:tcPr>
          <w:p w14:paraId="4BD81C45" w14:textId="77777777" w:rsidR="004014FC" w:rsidRPr="004014FC" w:rsidRDefault="004014FC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</w:tr>
      <w:tr w:rsidR="004014FC" w14:paraId="7CFAB1F2" w14:textId="77777777" w:rsidTr="004014FC">
        <w:tc>
          <w:tcPr>
            <w:tcW w:w="2520" w:type="dxa"/>
          </w:tcPr>
          <w:p w14:paraId="642F5E42" w14:textId="77777777" w:rsidR="004014FC" w:rsidRPr="004014FC" w:rsidRDefault="004014FC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proofErr w:type="spellStart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Civil</w:t>
            </w:r>
            <w:proofErr w:type="spellEnd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Engineering </w:t>
            </w:r>
            <w:permEnd w:id="1713585638"/>
          </w:p>
        </w:tc>
        <w:tc>
          <w:tcPr>
            <w:tcW w:w="416" w:type="dxa"/>
          </w:tcPr>
          <w:p w14:paraId="083FF0DB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7211" w:type="dxa"/>
          </w:tcPr>
          <w:p w14:paraId="1807C419" w14:textId="6258618A" w:rsidR="004014FC" w:rsidRPr="004014FC" w:rsidRDefault="004014FC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Diagnosti</w:t>
            </w:r>
            <w:r w:rsidR="004E5CF9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cs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&amp; Assessment</w:t>
            </w:r>
          </w:p>
        </w:tc>
      </w:tr>
      <w:tr w:rsidR="004014FC" w14:paraId="4F668650" w14:textId="77777777" w:rsidTr="004014FC">
        <w:tc>
          <w:tcPr>
            <w:tcW w:w="2520" w:type="dxa"/>
          </w:tcPr>
          <w:p w14:paraId="388979F7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7211" w:type="dxa"/>
          </w:tcPr>
          <w:p w14:paraId="0A6492F5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4014FC" w14:paraId="2A3F1DF0" w14:textId="77777777" w:rsidTr="004014FC">
        <w:tc>
          <w:tcPr>
            <w:tcW w:w="2520" w:type="dxa"/>
            <w:vAlign w:val="bottom"/>
          </w:tcPr>
          <w:p w14:paraId="2B3B8594" w14:textId="77777777" w:rsidR="004014FC" w:rsidRPr="004014FC" w:rsidRDefault="004014FC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CF1162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  <w:tc>
          <w:tcPr>
            <w:tcW w:w="416" w:type="dxa"/>
          </w:tcPr>
          <w:p w14:paraId="2580426E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7211" w:type="dxa"/>
            <w:vAlign w:val="bottom"/>
          </w:tcPr>
          <w:p w14:paraId="44812A43" w14:textId="77777777" w:rsidR="004014FC" w:rsidRPr="004014FC" w:rsidRDefault="004014FC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Beschreibung</w:t>
            </w:r>
          </w:p>
        </w:tc>
      </w:tr>
      <w:tr w:rsidR="004014FC" w:rsidRPr="004014FC" w14:paraId="59E271A9" w14:textId="77777777" w:rsidTr="004014FC">
        <w:tc>
          <w:tcPr>
            <w:tcW w:w="2520" w:type="dxa"/>
          </w:tcPr>
          <w:p w14:paraId="526C529C" w14:textId="77777777" w:rsidR="004014FC" w:rsidRPr="004014FC" w:rsidRDefault="004014FC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93688867" w:edGrp="everyone"/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Eignungs- &amp; Risikoanalyse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2093688867"/>
          </w:p>
        </w:tc>
        <w:tc>
          <w:tcPr>
            <w:tcW w:w="416" w:type="dxa"/>
          </w:tcPr>
          <w:p w14:paraId="20A9FD05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7211" w:type="dxa"/>
          </w:tcPr>
          <w:p w14:paraId="345C7432" w14:textId="77777777" w:rsidR="004014FC" w:rsidRPr="004014FC" w:rsidRDefault="004014FC" w:rsidP="004014FC">
            <w:pPr>
              <w:pStyle w:val="EinfAbs"/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882737454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Diagnostische Eignungs- und Risikobeurteilung für zwei Projektleiter</w:t>
            </w:r>
            <w:permEnd w:id="1882737454"/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Pr="004014FC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18"/>
        <w:gridCol w:w="568"/>
        <w:gridCol w:w="424"/>
        <w:gridCol w:w="568"/>
        <w:gridCol w:w="1133"/>
        <w:gridCol w:w="283"/>
        <w:gridCol w:w="1274"/>
        <w:gridCol w:w="283"/>
      </w:tblGrid>
      <w:tr w:rsidR="002D7857" w:rsidRPr="00CF1162" w14:paraId="276CDB59" w14:textId="77777777" w:rsidTr="00653657">
        <w:trPr>
          <w:gridAfter w:val="1"/>
          <w:wAfter w:w="283" w:type="dxa"/>
          <w:trHeight w:hRule="exact" w:val="113"/>
        </w:trPr>
        <w:tc>
          <w:tcPr>
            <w:tcW w:w="3118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2D7857" w:rsidRPr="004014FC" w:rsidRDefault="002D78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79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2D7857" w:rsidRPr="000E2CC6" w:rsidRDefault="002D78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99B2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41" o:spid="_x0000_s1030" type="#_x0000_t202" style="position:absolute;left:0;text-align:left;margin-left:55.85pt;margin-top:764.65pt;width:60.9pt;height:12.55pt;z-index:2516715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JNDcd8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2D7857" w:rsidRPr="000E2CC6" w:rsidRDefault="002D78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2" w:type="dxa"/>
            <w:gridSpan w:val="2"/>
            <w:tcBorders>
              <w:top w:val="single" w:sz="4" w:space="0" w:color="BFBFBF" w:themeColor="background1" w:themeShade="BF"/>
              <w:bottom w:val="nil"/>
            </w:tcBorders>
          </w:tcPr>
          <w:p w14:paraId="4E678CEB" w14:textId="77777777" w:rsidR="002D7857" w:rsidRPr="004014FC" w:rsidRDefault="002D7857" w:rsidP="004014FC">
            <w:pPr>
              <w:pStyle w:val="1CopyBold95pt"/>
              <w:jc w:val="right"/>
            </w:pPr>
          </w:p>
        </w:tc>
        <w:tc>
          <w:tcPr>
            <w:tcW w:w="1701" w:type="dxa"/>
            <w:gridSpan w:val="2"/>
            <w:tcBorders>
              <w:top w:val="single" w:sz="4" w:space="0" w:color="BFBFBF" w:themeColor="background1" w:themeShade="BF"/>
              <w:bottom w:val="nil"/>
            </w:tcBorders>
          </w:tcPr>
          <w:p w14:paraId="70AAB836" w14:textId="79EE84BF" w:rsidR="002D7857" w:rsidRPr="004014FC" w:rsidRDefault="002D7857" w:rsidP="004014FC">
            <w:pPr>
              <w:pStyle w:val="1CopyBold95pt"/>
              <w:jc w:val="right"/>
            </w:pPr>
          </w:p>
        </w:tc>
        <w:tc>
          <w:tcPr>
            <w:tcW w:w="1557" w:type="dxa"/>
            <w:gridSpan w:val="2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2D7857" w:rsidRPr="004014FC" w:rsidRDefault="002D7857" w:rsidP="004014FC">
            <w:pPr>
              <w:pStyle w:val="1CopyBold95pt"/>
              <w:jc w:val="right"/>
            </w:pPr>
          </w:p>
        </w:tc>
      </w:tr>
      <w:tr w:rsidR="002D7857" w:rsidRPr="005A310E" w14:paraId="388B2523" w14:textId="77777777" w:rsidTr="00653657">
        <w:tc>
          <w:tcPr>
            <w:tcW w:w="3686" w:type="dxa"/>
            <w:gridSpan w:val="2"/>
            <w:tcBorders>
              <w:top w:val="nil"/>
              <w:bottom w:val="nil"/>
            </w:tcBorders>
            <w:vAlign w:val="center"/>
          </w:tcPr>
          <w:p w14:paraId="1627A0C1" w14:textId="77777777" w:rsidR="002D7857" w:rsidRPr="009F07CB" w:rsidRDefault="002D78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</w:tcBorders>
            <w:vAlign w:val="center"/>
          </w:tcPr>
          <w:p w14:paraId="1751D8E8" w14:textId="6143580A" w:rsidR="002D7857" w:rsidRPr="009F07CB" w:rsidRDefault="002D7857" w:rsidP="002D7857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Cs w:val="19"/>
              </w:rPr>
            </w:pPr>
            <w:r>
              <w:rPr>
                <w:rFonts w:ascii="Athelas" w:hAnsi="Athelas"/>
                <w:b/>
                <w:bCs/>
                <w:spacing w:val="40"/>
                <w:szCs w:val="19"/>
              </w:rPr>
              <w:t>Menge</w:t>
            </w:r>
          </w:p>
        </w:tc>
        <w:tc>
          <w:tcPr>
            <w:tcW w:w="1416" w:type="dxa"/>
            <w:gridSpan w:val="2"/>
            <w:tcBorders>
              <w:top w:val="nil"/>
              <w:bottom w:val="nil"/>
            </w:tcBorders>
          </w:tcPr>
          <w:p w14:paraId="56B58FFD" w14:textId="7ED18E3E" w:rsidR="002D7857" w:rsidRPr="009F07CB" w:rsidRDefault="002D7857" w:rsidP="0099629B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Cs w:val="19"/>
              </w:rPr>
            </w:pPr>
            <w:r>
              <w:rPr>
                <w:rFonts w:ascii="Athelas" w:hAnsi="Athelas"/>
                <w:b/>
                <w:bCs/>
                <w:spacing w:val="40"/>
                <w:szCs w:val="19"/>
              </w:rPr>
              <w:t>Einzel</w:t>
            </w:r>
            <w:r w:rsidR="0099629B">
              <w:rPr>
                <w:rFonts w:ascii="Athelas" w:hAnsi="Athelas"/>
                <w:b/>
                <w:bCs/>
                <w:spacing w:val="40"/>
                <w:szCs w:val="19"/>
              </w:rPr>
              <w:t>-</w:t>
            </w:r>
            <w:r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</w:p>
        </w:tc>
        <w:tc>
          <w:tcPr>
            <w:tcW w:w="1557" w:type="dxa"/>
            <w:gridSpan w:val="2"/>
            <w:tcBorders>
              <w:top w:val="nil"/>
              <w:bottom w:val="nil"/>
            </w:tcBorders>
            <w:vAlign w:val="center"/>
          </w:tcPr>
          <w:p w14:paraId="094EC12B" w14:textId="6069D24C" w:rsidR="002D7857" w:rsidRDefault="002D78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2D7857" w:rsidRPr="00225B59" w:rsidRDefault="002D78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2D7857" w14:paraId="4FFBB4D5" w14:textId="77777777" w:rsidTr="00653657">
        <w:trPr>
          <w:trHeight w:hRule="exact" w:val="64"/>
        </w:trPr>
        <w:tc>
          <w:tcPr>
            <w:tcW w:w="3686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2D7857" w:rsidRPr="00BF6253" w:rsidRDefault="002D78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992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6E590E47" w14:textId="77777777" w:rsidR="002D7857" w:rsidRDefault="002D7857" w:rsidP="004014FC">
            <w:pPr>
              <w:pStyle w:val="1Copy95pt"/>
              <w:tabs>
                <w:tab w:val="left" w:pos="2552"/>
              </w:tabs>
            </w:pPr>
          </w:p>
        </w:tc>
        <w:tc>
          <w:tcPr>
            <w:tcW w:w="1416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5883F4B4" w14:textId="39FB076F" w:rsidR="002D7857" w:rsidRDefault="002D7857" w:rsidP="002D7857">
            <w:pPr>
              <w:pStyle w:val="1Copy95pt"/>
              <w:tabs>
                <w:tab w:val="left" w:pos="2552"/>
              </w:tabs>
              <w:ind w:right="166"/>
            </w:pPr>
          </w:p>
        </w:tc>
        <w:tc>
          <w:tcPr>
            <w:tcW w:w="1557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2D7857" w:rsidRDefault="002D7857" w:rsidP="004014FC">
            <w:pPr>
              <w:pStyle w:val="1Copy95pt"/>
              <w:tabs>
                <w:tab w:val="left" w:pos="2552"/>
              </w:tabs>
            </w:pPr>
          </w:p>
        </w:tc>
      </w:tr>
      <w:tr w:rsidR="002D7857" w:rsidRPr="00834783" w14:paraId="1E568425" w14:textId="77777777" w:rsidTr="00653657">
        <w:trPr>
          <w:trHeight w:hRule="exact" w:val="81"/>
        </w:trPr>
        <w:tc>
          <w:tcPr>
            <w:tcW w:w="3686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2D7857" w:rsidRPr="00834783" w:rsidRDefault="002D78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BFBFBF" w:themeColor="background1" w:themeShade="BF"/>
              <w:bottom w:val="nil"/>
            </w:tcBorders>
          </w:tcPr>
          <w:p w14:paraId="4A7C7A8A" w14:textId="77777777" w:rsidR="002D7857" w:rsidRPr="00834783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BFBFBF" w:themeColor="background1" w:themeShade="BF"/>
              <w:bottom w:val="nil"/>
            </w:tcBorders>
          </w:tcPr>
          <w:p w14:paraId="578710A6" w14:textId="6985BBA4" w:rsidR="002D7857" w:rsidRPr="00834783" w:rsidRDefault="002D7857" w:rsidP="002D7857">
            <w:pPr>
              <w:pStyle w:val="1Copy95pt"/>
              <w:tabs>
                <w:tab w:val="left" w:pos="2552"/>
              </w:tabs>
              <w:ind w:right="166"/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2D7857" w:rsidRPr="00834783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2D7857" w:rsidRPr="00834783" w14:paraId="07B7BA93" w14:textId="77777777" w:rsidTr="004E5CF9">
        <w:trPr>
          <w:trHeight w:val="1251"/>
        </w:trPr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FB3D9" w14:textId="77777777" w:rsidR="007B347F" w:rsidRDefault="002D7857" w:rsidP="004E5CF9">
            <w:pPr>
              <w:pStyle w:val="EinfAbs"/>
              <w:spacing w:after="60"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9B0FBD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Diagnosti</w:t>
            </w:r>
            <w:r w:rsidR="00501AE1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k-Analysen</w:t>
            </w:r>
          </w:p>
          <w:p w14:paraId="776B9EFB" w14:textId="02BDAA02" w:rsidR="002D7857" w:rsidRPr="002D7857" w:rsidRDefault="00653657" w:rsidP="00653657">
            <w:pPr>
              <w:pStyle w:val="EinfAbs"/>
              <w:spacing w:line="240" w:lineRule="auto"/>
              <w:jc w:val="both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permStart w:id="775097108" w:edGrp="everyone"/>
            <w:r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 xml:space="preserve">Durchführung von Diagnostik- und Assessmentanalysen zur Erfassung relevanter Persönlichkeits- und Motivationsstrukturen, anschliessende Auswertung und Validierung der Resultate sowie Erstellung eines </w:t>
            </w:r>
            <w:proofErr w:type="spellStart"/>
            <w:r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>Reportings</w:t>
            </w:r>
            <w:proofErr w:type="spellEnd"/>
            <w:r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 xml:space="preserve"> mit fundierten Handlungsempfehlungen- &amp; Assessmentanalyse</w:t>
            </w:r>
            <w:permEnd w:id="775097108"/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1B63EE" w14:textId="5869E8D4" w:rsidR="002D7857" w:rsidRPr="00CF1162" w:rsidRDefault="002D7857" w:rsidP="002D7857">
            <w:pPr>
              <w:pStyle w:val="1Copy95pt"/>
              <w:tabs>
                <w:tab w:val="left" w:pos="2552"/>
              </w:tabs>
              <w:spacing w:line="240" w:lineRule="auto"/>
              <w:ind w:right="144"/>
              <w:jc w:val="right"/>
              <w:rPr>
                <w:caps/>
                <w:spacing w:val="10"/>
                <w:sz w:val="16"/>
                <w:szCs w:val="16"/>
              </w:rPr>
            </w:pPr>
            <w:permStart w:id="831652280" w:edGrp="everyone"/>
            <w:r>
              <w:rPr>
                <w:caps/>
                <w:spacing w:val="10"/>
                <w:sz w:val="16"/>
                <w:szCs w:val="16"/>
              </w:rPr>
              <w:t>2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974415" w14:textId="1442E5AB" w:rsidR="002D7857" w:rsidRPr="00CF1162" w:rsidRDefault="002D7857" w:rsidP="002D7857">
            <w:pPr>
              <w:pStyle w:val="1Copy95pt"/>
              <w:tabs>
                <w:tab w:val="left" w:pos="2552"/>
              </w:tabs>
              <w:spacing w:line="240" w:lineRule="auto"/>
              <w:ind w:right="166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5'000.00</w:t>
            </w:r>
          </w:p>
        </w:tc>
        <w:tc>
          <w:tcPr>
            <w:tcW w:w="15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4CD2F" w14:textId="77777777" w:rsidR="002D7857" w:rsidRDefault="002D7857" w:rsidP="004014F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CF1162">
              <w:rPr>
                <w:caps/>
                <w:spacing w:val="10"/>
                <w:sz w:val="16"/>
                <w:szCs w:val="16"/>
              </w:rPr>
              <w:t xml:space="preserve">10’000.00 </w:t>
            </w:r>
          </w:p>
          <w:p w14:paraId="76BEF18D" w14:textId="151790B8" w:rsidR="002D7857" w:rsidRPr="00CF1162" w:rsidRDefault="002D7857" w:rsidP="004014F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</w:p>
          <w:permEnd w:id="831652280"/>
          <w:p w14:paraId="16459D7E" w14:textId="77777777" w:rsidR="002D7857" w:rsidRPr="00834783" w:rsidRDefault="002D7857" w:rsidP="004014F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2D7857" w:rsidRPr="00834783" w14:paraId="3DD3BF7F" w14:textId="77777777" w:rsidTr="00653657">
        <w:trPr>
          <w:trHeight w:hRule="exact" w:val="85"/>
        </w:trPr>
        <w:tc>
          <w:tcPr>
            <w:tcW w:w="3686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2D7857" w:rsidRPr="00834783" w:rsidRDefault="002D78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C7D0164" w14:textId="77777777" w:rsidR="002D7857" w:rsidRPr="00834783" w:rsidRDefault="002D7857" w:rsidP="002D7857">
            <w:pPr>
              <w:pStyle w:val="1Copy95pt"/>
              <w:tabs>
                <w:tab w:val="left" w:pos="2552"/>
              </w:tabs>
              <w:ind w:right="144"/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7DDA30A5" w14:textId="50D59334" w:rsidR="002D7857" w:rsidRPr="00834783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2D7857" w:rsidRPr="00834783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2D7857" w:rsidRPr="00834783" w14:paraId="113936E2" w14:textId="77777777" w:rsidTr="00653657">
        <w:trPr>
          <w:trHeight w:hRule="exact" w:val="85"/>
        </w:trPr>
        <w:tc>
          <w:tcPr>
            <w:tcW w:w="3686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2D7857" w:rsidRPr="00834783" w:rsidRDefault="002D78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0B3BBCCA" w14:textId="77777777" w:rsidR="002D7857" w:rsidRPr="00CF1162" w:rsidRDefault="002D7857" w:rsidP="002D7857">
            <w:pPr>
              <w:pStyle w:val="1Copy95pt"/>
              <w:tabs>
                <w:tab w:val="left" w:pos="2552"/>
              </w:tabs>
              <w:ind w:right="144"/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44625EF3" w14:textId="52AB2874" w:rsidR="002D7857" w:rsidRPr="00CF1162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2D7857" w:rsidRPr="00CF1162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2D7857" w:rsidRPr="00834783" w14:paraId="280885A2" w14:textId="77777777" w:rsidTr="00653657">
        <w:trPr>
          <w:trHeight w:hRule="exact" w:val="465"/>
        </w:trPr>
        <w:tc>
          <w:tcPr>
            <w:tcW w:w="3686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2D7857" w:rsidRPr="00834783" w:rsidRDefault="002D78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C4F0673" w14:textId="77777777" w:rsidR="002D7857" w:rsidRDefault="002D7857" w:rsidP="002D7857">
            <w:pPr>
              <w:pStyle w:val="1Copy95pt"/>
              <w:tabs>
                <w:tab w:val="left" w:pos="2552"/>
              </w:tabs>
              <w:ind w:right="144"/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  <w:permStart w:id="1477931177" w:edGrp="everyone"/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3CCB086D" w14:textId="0DC65246" w:rsidR="002D7857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2D7857" w:rsidRPr="00834783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2D7857" w:rsidRPr="00834783" w14:paraId="5C229086" w14:textId="77777777" w:rsidTr="00653657">
        <w:trPr>
          <w:trHeight w:hRule="exact" w:val="85"/>
        </w:trPr>
        <w:tc>
          <w:tcPr>
            <w:tcW w:w="3686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2D7857" w:rsidRPr="00834783" w:rsidRDefault="002D78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60888831" w14:textId="77777777" w:rsidR="002D7857" w:rsidRPr="00834783" w:rsidRDefault="002D7857" w:rsidP="002D7857">
            <w:pPr>
              <w:pStyle w:val="1Copy95pt"/>
              <w:tabs>
                <w:tab w:val="left" w:pos="2552"/>
              </w:tabs>
              <w:ind w:right="144"/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62D4CBEB" w14:textId="4EB71409" w:rsidR="002D7857" w:rsidRPr="00834783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2D7857" w:rsidRPr="00834783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2D7857" w:rsidRPr="00E13127" w14:paraId="46BED696" w14:textId="77777777" w:rsidTr="00653657">
        <w:tc>
          <w:tcPr>
            <w:tcW w:w="36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2D7857" w:rsidRPr="00E13127" w:rsidRDefault="002D78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840CEF" w14:textId="77777777" w:rsidR="002D7857" w:rsidRDefault="002D7857" w:rsidP="002D7857">
            <w:pPr>
              <w:pStyle w:val="1Copy95pt"/>
              <w:tabs>
                <w:tab w:val="left" w:pos="2552"/>
              </w:tabs>
              <w:ind w:right="144"/>
              <w:jc w:val="right"/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DB0F97" w14:textId="70DDA15B" w:rsidR="002D7857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2D7857" w:rsidRPr="00E13127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2D7857" w:rsidRPr="00E13127" w14:paraId="427ED8FA" w14:textId="77777777" w:rsidTr="00653657">
        <w:tc>
          <w:tcPr>
            <w:tcW w:w="3686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2D7857" w:rsidRPr="00E13127" w:rsidRDefault="002D78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506C808F" w14:textId="77777777" w:rsidR="002D7857" w:rsidRPr="00CF1162" w:rsidRDefault="002D7857" w:rsidP="002D7857">
            <w:pPr>
              <w:pStyle w:val="1Copy95pt"/>
              <w:tabs>
                <w:tab w:val="left" w:pos="2552"/>
              </w:tabs>
              <w:ind w:right="144"/>
              <w:jc w:val="right"/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47D3FBDD" w14:textId="41F0DD74" w:rsidR="002D7857" w:rsidRPr="00CF1162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2D7857" w:rsidRPr="00E13127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2D7857" w14:paraId="6B67B951" w14:textId="77777777" w:rsidTr="00653657">
        <w:trPr>
          <w:trHeight w:hRule="exact" w:val="85"/>
        </w:trPr>
        <w:tc>
          <w:tcPr>
            <w:tcW w:w="3686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2D7857" w:rsidRPr="00EE37A0" w:rsidRDefault="002D78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4EF8A99D" w14:textId="77777777" w:rsidR="002D7857" w:rsidRPr="00EE37A0" w:rsidRDefault="002D7857" w:rsidP="002D7857">
            <w:pPr>
              <w:pStyle w:val="1Copy95pt"/>
              <w:tabs>
                <w:tab w:val="left" w:pos="2552"/>
              </w:tabs>
              <w:ind w:right="144"/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76E0F8FA" w14:textId="6D8CD5F2" w:rsidR="002D7857" w:rsidRPr="00EE37A0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2D7857" w:rsidRPr="00EE37A0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2D7857" w14:paraId="0163AABC" w14:textId="77777777" w:rsidTr="00653657">
        <w:trPr>
          <w:trHeight w:val="465"/>
        </w:trPr>
        <w:tc>
          <w:tcPr>
            <w:tcW w:w="3686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2D7857" w:rsidRPr="00E13127" w:rsidRDefault="002D78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8DB08BE" w14:textId="77777777" w:rsidR="002D7857" w:rsidRDefault="002D7857" w:rsidP="002D7857">
            <w:pPr>
              <w:pStyle w:val="1Copy95pt"/>
              <w:tabs>
                <w:tab w:val="left" w:pos="2552"/>
              </w:tabs>
              <w:ind w:right="144"/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  <w:permStart w:id="244459028" w:edGrp="everyone"/>
          </w:p>
        </w:tc>
        <w:tc>
          <w:tcPr>
            <w:tcW w:w="1416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EE49511" w14:textId="348FB9E3" w:rsidR="002D7857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2D7857" w:rsidRPr="00E13127" w:rsidRDefault="002D78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6431AB7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0BF8C47" w14:textId="7178C0A2" w:rsidR="00734D5F" w:rsidRPr="0099629B" w:rsidRDefault="00460F9C" w:rsidP="00501AE1">
      <w:pPr>
        <w:rPr>
          <w:rFonts w:ascii="Avenir Light" w:hAnsi="Avenir Light" w:cs="Avenir Light"/>
          <w:sz w:val="2"/>
          <w:szCs w:val="4"/>
        </w:rPr>
      </w:pPr>
      <w:r>
        <w:rPr>
          <w:rFonts w:ascii="Avenir Light" w:hAnsi="Avenir Light" w:cs="Avenir Light"/>
          <w:sz w:val="19"/>
        </w:rPr>
        <w:t xml:space="preserve"> </w:t>
      </w:r>
    </w:p>
    <w:tbl>
      <w:tblPr>
        <w:tblStyle w:val="Tabellenraster"/>
        <w:tblpPr w:leftFromText="141" w:rightFromText="141" w:vertAnchor="page" w:horzAnchor="page" w:tblpX="1250" w:tblpY="104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5"/>
      </w:tblGrid>
      <w:tr w:rsidR="00653657" w:rsidRPr="004014FC" w14:paraId="3A8F42C6" w14:textId="77777777" w:rsidTr="00653657">
        <w:tc>
          <w:tcPr>
            <w:tcW w:w="1865" w:type="dxa"/>
          </w:tcPr>
          <w:p w14:paraId="3C7DA0D1" w14:textId="77777777" w:rsidR="00653657" w:rsidRPr="004014FC" w:rsidRDefault="00653657" w:rsidP="00653657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653657" w:rsidRPr="004014FC" w14:paraId="45811AE3" w14:textId="77777777" w:rsidTr="00653657">
        <w:tc>
          <w:tcPr>
            <w:tcW w:w="1865" w:type="dxa"/>
          </w:tcPr>
          <w:p w14:paraId="25017F65" w14:textId="4B52FF09" w:rsidR="00653657" w:rsidRPr="004014FC" w:rsidRDefault="00653657" w:rsidP="00653657">
            <w:pPr>
              <w:spacing w:line="264" w:lineRule="auto"/>
              <w:jc w:val="right"/>
              <w:rPr>
                <w:color w:val="000000" w:themeColor="text1"/>
              </w:rPr>
            </w:pPr>
            <w:permStart w:id="1235228514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11. März 2026</w:t>
            </w:r>
            <w:permEnd w:id="1235228514"/>
          </w:p>
        </w:tc>
      </w:tr>
    </w:tbl>
    <w:p w14:paraId="7C5D7996" w14:textId="77777777" w:rsidR="007B347F" w:rsidRDefault="007B347F" w:rsidP="00734D5F">
      <w:pPr>
        <w:ind w:left="2835"/>
        <w:rPr>
          <w:rFonts w:ascii="Avenir Light" w:hAnsi="Avenir Light" w:cs="Avenir Light"/>
          <w:sz w:val="19"/>
        </w:rPr>
      </w:pPr>
    </w:p>
    <w:p w14:paraId="18A459BE" w14:textId="5DA646DD" w:rsidR="004014FC" w:rsidRDefault="004014FC" w:rsidP="00734D5F">
      <w:pPr>
        <w:ind w:left="2835"/>
        <w:rPr>
          <w:rFonts w:ascii="Avenir Light" w:hAnsi="Avenir Light" w:cs="Avenir Light"/>
          <w:sz w:val="19"/>
        </w:rPr>
      </w:pPr>
      <w:r w:rsidRPr="00AE3D00">
        <w:rPr>
          <w:rFonts w:ascii="Avenir Light" w:hAnsi="Avenir Light" w:cs="Avenir Light"/>
          <w:sz w:val="19"/>
        </w:rPr>
        <w:t>Wir bitten Sie um</w:t>
      </w:r>
      <w:r>
        <w:rPr>
          <w:rFonts w:ascii="Avenir Light" w:hAnsi="Avenir Light" w:cs="Avenir Light"/>
          <w:sz w:val="19"/>
        </w:rPr>
        <w:t xml:space="preserve"> die</w:t>
      </w:r>
      <w:r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653657">
        <w:rPr>
          <w:rFonts w:ascii="Avenir Light" w:hAnsi="Avenir Light" w:cs="Avenir Light"/>
          <w:sz w:val="19"/>
        </w:rPr>
        <w:t>21</w:t>
      </w:r>
      <w:r>
        <w:rPr>
          <w:rFonts w:ascii="Avenir Light" w:hAnsi="Avenir Light" w:cs="Avenir Light"/>
          <w:sz w:val="19"/>
        </w:rPr>
        <w:t>. März 2026</w:t>
      </w:r>
      <w:permEnd w:id="2035887279"/>
      <w:r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1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4vd1Q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">
                <v:shape id="Textfeld 37" o:spid="_x0000_s1032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3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4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5F2E407C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08E018C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z. Hd. </w:t>
            </w:r>
            <w:r w:rsidR="00653657">
              <w:t xml:space="preserve"> </w:t>
            </w:r>
            <w:r w:rsidR="00653657" w:rsidRPr="006536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Herr Pascal Parrotto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1F0F330C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616C3641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4014FC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4808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07BDEFD6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F6674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page" w:tblpX="170" w:tblpY="467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05"/>
        <w:gridCol w:w="6547"/>
      </w:tblGrid>
      <w:tr w:rsidR="004014FC" w14:paraId="59E828A7" w14:textId="77777777" w:rsidTr="004014FC">
        <w:trPr>
          <w:trHeight w:val="170"/>
        </w:trPr>
        <w:tc>
          <w:tcPr>
            <w:tcW w:w="2835" w:type="dxa"/>
            <w:vAlign w:val="bottom"/>
          </w:tcPr>
          <w:p w14:paraId="2E4703E1" w14:textId="77777777" w:rsidR="004014FC" w:rsidRPr="004014FC" w:rsidRDefault="004014FC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05" w:type="dxa"/>
            <w:vAlign w:val="bottom"/>
          </w:tcPr>
          <w:p w14:paraId="756C904C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6547" w:type="dxa"/>
            <w:vAlign w:val="bottom"/>
          </w:tcPr>
          <w:p w14:paraId="60E8B156" w14:textId="77777777" w:rsidR="004014FC" w:rsidRPr="004014FC" w:rsidRDefault="004014FC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</w:tr>
      <w:tr w:rsidR="004014FC" w14:paraId="384A3B65" w14:textId="77777777" w:rsidTr="004014FC">
        <w:tc>
          <w:tcPr>
            <w:tcW w:w="2835" w:type="dxa"/>
          </w:tcPr>
          <w:p w14:paraId="3A6C6489" w14:textId="77777777" w:rsidR="004014FC" w:rsidRPr="004014FC" w:rsidRDefault="004014FC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894739023" w:edGrp="everyone"/>
            <w:proofErr w:type="spellStart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Civil</w:t>
            </w:r>
            <w:proofErr w:type="spellEnd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Engineering </w:t>
            </w:r>
            <w:permEnd w:id="1894739023"/>
          </w:p>
        </w:tc>
        <w:tc>
          <w:tcPr>
            <w:tcW w:w="405" w:type="dxa"/>
          </w:tcPr>
          <w:p w14:paraId="6B59BBC0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6547" w:type="dxa"/>
          </w:tcPr>
          <w:p w14:paraId="6C84A8BD" w14:textId="14A7E50F" w:rsidR="004014FC" w:rsidRPr="004014FC" w:rsidRDefault="004014FC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Diagnosti</w:t>
            </w:r>
            <w:r w:rsidR="004E5CF9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cs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&amp; Assessment</w:t>
            </w:r>
          </w:p>
        </w:tc>
      </w:tr>
      <w:tr w:rsidR="004014FC" w14:paraId="2522615A" w14:textId="77777777" w:rsidTr="004014FC">
        <w:tc>
          <w:tcPr>
            <w:tcW w:w="2835" w:type="dxa"/>
          </w:tcPr>
          <w:p w14:paraId="12D5585A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05" w:type="dxa"/>
          </w:tcPr>
          <w:p w14:paraId="1DAB3330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6547" w:type="dxa"/>
          </w:tcPr>
          <w:p w14:paraId="4BD77EA5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4014FC" w14:paraId="3DF40B40" w14:textId="77777777" w:rsidTr="004014FC">
        <w:tc>
          <w:tcPr>
            <w:tcW w:w="2835" w:type="dxa"/>
            <w:vAlign w:val="bottom"/>
          </w:tcPr>
          <w:p w14:paraId="32FD7244" w14:textId="77777777" w:rsidR="004014FC" w:rsidRPr="004014FC" w:rsidRDefault="004014FC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CF1162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  <w:tc>
          <w:tcPr>
            <w:tcW w:w="405" w:type="dxa"/>
          </w:tcPr>
          <w:p w14:paraId="401579DD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6547" w:type="dxa"/>
            <w:vAlign w:val="bottom"/>
          </w:tcPr>
          <w:p w14:paraId="12F0E0FD" w14:textId="77777777" w:rsidR="004014FC" w:rsidRPr="004014FC" w:rsidRDefault="004014FC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Beschreibung</w:t>
            </w:r>
          </w:p>
        </w:tc>
      </w:tr>
      <w:tr w:rsidR="004014FC" w:rsidRPr="004014FC" w14:paraId="4F94A4C9" w14:textId="77777777" w:rsidTr="004014FC">
        <w:tc>
          <w:tcPr>
            <w:tcW w:w="2835" w:type="dxa"/>
          </w:tcPr>
          <w:p w14:paraId="566058B6" w14:textId="77777777" w:rsidR="004014FC" w:rsidRPr="004014FC" w:rsidRDefault="004014FC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135969987" w:edGrp="everyone"/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Eignungs- &amp; Risikoanalyse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2135969987"/>
          </w:p>
        </w:tc>
        <w:tc>
          <w:tcPr>
            <w:tcW w:w="405" w:type="dxa"/>
          </w:tcPr>
          <w:p w14:paraId="49381C60" w14:textId="77777777" w:rsidR="004014FC" w:rsidRDefault="004014FC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6547" w:type="dxa"/>
          </w:tcPr>
          <w:p w14:paraId="08A57C0D" w14:textId="77777777" w:rsidR="004014FC" w:rsidRPr="004014FC" w:rsidRDefault="004014FC" w:rsidP="004014FC">
            <w:pPr>
              <w:pStyle w:val="EinfAbs"/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13387837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Diagnostische Eignungs- und Risikobeurteilung für zwei Projektleiter</w:t>
            </w:r>
            <w:permEnd w:id="2133878376"/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6A204189" w:rsidR="004014FC" w:rsidRDefault="004014FC" w:rsidP="00C17FC8">
      <w:pPr>
        <w:pStyle w:val="1Copy95pt"/>
        <w:tabs>
          <w:tab w:val="left" w:pos="2552"/>
        </w:tabs>
      </w:pPr>
    </w:p>
    <w:tbl>
      <w:tblPr>
        <w:tblStyle w:val="Tabellenraster"/>
        <w:tblW w:w="7655" w:type="dxa"/>
        <w:tblInd w:w="283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86"/>
        <w:gridCol w:w="992"/>
        <w:gridCol w:w="1418"/>
        <w:gridCol w:w="1559"/>
      </w:tblGrid>
      <w:tr w:rsidR="002D7857" w14:paraId="3B0F3A98" w14:textId="77777777" w:rsidTr="007B347F">
        <w:trPr>
          <w:trHeight w:hRule="exact" w:val="113"/>
        </w:trPr>
        <w:tc>
          <w:tcPr>
            <w:tcW w:w="3686" w:type="dxa"/>
            <w:tcBorders>
              <w:top w:val="single" w:sz="4" w:space="0" w:color="BFBFBF" w:themeColor="background1" w:themeShade="BF"/>
              <w:bottom w:val="nil"/>
            </w:tcBorders>
          </w:tcPr>
          <w:p w14:paraId="742EF3A4" w14:textId="73F0493C" w:rsidR="002D7857" w:rsidRPr="00F748E9" w:rsidRDefault="00C17FC8" w:rsidP="004014FC">
            <w:pPr>
              <w:pStyle w:val="1CopyBold95p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6" behindDoc="0" locked="1" layoutInCell="1" allowOverlap="1" wp14:anchorId="3C36BDA4" wp14:editId="6B77C4F2">
                      <wp:simplePos x="0" y="0"/>
                      <wp:positionH relativeFrom="margin">
                        <wp:posOffset>656590</wp:posOffset>
                      </wp:positionH>
                      <wp:positionV relativeFrom="page">
                        <wp:posOffset>6928485</wp:posOffset>
                      </wp:positionV>
                      <wp:extent cx="773430" cy="159385"/>
                      <wp:effectExtent l="0" t="0" r="7620" b="12065"/>
                      <wp:wrapNone/>
                      <wp:docPr id="1297486369" name="Textfeld 1297486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89E9A9" w14:textId="77777777" w:rsidR="00C17FC8" w:rsidRPr="000E2CC6" w:rsidRDefault="00C17FC8" w:rsidP="00C17FC8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 w:rsidR="0009734A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 w:rsidR="0009734A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6BDA4" id="Textfeld 1297486369" o:spid="_x0000_s1035" type="#_x0000_t202" style="position:absolute;margin-left:51.7pt;margin-top:545.5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" filled="f" stroked="f" strokeweight=".5pt">
                      <v:textbox style="mso-fit-shape-to-text:t" inset="0,0,0,0"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v:textbox>
                      <w10:wrap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bottom w:val="nil"/>
            </w:tcBorders>
          </w:tcPr>
          <w:p w14:paraId="78B67478" w14:textId="77777777" w:rsidR="002D7857" w:rsidRDefault="002D7857" w:rsidP="00234473">
            <w:pPr>
              <w:pStyle w:val="1CopyBold95pt"/>
              <w:jc w:val="right"/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nil"/>
            </w:tcBorders>
          </w:tcPr>
          <w:p w14:paraId="1236A141" w14:textId="4DE8D815" w:rsidR="002D7857" w:rsidRDefault="002D7857" w:rsidP="00734D5F">
            <w:pPr>
              <w:pStyle w:val="1CopyBold95pt"/>
              <w:ind w:right="136"/>
              <w:jc w:val="right"/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nil"/>
            </w:tcBorders>
          </w:tcPr>
          <w:p w14:paraId="4845DBD4" w14:textId="25142E08" w:rsidR="002D7857" w:rsidRDefault="002D7857" w:rsidP="00234473">
            <w:pPr>
              <w:pStyle w:val="1CopyBold95pt"/>
              <w:jc w:val="right"/>
            </w:pPr>
          </w:p>
        </w:tc>
      </w:tr>
      <w:tr w:rsidR="002D7857" w:rsidRPr="005A310E" w14:paraId="0ADAE039" w14:textId="77777777" w:rsidTr="00653657">
        <w:tc>
          <w:tcPr>
            <w:tcW w:w="3685" w:type="dxa"/>
            <w:tcBorders>
              <w:top w:val="nil"/>
              <w:bottom w:val="nil"/>
            </w:tcBorders>
            <w:vAlign w:val="center"/>
          </w:tcPr>
          <w:p w14:paraId="5247A63F" w14:textId="77777777" w:rsidR="002D7857" w:rsidRPr="009F07CB" w:rsidRDefault="002D7857" w:rsidP="00234473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12D3669E" w14:textId="10485B35" w:rsidR="002D7857" w:rsidRPr="009F07CB" w:rsidRDefault="00734D5F" w:rsidP="001B0CB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Cs w:val="19"/>
              </w:rPr>
            </w:pPr>
            <w:r>
              <w:rPr>
                <w:rFonts w:ascii="Athelas" w:hAnsi="Athelas"/>
                <w:b/>
                <w:bCs/>
                <w:spacing w:val="40"/>
                <w:szCs w:val="19"/>
              </w:rPr>
              <w:t>Menge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B2892B7" w14:textId="224206BA" w:rsidR="00734D5F" w:rsidRPr="009F07CB" w:rsidRDefault="00734D5F" w:rsidP="0099629B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Cs w:val="19"/>
              </w:rPr>
            </w:pPr>
            <w:r>
              <w:rPr>
                <w:rFonts w:ascii="Athelas" w:hAnsi="Athelas"/>
                <w:b/>
                <w:bCs/>
                <w:spacing w:val="40"/>
                <w:szCs w:val="19"/>
              </w:rPr>
              <w:t>Einzel-preis CHF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21C18E3D" w14:textId="54D504DE" w:rsidR="002D7857" w:rsidRDefault="002D7857" w:rsidP="00234473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197A7B5A" w14:textId="77777777" w:rsidR="002D7857" w:rsidRPr="00225B59" w:rsidRDefault="002D7857" w:rsidP="00234473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2D7857" w14:paraId="3A3E5A4D" w14:textId="77777777" w:rsidTr="00653657">
        <w:trPr>
          <w:trHeight w:hRule="exact" w:val="64"/>
        </w:trPr>
        <w:tc>
          <w:tcPr>
            <w:tcW w:w="3685" w:type="dxa"/>
            <w:tcBorders>
              <w:top w:val="nil"/>
              <w:bottom w:val="single" w:sz="4" w:space="0" w:color="BFBFBF" w:themeColor="background1" w:themeShade="BF"/>
            </w:tcBorders>
          </w:tcPr>
          <w:p w14:paraId="09D8AAD9" w14:textId="77777777" w:rsidR="002D7857" w:rsidRPr="00BF6253" w:rsidRDefault="002D7857" w:rsidP="00234473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992" w:type="dxa"/>
            <w:tcBorders>
              <w:top w:val="nil"/>
              <w:bottom w:val="single" w:sz="4" w:space="0" w:color="BFBFBF" w:themeColor="background1" w:themeShade="BF"/>
            </w:tcBorders>
          </w:tcPr>
          <w:p w14:paraId="55C84CB0" w14:textId="77777777" w:rsidR="002D7857" w:rsidRDefault="002D7857" w:rsidP="00234473">
            <w:pPr>
              <w:pStyle w:val="1Copy95pt"/>
              <w:tabs>
                <w:tab w:val="left" w:pos="2552"/>
              </w:tabs>
            </w:pPr>
          </w:p>
        </w:tc>
        <w:tc>
          <w:tcPr>
            <w:tcW w:w="1418" w:type="dxa"/>
            <w:tcBorders>
              <w:top w:val="nil"/>
              <w:bottom w:val="single" w:sz="4" w:space="0" w:color="BFBFBF" w:themeColor="background1" w:themeShade="BF"/>
            </w:tcBorders>
          </w:tcPr>
          <w:p w14:paraId="13EC17B2" w14:textId="53148893" w:rsidR="002D7857" w:rsidRDefault="002D7857" w:rsidP="00734D5F">
            <w:pPr>
              <w:pStyle w:val="1Copy95pt"/>
              <w:tabs>
                <w:tab w:val="left" w:pos="2552"/>
              </w:tabs>
              <w:ind w:right="136"/>
            </w:pPr>
          </w:p>
        </w:tc>
        <w:tc>
          <w:tcPr>
            <w:tcW w:w="1559" w:type="dxa"/>
            <w:tcBorders>
              <w:top w:val="nil"/>
              <w:bottom w:val="single" w:sz="4" w:space="0" w:color="BFBFBF" w:themeColor="background1" w:themeShade="BF"/>
            </w:tcBorders>
          </w:tcPr>
          <w:p w14:paraId="581F0CE4" w14:textId="2E9136B2" w:rsidR="002D7857" w:rsidRDefault="002D7857" w:rsidP="00234473">
            <w:pPr>
              <w:pStyle w:val="1Copy95pt"/>
              <w:tabs>
                <w:tab w:val="left" w:pos="2552"/>
              </w:tabs>
            </w:pPr>
          </w:p>
        </w:tc>
      </w:tr>
      <w:tr w:rsidR="002D7857" w:rsidRPr="00834783" w14:paraId="4D8515B4" w14:textId="77777777" w:rsidTr="00653657">
        <w:trPr>
          <w:trHeight w:hRule="exact" w:val="86"/>
        </w:trPr>
        <w:tc>
          <w:tcPr>
            <w:tcW w:w="3685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51AFCCA" w14:textId="77777777" w:rsidR="002D7857" w:rsidRPr="00834783" w:rsidRDefault="002D7857" w:rsidP="00234473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bottom w:val="nil"/>
            </w:tcBorders>
          </w:tcPr>
          <w:p w14:paraId="3A11DB86" w14:textId="77777777" w:rsidR="002D7857" w:rsidRPr="00834783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bottom w:val="nil"/>
            </w:tcBorders>
          </w:tcPr>
          <w:p w14:paraId="6966B7DA" w14:textId="0032DB40" w:rsidR="002D7857" w:rsidRPr="00834783" w:rsidRDefault="002D7857" w:rsidP="00734D5F">
            <w:pPr>
              <w:pStyle w:val="1Copy95pt"/>
              <w:tabs>
                <w:tab w:val="left" w:pos="2552"/>
              </w:tabs>
              <w:ind w:right="136"/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7760896D" w14:textId="6355B0A6" w:rsidR="002D7857" w:rsidRPr="00834783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2D7857" w:rsidRPr="00834783" w14:paraId="0F8B74C2" w14:textId="77777777" w:rsidTr="00653657">
        <w:trPr>
          <w:trHeight w:val="964"/>
        </w:trPr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E8504" w14:textId="7A954799" w:rsidR="002D7857" w:rsidRDefault="002D7857" w:rsidP="004E5CF9">
            <w:pPr>
              <w:pStyle w:val="EinfAbs"/>
              <w:spacing w:after="60"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2D7857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Diagnosti</w:t>
            </w:r>
            <w:r w:rsidR="00501AE1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k-</w:t>
            </w:r>
            <w:r w:rsidR="0099629B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analysen</w:t>
            </w:r>
          </w:p>
          <w:p w14:paraId="307AC62C" w14:textId="412FD010" w:rsidR="002D7857" w:rsidRPr="00653657" w:rsidRDefault="00653657" w:rsidP="004E5CF9">
            <w:pPr>
              <w:pStyle w:val="EinfAbs"/>
              <w:spacing w:after="60" w:line="240" w:lineRule="auto"/>
              <w:jc w:val="both"/>
              <w:rPr>
                <w:rFonts w:ascii="Avenir Light" w:eastAsia="Roboto Lt" w:hAnsi="Avenir Light" w:cs="Martel Sans Light"/>
                <w:color w:val="000000" w:themeColor="text1"/>
                <w:spacing w:val="10"/>
                <w:sz w:val="13"/>
                <w:szCs w:val="13"/>
                <w:lang w:val="de-CH"/>
              </w:rPr>
            </w:pPr>
            <w:permStart w:id="2082087020" w:edGrp="everyone"/>
            <w:r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 xml:space="preserve">Durchführung von Diagnostik- und Assessmentanalysen zur Erfassung relevanter Persönlichkeits- und Motivationsstrukturen, anschliessende Auswertung und Validierung der Resultate sowie Erstellung eines </w:t>
            </w:r>
            <w:proofErr w:type="spellStart"/>
            <w:r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>Reportings</w:t>
            </w:r>
            <w:proofErr w:type="spellEnd"/>
            <w:r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 xml:space="preserve"> mit fundierten </w:t>
            </w:r>
            <w:proofErr w:type="spellStart"/>
            <w:r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>Handlungsempfeh</w:t>
            </w:r>
            <w:proofErr w:type="spellEnd"/>
            <w:r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>-lungen</w:t>
            </w:r>
            <w:r w:rsidR="002D7857" w:rsidRPr="00653657">
              <w:rPr>
                <w:rFonts w:ascii="Avenir Light" w:eastAsia="Roboto Lt" w:hAnsi="Avenir Light" w:cs="Martel Sans Light"/>
                <w:color w:val="000000" w:themeColor="text1"/>
                <w:spacing w:val="10"/>
                <w:sz w:val="11"/>
                <w:szCs w:val="11"/>
                <w:lang w:val="de-CH"/>
              </w:rPr>
              <w:t>- &amp; Assessmentanalyse</w:t>
            </w:r>
            <w:permEnd w:id="2082087020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5F6CDAE" w14:textId="164E1D9F" w:rsidR="002D7857" w:rsidRPr="00CF1162" w:rsidRDefault="00734D5F" w:rsidP="00CF116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539900398" w:edGrp="everyone"/>
            <w:r>
              <w:rPr>
                <w:caps/>
                <w:spacing w:val="10"/>
                <w:sz w:val="16"/>
                <w:szCs w:val="1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1FE26EA" w14:textId="4210B720" w:rsidR="002D7857" w:rsidRPr="00CF1162" w:rsidRDefault="00734D5F" w:rsidP="00734D5F">
            <w:pPr>
              <w:pStyle w:val="1Copy95pt"/>
              <w:tabs>
                <w:tab w:val="left" w:pos="2552"/>
              </w:tabs>
              <w:spacing w:line="240" w:lineRule="auto"/>
              <w:ind w:right="136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5'000.00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116285" w14:textId="0E2749B2" w:rsidR="002D7857" w:rsidRPr="00CF1162" w:rsidRDefault="002D7857" w:rsidP="00CF116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</w:p>
          <w:permEnd w:id="539900398"/>
          <w:p w14:paraId="42FD6EAB" w14:textId="77777777" w:rsidR="002D7857" w:rsidRPr="00834783" w:rsidRDefault="002D7857" w:rsidP="00CF116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2D7857" w:rsidRPr="00834783" w14:paraId="3634A875" w14:textId="77777777" w:rsidTr="00653657">
        <w:trPr>
          <w:trHeight w:hRule="exact" w:val="85"/>
        </w:trPr>
        <w:tc>
          <w:tcPr>
            <w:tcW w:w="368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40AF9C2" w14:textId="77777777" w:rsidR="002D7857" w:rsidRPr="00834783" w:rsidRDefault="002D7857" w:rsidP="00234473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FA4816A" w14:textId="77777777" w:rsidR="002D7857" w:rsidRPr="00834783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07B40E6F" w14:textId="683D3844" w:rsidR="002D7857" w:rsidRPr="00834783" w:rsidRDefault="002D7857" w:rsidP="00734D5F">
            <w:pPr>
              <w:pStyle w:val="1Copy95pt"/>
              <w:tabs>
                <w:tab w:val="left" w:pos="2552"/>
              </w:tabs>
              <w:ind w:right="136"/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41C8C06" w14:textId="6E27CB6D" w:rsidR="002D7857" w:rsidRPr="00834783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2D7857" w:rsidRPr="00834783" w14:paraId="76B3315B" w14:textId="77777777" w:rsidTr="00653657">
        <w:trPr>
          <w:trHeight w:hRule="exact" w:val="85"/>
        </w:trPr>
        <w:tc>
          <w:tcPr>
            <w:tcW w:w="368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D2F6806" w14:textId="77777777" w:rsidR="002D7857" w:rsidRPr="00834783" w:rsidRDefault="002D7857" w:rsidP="00234473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30ADF5F7" w14:textId="77777777" w:rsidR="002D7857" w:rsidRPr="00CF1162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3E2BD1DE" w14:textId="35058AE3" w:rsidR="002D7857" w:rsidRPr="00CF1162" w:rsidRDefault="002D7857" w:rsidP="00734D5F">
            <w:pPr>
              <w:pStyle w:val="1Copy95pt"/>
              <w:tabs>
                <w:tab w:val="left" w:pos="2552"/>
              </w:tabs>
              <w:ind w:right="136"/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EB667A6" w14:textId="219A794A" w:rsidR="002D7857" w:rsidRPr="00CF1162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2D7857" w:rsidRPr="00834783" w14:paraId="0FCACE3F" w14:textId="77777777" w:rsidTr="00653657">
        <w:trPr>
          <w:trHeight w:hRule="exact" w:val="465"/>
        </w:trPr>
        <w:tc>
          <w:tcPr>
            <w:tcW w:w="368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3795908" w14:textId="77777777" w:rsidR="002D7857" w:rsidRPr="00834783" w:rsidRDefault="002D7857" w:rsidP="00234473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52E94B34" w14:textId="77777777" w:rsidR="002D7857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  <w:permStart w:id="109396342" w:edGrp="everyone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6A08E31A" w14:textId="1CC1D3DB" w:rsidR="002D7857" w:rsidRDefault="002D7857" w:rsidP="00734D5F">
            <w:pPr>
              <w:pStyle w:val="1Copy95pt"/>
              <w:tabs>
                <w:tab w:val="left" w:pos="2552"/>
              </w:tabs>
              <w:ind w:right="136"/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159742D" w14:textId="321EFE27" w:rsidR="002D7857" w:rsidRPr="00834783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09396342"/>
          </w:p>
        </w:tc>
      </w:tr>
      <w:tr w:rsidR="002D7857" w:rsidRPr="00834783" w14:paraId="7E8FE98D" w14:textId="77777777" w:rsidTr="00653657">
        <w:trPr>
          <w:trHeight w:hRule="exact" w:val="85"/>
        </w:trPr>
        <w:tc>
          <w:tcPr>
            <w:tcW w:w="368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2570FF0" w14:textId="77777777" w:rsidR="002D7857" w:rsidRPr="00834783" w:rsidRDefault="002D7857" w:rsidP="00234473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4E8DD775" w14:textId="77777777" w:rsidR="002D7857" w:rsidRPr="00834783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1AB958F4" w14:textId="5AF6F124" w:rsidR="002D7857" w:rsidRPr="00834783" w:rsidRDefault="002D7857" w:rsidP="00734D5F">
            <w:pPr>
              <w:pStyle w:val="1Copy95pt"/>
              <w:tabs>
                <w:tab w:val="left" w:pos="2552"/>
              </w:tabs>
              <w:ind w:right="136"/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B6E37" w14:textId="71FD3A7A" w:rsidR="002D7857" w:rsidRPr="00834783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2D7857" w:rsidRPr="00E13127" w14:paraId="1D2663DF" w14:textId="77777777" w:rsidTr="00653657">
        <w:trPr>
          <w:trHeight w:val="481"/>
        </w:trPr>
        <w:tc>
          <w:tcPr>
            <w:tcW w:w="3685" w:type="dxa"/>
            <w:tcBorders>
              <w:top w:val="nil"/>
              <w:left w:val="nil"/>
              <w:right w:val="nil"/>
            </w:tcBorders>
            <w:vAlign w:val="center"/>
          </w:tcPr>
          <w:p w14:paraId="71FFC18D" w14:textId="77777777" w:rsidR="002D7857" w:rsidRPr="00E13127" w:rsidRDefault="002D7857" w:rsidP="00234473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7BB13DD2" w14:textId="77777777" w:rsidR="002D7857" w:rsidRPr="00E13127" w:rsidRDefault="002D7857" w:rsidP="00234473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4466DA8C" w14:textId="77777777" w:rsidR="002D7857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456A9E1F" w14:textId="328F7421" w:rsidR="002D7857" w:rsidRDefault="002D7857" w:rsidP="00734D5F">
            <w:pPr>
              <w:pStyle w:val="1Copy95pt"/>
              <w:tabs>
                <w:tab w:val="left" w:pos="2552"/>
              </w:tabs>
              <w:ind w:right="136"/>
              <w:jc w:val="right"/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vAlign w:val="center"/>
          </w:tcPr>
          <w:p w14:paraId="599DAE61" w14:textId="53963B37" w:rsidR="002D7857" w:rsidRPr="00E13127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11379A48" w14:textId="77777777" w:rsidR="002D7857" w:rsidRPr="00E13127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11041610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211041610"/>
          </w:p>
        </w:tc>
      </w:tr>
      <w:tr w:rsidR="002D7857" w14:paraId="03DCC9EF" w14:textId="77777777" w:rsidTr="00653657">
        <w:trPr>
          <w:trHeight w:hRule="exact" w:val="85"/>
        </w:trPr>
        <w:tc>
          <w:tcPr>
            <w:tcW w:w="368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4D21FD3" w14:textId="77777777" w:rsidR="002D7857" w:rsidRPr="00EE37A0" w:rsidRDefault="002D7857" w:rsidP="00234473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46C4E561" w14:textId="77777777" w:rsidR="002D7857" w:rsidRPr="00EE37A0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</w:tcPr>
          <w:p w14:paraId="243A15C1" w14:textId="38DB0E6B" w:rsidR="002D7857" w:rsidRPr="00EE37A0" w:rsidRDefault="002D7857" w:rsidP="00734D5F">
            <w:pPr>
              <w:pStyle w:val="1Copy95pt"/>
              <w:tabs>
                <w:tab w:val="left" w:pos="2552"/>
              </w:tabs>
              <w:ind w:right="136"/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C1BDC3C" w14:textId="2640EFBE" w:rsidR="002D7857" w:rsidRPr="00EE37A0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2D7857" w14:paraId="48FE20B5" w14:textId="77777777" w:rsidTr="00653657">
        <w:trPr>
          <w:trHeight w:val="465"/>
        </w:trPr>
        <w:tc>
          <w:tcPr>
            <w:tcW w:w="368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83B8B19" w14:textId="77777777" w:rsidR="002D7857" w:rsidRPr="00E13127" w:rsidRDefault="002D7857" w:rsidP="00234473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CED79FB" w14:textId="77777777" w:rsidR="002D7857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  <w:permStart w:id="1152925074" w:edGrp="everyone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93081E7" w14:textId="0AA09129" w:rsidR="002D7857" w:rsidRDefault="002D7857" w:rsidP="00734D5F">
            <w:pPr>
              <w:pStyle w:val="1Copy95pt"/>
              <w:tabs>
                <w:tab w:val="left" w:pos="2552"/>
              </w:tabs>
              <w:ind w:right="136"/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F541D8B" w14:textId="63615CC3" w:rsidR="002D7857" w:rsidRPr="00E13127" w:rsidRDefault="002D7857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1152925074"/>
          </w:p>
        </w:tc>
      </w:tr>
    </w:tbl>
    <w:tbl>
      <w:tblPr>
        <w:tblStyle w:val="Tabellenraster"/>
        <w:tblpPr w:leftFromText="141" w:rightFromText="141" w:vertAnchor="page" w:horzAnchor="page" w:tblpX="1250" w:tblpY="102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</w:tblGrid>
      <w:tr w:rsidR="00653657" w:rsidRPr="004014FC" w14:paraId="2D271041" w14:textId="77777777" w:rsidTr="00653657">
        <w:tc>
          <w:tcPr>
            <w:tcW w:w="1838" w:type="dxa"/>
          </w:tcPr>
          <w:p w14:paraId="03C81054" w14:textId="77777777" w:rsidR="00653657" w:rsidRPr="004014FC" w:rsidRDefault="00653657" w:rsidP="00653657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653657" w:rsidRPr="004014FC" w14:paraId="0278B585" w14:textId="77777777" w:rsidTr="00653657">
        <w:tc>
          <w:tcPr>
            <w:tcW w:w="1838" w:type="dxa"/>
          </w:tcPr>
          <w:p w14:paraId="4EA747C2" w14:textId="1042311C" w:rsidR="00653657" w:rsidRPr="004014FC" w:rsidRDefault="00653657" w:rsidP="00653657">
            <w:pPr>
              <w:spacing w:line="264" w:lineRule="auto"/>
              <w:jc w:val="right"/>
              <w:rPr>
                <w:color w:val="000000" w:themeColor="text1"/>
              </w:rPr>
            </w:pPr>
            <w:permStart w:id="23064311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11. März 2026</w:t>
            </w:r>
            <w:permEnd w:id="230643117"/>
          </w:p>
        </w:tc>
      </w:tr>
    </w:tbl>
    <w:p w14:paraId="583996F8" w14:textId="1BECA497" w:rsidR="00C17FC8" w:rsidRPr="00653657" w:rsidRDefault="007B347F" w:rsidP="00734D5F">
      <w:pPr>
        <w:rPr>
          <w:rFonts w:cs="Avenir Light"/>
          <w:sz w:val="28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27" behindDoc="0" locked="1" layoutInCell="1" allowOverlap="1" wp14:anchorId="6072FD16" wp14:editId="7B273ADF">
                <wp:simplePos x="0" y="0"/>
                <wp:positionH relativeFrom="margin">
                  <wp:posOffset>698500</wp:posOffset>
                </wp:positionH>
                <wp:positionV relativeFrom="page">
                  <wp:posOffset>7037705</wp:posOffset>
                </wp:positionV>
                <wp:extent cx="773430" cy="159385"/>
                <wp:effectExtent l="0" t="0" r="7620" b="12065"/>
                <wp:wrapNone/>
                <wp:docPr id="784924091" name="Textfeld 784924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9B48B" w14:textId="75114692" w:rsidR="007B347F" w:rsidRPr="000E2CC6" w:rsidRDefault="007B347F" w:rsidP="007B347F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2FD16" id="Textfeld 784924091" o:spid="_x0000_s1036" type="#_x0000_t202" style="position:absolute;margin-left:55pt;margin-top:554.15pt;width:60.9pt;height:12.55pt;z-index:2516736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" filled="f" stroked="f" strokeweight=".5pt">
                <v:textbox style="mso-fit-shape-to-text:t" inset="0,0,0,0">
                  <w:txbxContent>
                    <w:p w14:paraId="61B9B48B" w14:textId="75114692" w:rsidR="007B347F" w:rsidRPr="000E2CC6" w:rsidRDefault="007B347F" w:rsidP="007B347F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t xml:space="preserve">     </w:t>
      </w:r>
    </w:p>
    <w:p w14:paraId="3461926B" w14:textId="5D742ACB" w:rsidR="00C17FC8" w:rsidRDefault="00C17FC8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  <w:r w:rsidRPr="00AE3D00">
        <w:rPr>
          <w:rFonts w:ascii="Avenir Light" w:hAnsi="Avenir Light" w:cs="Avenir Light"/>
          <w:sz w:val="19"/>
        </w:rPr>
        <w:t xml:space="preserve">Wir bitten Sie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653657">
        <w:rPr>
          <w:rFonts w:ascii="Avenir Light" w:hAnsi="Avenir Light" w:cs="Avenir Light"/>
          <w:sz w:val="19"/>
        </w:rPr>
        <w:t>21</w:t>
      </w:r>
      <w:r w:rsidR="009B0FBD">
        <w:rPr>
          <w:rFonts w:ascii="Avenir Light" w:hAnsi="Avenir Light" w:cs="Avenir Light"/>
          <w:sz w:val="19"/>
        </w:rPr>
        <w:t>. März 2026</w:t>
      </w:r>
      <w:permEnd w:id="1229524800"/>
      <w:r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5BE760B4" w:rsidR="00C17FC8" w:rsidRDefault="00C17FC8" w:rsidP="00C17FC8">
      <w:pPr>
        <w:rPr>
          <w:rFonts w:cs="Avenir Light"/>
          <w:sz w:val="19"/>
        </w:rPr>
      </w:pPr>
    </w:p>
    <w:p w14:paraId="22AFE80E" w14:textId="790BCB8B" w:rsidR="004014FC" w:rsidRPr="004014FC" w:rsidRDefault="00653657" w:rsidP="004014FC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78228D0D">
            <wp:simplePos x="0" y="0"/>
            <wp:positionH relativeFrom="page">
              <wp:posOffset>635</wp:posOffset>
            </wp:positionH>
            <wp:positionV relativeFrom="paragraph">
              <wp:posOffset>170622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CF8FC" w14:textId="6763C1B9" w:rsidR="004014FC" w:rsidRPr="004014FC" w:rsidRDefault="004014FC" w:rsidP="004014FC">
      <w:pPr>
        <w:rPr>
          <w:rFonts w:cs="Avenir Light"/>
          <w:sz w:val="19"/>
        </w:rPr>
      </w:pPr>
    </w:p>
    <w:p w14:paraId="677F3AE3" w14:textId="7D605533" w:rsidR="004014FC" w:rsidRPr="004014FC" w:rsidRDefault="004014FC" w:rsidP="004014FC">
      <w:pPr>
        <w:rPr>
          <w:rFonts w:cs="Avenir Light"/>
          <w:sz w:val="19"/>
        </w:rPr>
      </w:pPr>
    </w:p>
    <w:p w14:paraId="688FDD92" w14:textId="12842D86" w:rsidR="004014FC" w:rsidRPr="004014FC" w:rsidRDefault="004014FC" w:rsidP="004014FC">
      <w:pPr>
        <w:rPr>
          <w:rFonts w:cs="Avenir Light"/>
          <w:sz w:val="19"/>
        </w:rPr>
      </w:pPr>
    </w:p>
    <w:p w14:paraId="565C5D29" w14:textId="1E82AFCD" w:rsidR="004014FC" w:rsidRPr="004014FC" w:rsidRDefault="004014FC" w:rsidP="004014FC">
      <w:pPr>
        <w:rPr>
          <w:rFonts w:cs="Avenir Light"/>
          <w:sz w:val="19"/>
        </w:rPr>
      </w:pPr>
    </w:p>
    <w:p w14:paraId="25B4C02D" w14:textId="45CF571A" w:rsidR="004014FC" w:rsidRPr="004014FC" w:rsidRDefault="004014FC" w:rsidP="004014FC">
      <w:pPr>
        <w:rPr>
          <w:rFonts w:cs="Avenir Light"/>
          <w:sz w:val="19"/>
        </w:rPr>
      </w:pPr>
    </w:p>
    <w:p w14:paraId="249B5010" w14:textId="38B65D6E" w:rsidR="004014FC" w:rsidRPr="004014FC" w:rsidRDefault="004014FC" w:rsidP="004014FC">
      <w:pPr>
        <w:rPr>
          <w:rFonts w:cs="Avenir Light"/>
          <w:sz w:val="19"/>
        </w:rPr>
      </w:pPr>
    </w:p>
    <w:p w14:paraId="478AB3B0" w14:textId="70305D3E" w:rsidR="004014FC" w:rsidRPr="004014FC" w:rsidRDefault="004014FC" w:rsidP="004014FC">
      <w:pPr>
        <w:rPr>
          <w:rFonts w:cs="Avenir Light"/>
          <w:sz w:val="19"/>
        </w:rPr>
      </w:pPr>
    </w:p>
    <w:p w14:paraId="6CD94256" w14:textId="05675C8F" w:rsidR="004014FC" w:rsidRPr="004014FC" w:rsidRDefault="004014FC" w:rsidP="004014FC">
      <w:pPr>
        <w:rPr>
          <w:rFonts w:cs="Avenir Light"/>
          <w:sz w:val="19"/>
        </w:rPr>
      </w:pPr>
    </w:p>
    <w:p w14:paraId="65DC6C47" w14:textId="15F93D39" w:rsidR="004014FC" w:rsidRPr="004014FC" w:rsidRDefault="004014FC" w:rsidP="004014FC">
      <w:pPr>
        <w:rPr>
          <w:rFonts w:cs="Avenir Light"/>
          <w:sz w:val="19"/>
        </w:rPr>
      </w:pPr>
    </w:p>
    <w:p w14:paraId="3E7A6ECD" w14:textId="1CE7D9E2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13C2282" w:rsidR="004014FC" w:rsidRPr="004014FC" w:rsidRDefault="004014FC" w:rsidP="004014FC">
      <w:pPr>
        <w:rPr>
          <w:rFonts w:cs="Avenir Light"/>
          <w:sz w:val="19"/>
        </w:rPr>
      </w:pPr>
    </w:p>
    <w:p w14:paraId="52A7BB7E" w14:textId="5161321D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18635E4F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FD39" w14:textId="77777777" w:rsidR="00231A09" w:rsidRDefault="00231A09" w:rsidP="005F6397">
      <w:r>
        <w:separator/>
      </w:r>
    </w:p>
  </w:endnote>
  <w:endnote w:type="continuationSeparator" w:id="0">
    <w:p w14:paraId="59970703" w14:textId="77777777" w:rsidR="00231A09" w:rsidRDefault="00231A09" w:rsidP="005F6397">
      <w:r>
        <w:continuationSeparator/>
      </w:r>
    </w:p>
  </w:endnote>
  <w:endnote w:type="continuationNotice" w:id="1">
    <w:p w14:paraId="7A122B5C" w14:textId="77777777" w:rsidR="00231A09" w:rsidRDefault="00231A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7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8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9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40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41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2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3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4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6AE2" w14:textId="77777777" w:rsidR="00231A09" w:rsidRDefault="00231A09" w:rsidP="005F6397">
      <w:r>
        <w:separator/>
      </w:r>
    </w:p>
  </w:footnote>
  <w:footnote w:type="continuationSeparator" w:id="0">
    <w:p w14:paraId="70DD2185" w14:textId="77777777" w:rsidR="00231A09" w:rsidRDefault="00231A09" w:rsidP="005F6397">
      <w:r>
        <w:continuationSeparator/>
      </w:r>
    </w:p>
  </w:footnote>
  <w:footnote w:type="continuationNotice" w:id="1">
    <w:p w14:paraId="56DD2545" w14:textId="77777777" w:rsidR="00231A09" w:rsidRDefault="00231A0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F0A"/>
    <w:multiLevelType w:val="hybridMultilevel"/>
    <w:tmpl w:val="FEEAFE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4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10"/>
  </w:num>
  <w:num w:numId="2" w16cid:durableId="2060743211">
    <w:abstractNumId w:val="4"/>
  </w:num>
  <w:num w:numId="3" w16cid:durableId="545029989">
    <w:abstractNumId w:val="3"/>
  </w:num>
  <w:num w:numId="4" w16cid:durableId="1296570042">
    <w:abstractNumId w:val="1"/>
  </w:num>
  <w:num w:numId="5" w16cid:durableId="242491866">
    <w:abstractNumId w:val="11"/>
  </w:num>
  <w:num w:numId="6" w16cid:durableId="564536505">
    <w:abstractNumId w:val="5"/>
  </w:num>
  <w:num w:numId="7" w16cid:durableId="643972215">
    <w:abstractNumId w:val="7"/>
  </w:num>
  <w:num w:numId="8" w16cid:durableId="700087069">
    <w:abstractNumId w:val="9"/>
  </w:num>
  <w:num w:numId="9" w16cid:durableId="1402486520">
    <w:abstractNumId w:val="7"/>
  </w:num>
  <w:num w:numId="10" w16cid:durableId="1442190474">
    <w:abstractNumId w:val="7"/>
  </w:num>
  <w:num w:numId="11" w16cid:durableId="1141536049">
    <w:abstractNumId w:val="7"/>
  </w:num>
  <w:num w:numId="12" w16cid:durableId="1981306569">
    <w:abstractNumId w:val="8"/>
  </w:num>
  <w:num w:numId="13" w16cid:durableId="1691565346">
    <w:abstractNumId w:val="7"/>
  </w:num>
  <w:num w:numId="14" w16cid:durableId="352195268">
    <w:abstractNumId w:val="7"/>
  </w:num>
  <w:num w:numId="15" w16cid:durableId="1279029410">
    <w:abstractNumId w:val="12"/>
  </w:num>
  <w:num w:numId="16" w16cid:durableId="1117791448">
    <w:abstractNumId w:val="2"/>
  </w:num>
  <w:num w:numId="17" w16cid:durableId="1854689257">
    <w:abstractNumId w:val="6"/>
  </w:num>
  <w:num w:numId="18" w16cid:durableId="1717773413">
    <w:abstractNumId w:val="13"/>
  </w:num>
  <w:num w:numId="19" w16cid:durableId="1323119628">
    <w:abstractNumId w:val="14"/>
  </w:num>
  <w:num w:numId="20" w16cid:durableId="58773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HxG3fQ7Hzbb4v+1AiEe/BwmPdKjjcacO73Jr57EKcblY9OjnK+JMeb/tuWSzJgogyTGiLIienlZu0klOZo2o7Q==" w:salt="AMgnzwSlA+a8NPTqFJGCgg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10ED2"/>
    <w:rsid w:val="00015AFD"/>
    <w:rsid w:val="00026EEC"/>
    <w:rsid w:val="00036C4D"/>
    <w:rsid w:val="0004143A"/>
    <w:rsid w:val="00041ACC"/>
    <w:rsid w:val="000434E4"/>
    <w:rsid w:val="000452F8"/>
    <w:rsid w:val="00050F95"/>
    <w:rsid w:val="00054AB4"/>
    <w:rsid w:val="00062B04"/>
    <w:rsid w:val="00072710"/>
    <w:rsid w:val="0007330F"/>
    <w:rsid w:val="00073A09"/>
    <w:rsid w:val="00077A09"/>
    <w:rsid w:val="00084057"/>
    <w:rsid w:val="00086BE5"/>
    <w:rsid w:val="000915D7"/>
    <w:rsid w:val="0009734A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0385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12E0C"/>
    <w:rsid w:val="00225B59"/>
    <w:rsid w:val="00227EB7"/>
    <w:rsid w:val="00231A09"/>
    <w:rsid w:val="0024131A"/>
    <w:rsid w:val="002470D6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4F05"/>
    <w:rsid w:val="002F6FC0"/>
    <w:rsid w:val="002F70F4"/>
    <w:rsid w:val="002F7D16"/>
    <w:rsid w:val="00300727"/>
    <w:rsid w:val="003022B2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39BA"/>
    <w:rsid w:val="003A4880"/>
    <w:rsid w:val="003B2683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367B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5CF9"/>
    <w:rsid w:val="004E7A7B"/>
    <w:rsid w:val="004F1598"/>
    <w:rsid w:val="004F1C3A"/>
    <w:rsid w:val="004F1EC0"/>
    <w:rsid w:val="004F2CB5"/>
    <w:rsid w:val="004F3B5F"/>
    <w:rsid w:val="004F5EFF"/>
    <w:rsid w:val="00501AE1"/>
    <w:rsid w:val="005046AF"/>
    <w:rsid w:val="00504DA6"/>
    <w:rsid w:val="0051471A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4A2C"/>
    <w:rsid w:val="005C4C5F"/>
    <w:rsid w:val="005D47DE"/>
    <w:rsid w:val="005D7DC3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53657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1CEC"/>
    <w:rsid w:val="00694446"/>
    <w:rsid w:val="00697034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54C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A35EB"/>
    <w:rsid w:val="007B2890"/>
    <w:rsid w:val="007B347F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0DB3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14391"/>
    <w:rsid w:val="00930A5C"/>
    <w:rsid w:val="0094376A"/>
    <w:rsid w:val="009474FD"/>
    <w:rsid w:val="009505FF"/>
    <w:rsid w:val="009519A3"/>
    <w:rsid w:val="009609ED"/>
    <w:rsid w:val="00971684"/>
    <w:rsid w:val="00976C69"/>
    <w:rsid w:val="00977CD6"/>
    <w:rsid w:val="0099629B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E8F"/>
    <w:rsid w:val="00B61A50"/>
    <w:rsid w:val="00B64FD1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A6382"/>
    <w:rsid w:val="00BB311C"/>
    <w:rsid w:val="00BB4135"/>
    <w:rsid w:val="00BC0F3F"/>
    <w:rsid w:val="00BC3661"/>
    <w:rsid w:val="00BC6CF9"/>
    <w:rsid w:val="00BD0DBB"/>
    <w:rsid w:val="00BE3BC5"/>
    <w:rsid w:val="00BF0111"/>
    <w:rsid w:val="00BF5914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5367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2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491</Words>
  <Characters>3097</Characters>
  <Application>Microsoft Office Word</Application>
  <DocSecurity>8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2</cp:revision>
  <cp:lastPrinted>2026-03-11T08:41:00Z</cp:lastPrinted>
  <dcterms:created xsi:type="dcterms:W3CDTF">2026-03-11T08:49:00Z</dcterms:created>
  <dcterms:modified xsi:type="dcterms:W3CDTF">2026-03-11T08:49:00Z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